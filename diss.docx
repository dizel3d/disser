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A84" w:rsidRDefault="007F2A84" w:rsidP="00AE2319">
      <w:pPr>
        <w:pStyle w:val="310"/>
        <w:spacing w:line="360" w:lineRule="auto"/>
        <w:jc w:val="center"/>
        <w:rPr>
          <w:sz w:val="26"/>
          <w:szCs w:val="26"/>
        </w:rPr>
      </w:pPr>
      <w:r>
        <w:rPr>
          <w:sz w:val="26"/>
          <w:szCs w:val="26"/>
        </w:rPr>
        <w:t>Министерство образования и науки Российской Федерации</w:t>
      </w:r>
    </w:p>
    <w:p w:rsidR="007F2A84" w:rsidRDefault="007F2A84" w:rsidP="00AE2319">
      <w:pPr>
        <w:ind w:firstLine="0"/>
        <w:jc w:val="center"/>
        <w:rPr>
          <w:sz w:val="26"/>
          <w:szCs w:val="26"/>
        </w:rPr>
      </w:pPr>
      <w:r>
        <w:rPr>
          <w:sz w:val="26"/>
          <w:szCs w:val="26"/>
        </w:rPr>
        <w:t>Национальный исследовательский университет “МИЭТ”</w:t>
      </w:r>
    </w:p>
    <w:p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2F48E1" w:rsidP="00AE2319">
      <w:pPr>
        <w:ind w:right="-244" w:firstLine="0"/>
        <w:jc w:val="center"/>
        <w:rPr>
          <w:szCs w:val="28"/>
        </w:rPr>
      </w:pPr>
    </w:p>
    <w:p w:rsidR="002F48E1" w:rsidRPr="0038558E" w:rsidRDefault="009B4B59" w:rsidP="00AE2319">
      <w:pPr>
        <w:ind w:firstLine="0"/>
        <w:jc w:val="center"/>
        <w:rPr>
          <w:szCs w:val="28"/>
        </w:rPr>
      </w:pPr>
      <w:r>
        <w:rPr>
          <w:szCs w:val="28"/>
        </w:rPr>
        <w:t>Сарычев Валентин Сергеевич</w:t>
      </w:r>
    </w:p>
    <w:p w:rsidR="002F48E1" w:rsidRPr="0038558E" w:rsidRDefault="002F48E1" w:rsidP="00AE2319">
      <w:pPr>
        <w:ind w:firstLine="0"/>
        <w:jc w:val="center"/>
        <w:rPr>
          <w:b/>
          <w:szCs w:val="28"/>
        </w:rPr>
      </w:pPr>
    </w:p>
    <w:p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4A5C20">
        <w:rPr>
          <w:b/>
          <w:bCs/>
          <w:szCs w:val="28"/>
        </w:rPr>
        <w:t>-</w:t>
      </w:r>
      <w:r w:rsidR="009968B0">
        <w:rPr>
          <w:b/>
          <w:bCs/>
          <w:szCs w:val="28"/>
        </w:rPr>
        <w:t>системах</w:t>
      </w:r>
    </w:p>
    <w:p w:rsidR="002F48E1" w:rsidRPr="0038558E" w:rsidRDefault="002F48E1" w:rsidP="00AE2319">
      <w:pPr>
        <w:ind w:firstLine="0"/>
        <w:jc w:val="center"/>
        <w:rPr>
          <w:szCs w:val="28"/>
        </w:rPr>
      </w:pPr>
    </w:p>
    <w:p w:rsidR="007F2A84" w:rsidRDefault="007F2A84" w:rsidP="00AE2319">
      <w:pPr>
        <w:ind w:firstLine="0"/>
        <w:jc w:val="center"/>
        <w:rPr>
          <w:sz w:val="26"/>
          <w:szCs w:val="26"/>
        </w:rPr>
      </w:pPr>
      <w:r>
        <w:rPr>
          <w:sz w:val="26"/>
          <w:szCs w:val="26"/>
        </w:rPr>
        <w:t>ДИССЕРТАЦИЯ</w:t>
      </w:r>
    </w:p>
    <w:p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7F2A84" w:rsidRDefault="007F2A84" w:rsidP="00AE2319">
      <w:pPr>
        <w:ind w:firstLine="0"/>
        <w:jc w:val="center"/>
        <w:rPr>
          <w:sz w:val="26"/>
          <w:szCs w:val="26"/>
        </w:rPr>
      </w:pPr>
    </w:p>
    <w:p w:rsidR="00AE2319" w:rsidRDefault="00AE2319" w:rsidP="00AE2319">
      <w:pPr>
        <w:spacing w:line="240" w:lineRule="auto"/>
        <w:ind w:firstLine="0"/>
        <w:jc w:val="right"/>
        <w:rPr>
          <w:sz w:val="26"/>
          <w:szCs w:val="26"/>
        </w:rPr>
      </w:pPr>
      <w:r>
        <w:rPr>
          <w:sz w:val="26"/>
          <w:szCs w:val="26"/>
        </w:rPr>
        <w:t>Научный руководитель</w:t>
      </w:r>
    </w:p>
    <w:p w:rsidR="00AE2319" w:rsidRPr="00DC550B" w:rsidRDefault="00AE2319" w:rsidP="00AE2319">
      <w:pPr>
        <w:spacing w:line="240" w:lineRule="auto"/>
        <w:ind w:firstLine="0"/>
        <w:jc w:val="right"/>
        <w:rPr>
          <w:sz w:val="26"/>
          <w:szCs w:val="26"/>
        </w:rPr>
      </w:pPr>
      <w:r>
        <w:rPr>
          <w:sz w:val="26"/>
          <w:szCs w:val="26"/>
        </w:rPr>
        <w:t xml:space="preserve">к.т.н., </w:t>
      </w:r>
      <w:r w:rsidR="00DC550B">
        <w:rPr>
          <w:sz w:val="26"/>
          <w:szCs w:val="26"/>
        </w:rPr>
        <w:t>доцент</w:t>
      </w:r>
    </w:p>
    <w:p w:rsidR="00AE2319" w:rsidRDefault="00AE2319" w:rsidP="00AE2319">
      <w:pPr>
        <w:spacing w:line="240" w:lineRule="auto"/>
        <w:ind w:firstLine="0"/>
        <w:jc w:val="right"/>
        <w:rPr>
          <w:sz w:val="26"/>
          <w:szCs w:val="26"/>
        </w:rPr>
      </w:pPr>
      <w:r>
        <w:rPr>
          <w:sz w:val="26"/>
          <w:szCs w:val="26"/>
        </w:rPr>
        <w:t>кафедры ИПОВС</w:t>
      </w:r>
    </w:p>
    <w:p w:rsidR="00AE2319" w:rsidRDefault="00AE2319" w:rsidP="00AE2319">
      <w:pPr>
        <w:spacing w:line="240" w:lineRule="auto"/>
        <w:ind w:firstLine="0"/>
        <w:jc w:val="right"/>
        <w:rPr>
          <w:sz w:val="26"/>
          <w:szCs w:val="26"/>
        </w:rPr>
      </w:pPr>
      <w:proofErr w:type="spellStart"/>
      <w:r>
        <w:rPr>
          <w:sz w:val="26"/>
          <w:szCs w:val="26"/>
        </w:rPr>
        <w:t>Илюшечкин</w:t>
      </w:r>
      <w:r w:rsidR="00270467">
        <w:rPr>
          <w:sz w:val="26"/>
          <w:szCs w:val="26"/>
        </w:rPr>
        <w:t>а</w:t>
      </w:r>
      <w:proofErr w:type="spellEnd"/>
      <w:r>
        <w:rPr>
          <w:sz w:val="26"/>
          <w:szCs w:val="26"/>
        </w:rPr>
        <w:t xml:space="preserve"> </w:t>
      </w:r>
      <w:r w:rsidR="00270467">
        <w:rPr>
          <w:sz w:val="26"/>
          <w:szCs w:val="26"/>
        </w:rPr>
        <w:t>Л.В</w:t>
      </w:r>
      <w:r>
        <w:rPr>
          <w:sz w:val="26"/>
          <w:szCs w:val="26"/>
        </w:rPr>
        <w:t>.</w:t>
      </w:r>
    </w:p>
    <w:p w:rsidR="007F2A84" w:rsidRDefault="007F2A84" w:rsidP="00AE2319">
      <w:pPr>
        <w:ind w:firstLine="0"/>
        <w:jc w:val="center"/>
        <w:rPr>
          <w:sz w:val="26"/>
          <w:szCs w:val="26"/>
        </w:rPr>
      </w:pPr>
    </w:p>
    <w:p w:rsidR="002F48E1" w:rsidRPr="0038558E" w:rsidRDefault="002F48E1" w:rsidP="00AE2319">
      <w:pPr>
        <w:ind w:firstLine="0"/>
        <w:jc w:val="center"/>
        <w:rPr>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rsidR="00F1787C" w:rsidRDefault="00C82C5F">
      <w:pPr>
        <w:pStyle w:val="11"/>
        <w:rPr>
          <w:rFonts w:asciiTheme="minorHAnsi" w:eastAsiaTheme="minorEastAsia" w:hAnsiTheme="minorHAnsi" w:cstheme="minorBidi"/>
          <w:bCs w:val="0"/>
          <w:noProof/>
          <w:sz w:val="22"/>
          <w:szCs w:val="22"/>
        </w:rPr>
      </w:pPr>
      <w:r w:rsidRPr="00C82C5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C82C5F">
        <w:rPr>
          <w:lang w:val="en-US"/>
        </w:rPr>
        <w:fldChar w:fldCharType="separate"/>
      </w:r>
      <w:hyperlink w:anchor="_Toc357911181" w:history="1">
        <w:r w:rsidR="00F1787C" w:rsidRPr="00A237DD">
          <w:rPr>
            <w:rStyle w:val="a6"/>
            <w:noProof/>
          </w:rPr>
          <w:t>Введение</w:t>
        </w:r>
        <w:r w:rsidR="00F1787C">
          <w:rPr>
            <w:noProof/>
            <w:webHidden/>
          </w:rPr>
          <w:tab/>
        </w:r>
        <w:r w:rsidR="00F1787C">
          <w:rPr>
            <w:noProof/>
            <w:webHidden/>
          </w:rPr>
          <w:fldChar w:fldCharType="begin"/>
        </w:r>
        <w:r w:rsidR="00F1787C">
          <w:rPr>
            <w:noProof/>
            <w:webHidden/>
          </w:rPr>
          <w:instrText xml:space="preserve"> PAGEREF _Toc357911181 \h </w:instrText>
        </w:r>
        <w:r w:rsidR="00F1787C">
          <w:rPr>
            <w:noProof/>
            <w:webHidden/>
          </w:rPr>
        </w:r>
        <w:r w:rsidR="00F1787C">
          <w:rPr>
            <w:noProof/>
            <w:webHidden/>
          </w:rPr>
          <w:fldChar w:fldCharType="separate"/>
        </w:r>
        <w:r w:rsidR="00F1787C">
          <w:rPr>
            <w:noProof/>
            <w:webHidden/>
          </w:rPr>
          <w:t>5</w:t>
        </w:r>
        <w:r w:rsidR="00F1787C">
          <w:rPr>
            <w:noProof/>
            <w:webHidden/>
          </w:rPr>
          <w:fldChar w:fldCharType="end"/>
        </w:r>
      </w:hyperlink>
    </w:p>
    <w:p w:rsidR="00F1787C" w:rsidRDefault="00F1787C">
      <w:pPr>
        <w:pStyle w:val="11"/>
        <w:rPr>
          <w:rFonts w:asciiTheme="minorHAnsi" w:eastAsiaTheme="minorEastAsia" w:hAnsiTheme="minorHAnsi" w:cstheme="minorBidi"/>
          <w:bCs w:val="0"/>
          <w:noProof/>
          <w:sz w:val="22"/>
          <w:szCs w:val="22"/>
        </w:rPr>
      </w:pPr>
      <w:hyperlink w:anchor="_Toc357911182" w:history="1">
        <w:r w:rsidRPr="00A237DD">
          <w:rPr>
            <w:rStyle w:val="a6"/>
            <w:noProof/>
          </w:rPr>
          <w:t>Глава 1. Обзор существующих моделей многопоточности и методов параллельного программирования</w:t>
        </w:r>
        <w:r>
          <w:rPr>
            <w:noProof/>
            <w:webHidden/>
          </w:rPr>
          <w:tab/>
        </w:r>
        <w:r>
          <w:rPr>
            <w:noProof/>
            <w:webHidden/>
          </w:rPr>
          <w:fldChar w:fldCharType="begin"/>
        </w:r>
        <w:r>
          <w:rPr>
            <w:noProof/>
            <w:webHidden/>
          </w:rPr>
          <w:instrText xml:space="preserve"> PAGEREF _Toc357911182 \h </w:instrText>
        </w:r>
        <w:r>
          <w:rPr>
            <w:noProof/>
            <w:webHidden/>
          </w:rPr>
        </w:r>
        <w:r>
          <w:rPr>
            <w:noProof/>
            <w:webHidden/>
          </w:rPr>
          <w:fldChar w:fldCharType="separate"/>
        </w:r>
        <w:r>
          <w:rPr>
            <w:noProof/>
            <w:webHidden/>
          </w:rPr>
          <w:t>9</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83" w:history="1">
        <w:r w:rsidRPr="00A237DD">
          <w:rPr>
            <w:rStyle w:val="a6"/>
            <w:noProof/>
          </w:rPr>
          <w:t>1.1. Обзор типов</w:t>
        </w:r>
        <w:r w:rsidRPr="00A237DD">
          <w:rPr>
            <w:rStyle w:val="a6"/>
            <w:noProof/>
            <w:lang w:val="en-US"/>
          </w:rPr>
          <w:t xml:space="preserve"> </w:t>
        </w:r>
        <w:r w:rsidRPr="00A237DD">
          <w:rPr>
            <w:rStyle w:val="a6"/>
            <w:noProof/>
          </w:rPr>
          <w:t>многозадачности</w:t>
        </w:r>
        <w:r>
          <w:rPr>
            <w:noProof/>
            <w:webHidden/>
          </w:rPr>
          <w:tab/>
        </w:r>
        <w:r>
          <w:rPr>
            <w:noProof/>
            <w:webHidden/>
          </w:rPr>
          <w:fldChar w:fldCharType="begin"/>
        </w:r>
        <w:r>
          <w:rPr>
            <w:noProof/>
            <w:webHidden/>
          </w:rPr>
          <w:instrText xml:space="preserve"> PAGEREF _Toc357911183 \h </w:instrText>
        </w:r>
        <w:r>
          <w:rPr>
            <w:noProof/>
            <w:webHidden/>
          </w:rPr>
        </w:r>
        <w:r>
          <w:rPr>
            <w:noProof/>
            <w:webHidden/>
          </w:rPr>
          <w:fldChar w:fldCharType="separate"/>
        </w:r>
        <w:r>
          <w:rPr>
            <w:noProof/>
            <w:webHidden/>
          </w:rPr>
          <w:t>9</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84" w:history="1">
        <w:r w:rsidRPr="00A237DD">
          <w:rPr>
            <w:rStyle w:val="a6"/>
            <w:noProof/>
          </w:rPr>
          <w:t>1.1.1. Краткая история многозадачных операционных систем</w:t>
        </w:r>
        <w:r>
          <w:rPr>
            <w:noProof/>
            <w:webHidden/>
          </w:rPr>
          <w:tab/>
        </w:r>
        <w:r>
          <w:rPr>
            <w:noProof/>
            <w:webHidden/>
          </w:rPr>
          <w:fldChar w:fldCharType="begin"/>
        </w:r>
        <w:r>
          <w:rPr>
            <w:noProof/>
            <w:webHidden/>
          </w:rPr>
          <w:instrText xml:space="preserve"> PAGEREF _Toc357911184 \h </w:instrText>
        </w:r>
        <w:r>
          <w:rPr>
            <w:noProof/>
            <w:webHidden/>
          </w:rPr>
        </w:r>
        <w:r>
          <w:rPr>
            <w:noProof/>
            <w:webHidden/>
          </w:rPr>
          <w:fldChar w:fldCharType="separate"/>
        </w:r>
        <w:r>
          <w:rPr>
            <w:noProof/>
            <w:webHidden/>
          </w:rPr>
          <w:t>11</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85" w:history="1">
        <w:r w:rsidRPr="00A237DD">
          <w:rPr>
            <w:rStyle w:val="a6"/>
            <w:noProof/>
          </w:rPr>
          <w:t>1.1.2. Невытесняющая многозадачность</w:t>
        </w:r>
        <w:r>
          <w:rPr>
            <w:noProof/>
            <w:webHidden/>
          </w:rPr>
          <w:tab/>
        </w:r>
        <w:r>
          <w:rPr>
            <w:noProof/>
            <w:webHidden/>
          </w:rPr>
          <w:fldChar w:fldCharType="begin"/>
        </w:r>
        <w:r>
          <w:rPr>
            <w:noProof/>
            <w:webHidden/>
          </w:rPr>
          <w:instrText xml:space="preserve"> PAGEREF _Toc357911185 \h </w:instrText>
        </w:r>
        <w:r>
          <w:rPr>
            <w:noProof/>
            <w:webHidden/>
          </w:rPr>
        </w:r>
        <w:r>
          <w:rPr>
            <w:noProof/>
            <w:webHidden/>
          </w:rPr>
          <w:fldChar w:fldCharType="separate"/>
        </w:r>
        <w:r>
          <w:rPr>
            <w:noProof/>
            <w:webHidden/>
          </w:rPr>
          <w:t>13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86" w:history="1">
        <w:r w:rsidRPr="00A237DD">
          <w:rPr>
            <w:rStyle w:val="a6"/>
            <w:noProof/>
          </w:rPr>
          <w:t>1.1.3. Совместная или кооперативная многозадачность</w:t>
        </w:r>
        <w:r>
          <w:rPr>
            <w:noProof/>
            <w:webHidden/>
          </w:rPr>
          <w:tab/>
        </w:r>
        <w:r>
          <w:rPr>
            <w:noProof/>
            <w:webHidden/>
          </w:rPr>
          <w:fldChar w:fldCharType="begin"/>
        </w:r>
        <w:r>
          <w:rPr>
            <w:noProof/>
            <w:webHidden/>
          </w:rPr>
          <w:instrText xml:space="preserve"> PAGEREF _Toc357911186 \h </w:instrText>
        </w:r>
        <w:r>
          <w:rPr>
            <w:noProof/>
            <w:webHidden/>
          </w:rPr>
        </w:r>
        <w:r>
          <w:rPr>
            <w:noProof/>
            <w:webHidden/>
          </w:rPr>
          <w:fldChar w:fldCharType="separate"/>
        </w:r>
        <w:r>
          <w:rPr>
            <w:noProof/>
            <w:webHidden/>
          </w:rPr>
          <w:t>13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87" w:history="1">
        <w:r w:rsidRPr="00A237DD">
          <w:rPr>
            <w:rStyle w:val="a6"/>
            <w:noProof/>
          </w:rPr>
          <w:t>1.1.4. Вытесняющая или приоритетная многозадачность</w:t>
        </w:r>
        <w:r>
          <w:rPr>
            <w:noProof/>
            <w:webHidden/>
          </w:rPr>
          <w:tab/>
        </w:r>
        <w:r>
          <w:rPr>
            <w:noProof/>
            <w:webHidden/>
          </w:rPr>
          <w:fldChar w:fldCharType="begin"/>
        </w:r>
        <w:r>
          <w:rPr>
            <w:noProof/>
            <w:webHidden/>
          </w:rPr>
          <w:instrText xml:space="preserve"> PAGEREF _Toc357911187 \h </w:instrText>
        </w:r>
        <w:r>
          <w:rPr>
            <w:noProof/>
            <w:webHidden/>
          </w:rPr>
        </w:r>
        <w:r>
          <w:rPr>
            <w:noProof/>
            <w:webHidden/>
          </w:rPr>
          <w:fldChar w:fldCharType="separate"/>
        </w:r>
        <w:r>
          <w:rPr>
            <w:noProof/>
            <w:webHidden/>
          </w:rPr>
          <w:t>14</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88" w:history="1">
        <w:r w:rsidRPr="00A237DD">
          <w:rPr>
            <w:rStyle w:val="a6"/>
            <w:noProof/>
          </w:rPr>
          <w:t>1.1.5. Состояние голодания</w:t>
        </w:r>
        <w:r>
          <w:rPr>
            <w:noProof/>
            <w:webHidden/>
          </w:rPr>
          <w:tab/>
        </w:r>
        <w:r>
          <w:rPr>
            <w:noProof/>
            <w:webHidden/>
          </w:rPr>
          <w:fldChar w:fldCharType="begin"/>
        </w:r>
        <w:r>
          <w:rPr>
            <w:noProof/>
            <w:webHidden/>
          </w:rPr>
          <w:instrText xml:space="preserve"> PAGEREF _Toc357911188 \h </w:instrText>
        </w:r>
        <w:r>
          <w:rPr>
            <w:noProof/>
            <w:webHidden/>
          </w:rPr>
        </w:r>
        <w:r>
          <w:rPr>
            <w:noProof/>
            <w:webHidden/>
          </w:rPr>
          <w:fldChar w:fldCharType="separate"/>
        </w:r>
        <w:r>
          <w:rPr>
            <w:noProof/>
            <w:webHidden/>
          </w:rPr>
          <w:t>16</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89" w:history="1">
        <w:r w:rsidRPr="00A237DD">
          <w:rPr>
            <w:rStyle w:val="a6"/>
            <w:noProof/>
          </w:rPr>
          <w:t>1.1.6. Состояние гонки</w:t>
        </w:r>
        <w:r>
          <w:rPr>
            <w:noProof/>
            <w:webHidden/>
          </w:rPr>
          <w:tab/>
        </w:r>
        <w:r>
          <w:rPr>
            <w:noProof/>
            <w:webHidden/>
          </w:rPr>
          <w:fldChar w:fldCharType="begin"/>
        </w:r>
        <w:r>
          <w:rPr>
            <w:noProof/>
            <w:webHidden/>
          </w:rPr>
          <w:instrText xml:space="preserve"> PAGEREF _Toc357911189 \h </w:instrText>
        </w:r>
        <w:r>
          <w:rPr>
            <w:noProof/>
            <w:webHidden/>
          </w:rPr>
        </w:r>
        <w:r>
          <w:rPr>
            <w:noProof/>
            <w:webHidden/>
          </w:rPr>
          <w:fldChar w:fldCharType="separate"/>
        </w:r>
        <w:r>
          <w:rPr>
            <w:noProof/>
            <w:webHidden/>
          </w:rPr>
          <w:t>17</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0" w:history="1">
        <w:r w:rsidRPr="00A237DD">
          <w:rPr>
            <w:rStyle w:val="a6"/>
            <w:noProof/>
          </w:rPr>
          <w:t>1.1.7. Инверсия приоритета</w:t>
        </w:r>
        <w:r>
          <w:rPr>
            <w:noProof/>
            <w:webHidden/>
          </w:rPr>
          <w:tab/>
        </w:r>
        <w:r>
          <w:rPr>
            <w:noProof/>
            <w:webHidden/>
          </w:rPr>
          <w:fldChar w:fldCharType="begin"/>
        </w:r>
        <w:r>
          <w:rPr>
            <w:noProof/>
            <w:webHidden/>
          </w:rPr>
          <w:instrText xml:space="preserve"> PAGEREF _Toc357911190 \h </w:instrText>
        </w:r>
        <w:r>
          <w:rPr>
            <w:noProof/>
            <w:webHidden/>
          </w:rPr>
        </w:r>
        <w:r>
          <w:rPr>
            <w:noProof/>
            <w:webHidden/>
          </w:rPr>
          <w:fldChar w:fldCharType="separate"/>
        </w:r>
        <w:r>
          <w:rPr>
            <w:noProof/>
            <w:webHidden/>
          </w:rPr>
          <w:t>17</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1" w:history="1">
        <w:r w:rsidRPr="00A237DD">
          <w:rPr>
            <w:rStyle w:val="a6"/>
            <w:noProof/>
          </w:rPr>
          <w:t>1.2. Рассмотрение основных моделей многопоточности</w:t>
        </w:r>
        <w:r>
          <w:rPr>
            <w:noProof/>
            <w:webHidden/>
          </w:rPr>
          <w:tab/>
        </w:r>
        <w:r>
          <w:rPr>
            <w:noProof/>
            <w:webHidden/>
          </w:rPr>
          <w:fldChar w:fldCharType="begin"/>
        </w:r>
        <w:r>
          <w:rPr>
            <w:noProof/>
            <w:webHidden/>
          </w:rPr>
          <w:instrText xml:space="preserve"> PAGEREF _Toc357911191 \h </w:instrText>
        </w:r>
        <w:r>
          <w:rPr>
            <w:noProof/>
            <w:webHidden/>
          </w:rPr>
        </w:r>
        <w:r>
          <w:rPr>
            <w:noProof/>
            <w:webHidden/>
          </w:rPr>
          <w:fldChar w:fldCharType="separate"/>
        </w:r>
        <w:r>
          <w:rPr>
            <w:noProof/>
            <w:webHidden/>
          </w:rPr>
          <w:t>18</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2" w:history="1">
        <w:r w:rsidRPr="00A237DD">
          <w:rPr>
            <w:rStyle w:val="a6"/>
            <w:noProof/>
          </w:rPr>
          <w:t>1.2.1. Модель 1:1 (потоки выполнения на уровне ядра)</w:t>
        </w:r>
        <w:r>
          <w:rPr>
            <w:noProof/>
            <w:webHidden/>
          </w:rPr>
          <w:tab/>
        </w:r>
        <w:r>
          <w:rPr>
            <w:noProof/>
            <w:webHidden/>
          </w:rPr>
          <w:fldChar w:fldCharType="begin"/>
        </w:r>
        <w:r>
          <w:rPr>
            <w:noProof/>
            <w:webHidden/>
          </w:rPr>
          <w:instrText xml:space="preserve"> PAGEREF _Toc357911192 \h </w:instrText>
        </w:r>
        <w:r>
          <w:rPr>
            <w:noProof/>
            <w:webHidden/>
          </w:rPr>
        </w:r>
        <w:r>
          <w:rPr>
            <w:noProof/>
            <w:webHidden/>
          </w:rPr>
          <w:fldChar w:fldCharType="separate"/>
        </w:r>
        <w:r>
          <w:rPr>
            <w:noProof/>
            <w:webHidden/>
          </w:rPr>
          <w:t>19</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3" w:history="1">
        <w:r w:rsidRPr="00A237DD">
          <w:rPr>
            <w:rStyle w:val="a6"/>
            <w:noProof/>
          </w:rPr>
          <w:t>1.2.2. Модель N:1 (потоки выполнения уровня пользователя)</w:t>
        </w:r>
        <w:r>
          <w:rPr>
            <w:noProof/>
            <w:webHidden/>
          </w:rPr>
          <w:tab/>
        </w:r>
        <w:r>
          <w:rPr>
            <w:noProof/>
            <w:webHidden/>
          </w:rPr>
          <w:fldChar w:fldCharType="begin"/>
        </w:r>
        <w:r>
          <w:rPr>
            <w:noProof/>
            <w:webHidden/>
          </w:rPr>
          <w:instrText xml:space="preserve"> PAGEREF _Toc357911193 \h </w:instrText>
        </w:r>
        <w:r>
          <w:rPr>
            <w:noProof/>
            <w:webHidden/>
          </w:rPr>
        </w:r>
        <w:r>
          <w:rPr>
            <w:noProof/>
            <w:webHidden/>
          </w:rPr>
          <w:fldChar w:fldCharType="separate"/>
        </w:r>
        <w:r>
          <w:rPr>
            <w:noProof/>
            <w:webHidden/>
          </w:rPr>
          <w:t>19</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4" w:history="1">
        <w:r w:rsidRPr="00A237DD">
          <w:rPr>
            <w:rStyle w:val="a6"/>
            <w:noProof/>
          </w:rPr>
          <w:t>1.2.3. Модель M:N (смешанная многопоточность)</w:t>
        </w:r>
        <w:r>
          <w:rPr>
            <w:noProof/>
            <w:webHidden/>
          </w:rPr>
          <w:tab/>
        </w:r>
        <w:r>
          <w:rPr>
            <w:noProof/>
            <w:webHidden/>
          </w:rPr>
          <w:fldChar w:fldCharType="begin"/>
        </w:r>
        <w:r>
          <w:rPr>
            <w:noProof/>
            <w:webHidden/>
          </w:rPr>
          <w:instrText xml:space="preserve"> PAGEREF _Toc357911194 \h </w:instrText>
        </w:r>
        <w:r>
          <w:rPr>
            <w:noProof/>
            <w:webHidden/>
          </w:rPr>
        </w:r>
        <w:r>
          <w:rPr>
            <w:noProof/>
            <w:webHidden/>
          </w:rPr>
          <w:fldChar w:fldCharType="separate"/>
        </w:r>
        <w:r>
          <w:rPr>
            <w:noProof/>
            <w:webHidden/>
          </w:rPr>
          <w:t>22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5" w:history="1">
        <w:r w:rsidRPr="00A237DD">
          <w:rPr>
            <w:rStyle w:val="a6"/>
            <w:noProof/>
          </w:rPr>
          <w:t>1.3. Обзор моделей параллельного программирования</w:t>
        </w:r>
        <w:r>
          <w:rPr>
            <w:noProof/>
            <w:webHidden/>
          </w:rPr>
          <w:tab/>
        </w:r>
        <w:r>
          <w:rPr>
            <w:noProof/>
            <w:webHidden/>
          </w:rPr>
          <w:fldChar w:fldCharType="begin"/>
        </w:r>
        <w:r>
          <w:rPr>
            <w:noProof/>
            <w:webHidden/>
          </w:rPr>
          <w:instrText xml:space="preserve"> PAGEREF _Toc357911195 \h </w:instrText>
        </w:r>
        <w:r>
          <w:rPr>
            <w:noProof/>
            <w:webHidden/>
          </w:rPr>
        </w:r>
        <w:r>
          <w:rPr>
            <w:noProof/>
            <w:webHidden/>
          </w:rPr>
          <w:fldChar w:fldCharType="separate"/>
        </w:r>
        <w:r>
          <w:rPr>
            <w:noProof/>
            <w:webHidden/>
          </w:rPr>
          <w:t>23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6" w:history="1">
        <w:r w:rsidRPr="00A237DD">
          <w:rPr>
            <w:rStyle w:val="a6"/>
            <w:noProof/>
          </w:rPr>
          <w:t>1.3.1. Использование общей памяти</w:t>
        </w:r>
        <w:r>
          <w:rPr>
            <w:noProof/>
            <w:webHidden/>
          </w:rPr>
          <w:tab/>
        </w:r>
        <w:r>
          <w:rPr>
            <w:noProof/>
            <w:webHidden/>
          </w:rPr>
          <w:fldChar w:fldCharType="begin"/>
        </w:r>
        <w:r>
          <w:rPr>
            <w:noProof/>
            <w:webHidden/>
          </w:rPr>
          <w:instrText xml:space="preserve"> PAGEREF _Toc357911196 \h </w:instrText>
        </w:r>
        <w:r>
          <w:rPr>
            <w:noProof/>
            <w:webHidden/>
          </w:rPr>
        </w:r>
        <w:r>
          <w:rPr>
            <w:noProof/>
            <w:webHidden/>
          </w:rPr>
          <w:fldChar w:fldCharType="separate"/>
        </w:r>
        <w:r>
          <w:rPr>
            <w:noProof/>
            <w:webHidden/>
          </w:rPr>
          <w:t>25</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7" w:history="1">
        <w:r w:rsidRPr="00A237DD">
          <w:rPr>
            <w:rStyle w:val="a6"/>
            <w:noProof/>
          </w:rPr>
          <w:t>1.3.2. Модель процесс/канал</w:t>
        </w:r>
        <w:r>
          <w:rPr>
            <w:noProof/>
            <w:webHidden/>
          </w:rPr>
          <w:tab/>
        </w:r>
        <w:r>
          <w:rPr>
            <w:noProof/>
            <w:webHidden/>
          </w:rPr>
          <w:fldChar w:fldCharType="begin"/>
        </w:r>
        <w:r>
          <w:rPr>
            <w:noProof/>
            <w:webHidden/>
          </w:rPr>
          <w:instrText xml:space="preserve"> PAGEREF _Toc357911197 \h </w:instrText>
        </w:r>
        <w:r>
          <w:rPr>
            <w:noProof/>
            <w:webHidden/>
          </w:rPr>
        </w:r>
        <w:r>
          <w:rPr>
            <w:noProof/>
            <w:webHidden/>
          </w:rPr>
          <w:fldChar w:fldCharType="separate"/>
        </w:r>
        <w:r>
          <w:rPr>
            <w:noProof/>
            <w:webHidden/>
          </w:rPr>
          <w:t>25</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8" w:history="1">
        <w:r w:rsidRPr="00A237DD">
          <w:rPr>
            <w:rStyle w:val="a6"/>
            <w:noProof/>
          </w:rPr>
          <w:t>1.3.3. Параллелизм данных</w:t>
        </w:r>
        <w:r>
          <w:rPr>
            <w:noProof/>
            <w:webHidden/>
          </w:rPr>
          <w:tab/>
        </w:r>
        <w:r>
          <w:rPr>
            <w:noProof/>
            <w:webHidden/>
          </w:rPr>
          <w:fldChar w:fldCharType="begin"/>
        </w:r>
        <w:r>
          <w:rPr>
            <w:noProof/>
            <w:webHidden/>
          </w:rPr>
          <w:instrText xml:space="preserve"> PAGEREF _Toc357911198 \h </w:instrText>
        </w:r>
        <w:r>
          <w:rPr>
            <w:noProof/>
            <w:webHidden/>
          </w:rPr>
        </w:r>
        <w:r>
          <w:rPr>
            <w:noProof/>
            <w:webHidden/>
          </w:rPr>
          <w:fldChar w:fldCharType="separate"/>
        </w:r>
        <w:r>
          <w:rPr>
            <w:noProof/>
            <w:webHidden/>
          </w:rPr>
          <w:t>26</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199" w:history="1">
        <w:r w:rsidRPr="00A237DD">
          <w:rPr>
            <w:rStyle w:val="a6"/>
            <w:noProof/>
          </w:rPr>
          <w:t>1.3.4. Обмен сообщениями</w:t>
        </w:r>
        <w:r>
          <w:rPr>
            <w:noProof/>
            <w:webHidden/>
          </w:rPr>
          <w:tab/>
        </w:r>
        <w:r>
          <w:rPr>
            <w:noProof/>
            <w:webHidden/>
          </w:rPr>
          <w:fldChar w:fldCharType="begin"/>
        </w:r>
        <w:r>
          <w:rPr>
            <w:noProof/>
            <w:webHidden/>
          </w:rPr>
          <w:instrText xml:space="preserve"> PAGEREF _Toc357911199 \h </w:instrText>
        </w:r>
        <w:r>
          <w:rPr>
            <w:noProof/>
            <w:webHidden/>
          </w:rPr>
        </w:r>
        <w:r>
          <w:rPr>
            <w:noProof/>
            <w:webHidden/>
          </w:rPr>
          <w:fldChar w:fldCharType="separate"/>
        </w:r>
        <w:r>
          <w:rPr>
            <w:noProof/>
            <w:webHidden/>
          </w:rPr>
          <w:t>27</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00" w:history="1">
        <w:r w:rsidRPr="00A237DD">
          <w:rPr>
            <w:rStyle w:val="a6"/>
            <w:noProof/>
          </w:rPr>
          <w:t>1.4. Проблемы высоконагруженных многопоточных процессов</w:t>
        </w:r>
        <w:r>
          <w:rPr>
            <w:noProof/>
            <w:webHidden/>
          </w:rPr>
          <w:tab/>
        </w:r>
        <w:r>
          <w:rPr>
            <w:noProof/>
            <w:webHidden/>
          </w:rPr>
          <w:fldChar w:fldCharType="begin"/>
        </w:r>
        <w:r>
          <w:rPr>
            <w:noProof/>
            <w:webHidden/>
          </w:rPr>
          <w:instrText xml:space="preserve"> PAGEREF _Toc357911200 \h </w:instrText>
        </w:r>
        <w:r>
          <w:rPr>
            <w:noProof/>
            <w:webHidden/>
          </w:rPr>
        </w:r>
        <w:r>
          <w:rPr>
            <w:noProof/>
            <w:webHidden/>
          </w:rPr>
          <w:fldChar w:fldCharType="separate"/>
        </w:r>
        <w:r>
          <w:rPr>
            <w:noProof/>
            <w:webHidden/>
          </w:rPr>
          <w:t>28</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01" w:history="1">
        <w:r w:rsidRPr="00A237DD">
          <w:rPr>
            <w:rStyle w:val="a6"/>
            <w:noProof/>
          </w:rPr>
          <w:t>1.5. Способы решения и их обоснование</w:t>
        </w:r>
        <w:r>
          <w:rPr>
            <w:noProof/>
            <w:webHidden/>
          </w:rPr>
          <w:tab/>
        </w:r>
        <w:r>
          <w:rPr>
            <w:noProof/>
            <w:webHidden/>
          </w:rPr>
          <w:fldChar w:fldCharType="begin"/>
        </w:r>
        <w:r>
          <w:rPr>
            <w:noProof/>
            <w:webHidden/>
          </w:rPr>
          <w:instrText xml:space="preserve"> PAGEREF _Toc357911201 \h </w:instrText>
        </w:r>
        <w:r>
          <w:rPr>
            <w:noProof/>
            <w:webHidden/>
          </w:rPr>
        </w:r>
        <w:r>
          <w:rPr>
            <w:noProof/>
            <w:webHidden/>
          </w:rPr>
          <w:fldChar w:fldCharType="separate"/>
        </w:r>
        <w:r>
          <w:rPr>
            <w:noProof/>
            <w:webHidden/>
          </w:rPr>
          <w:t>28</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02" w:history="1">
        <w:r w:rsidRPr="00A237DD">
          <w:rPr>
            <w:rStyle w:val="a6"/>
            <w:rFonts w:cs="Times New Roman"/>
            <w:noProof/>
          </w:rPr>
          <w:t>1.6.</w:t>
        </w:r>
        <w:r w:rsidRPr="00A237DD">
          <w:rPr>
            <w:rStyle w:val="a6"/>
            <w:noProof/>
          </w:rPr>
          <w:t xml:space="preserve"> Постановка задачи диссертационных исследован</w:t>
        </w:r>
        <w:r w:rsidRPr="00A237DD">
          <w:rPr>
            <w:rStyle w:val="a6"/>
            <w:rFonts w:cs="Times New Roman"/>
            <w:noProof/>
          </w:rPr>
          <w:t>ий</w:t>
        </w:r>
        <w:r>
          <w:rPr>
            <w:noProof/>
            <w:webHidden/>
          </w:rPr>
          <w:tab/>
        </w:r>
        <w:r>
          <w:rPr>
            <w:noProof/>
            <w:webHidden/>
          </w:rPr>
          <w:fldChar w:fldCharType="begin"/>
        </w:r>
        <w:r>
          <w:rPr>
            <w:noProof/>
            <w:webHidden/>
          </w:rPr>
          <w:instrText xml:space="preserve"> PAGEREF _Toc357911202 \h </w:instrText>
        </w:r>
        <w:r>
          <w:rPr>
            <w:noProof/>
            <w:webHidden/>
          </w:rPr>
        </w:r>
        <w:r>
          <w:rPr>
            <w:noProof/>
            <w:webHidden/>
          </w:rPr>
          <w:fldChar w:fldCharType="separate"/>
        </w:r>
        <w:r>
          <w:rPr>
            <w:noProof/>
            <w:webHidden/>
          </w:rPr>
          <w:t>30</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03" w:history="1">
        <w:r w:rsidRPr="00A237DD">
          <w:rPr>
            <w:rStyle w:val="a6"/>
            <w:noProof/>
          </w:rPr>
          <w:t>Выводы</w:t>
        </w:r>
        <w:r>
          <w:rPr>
            <w:noProof/>
            <w:webHidden/>
          </w:rPr>
          <w:tab/>
        </w:r>
        <w:r>
          <w:rPr>
            <w:noProof/>
            <w:webHidden/>
          </w:rPr>
          <w:fldChar w:fldCharType="begin"/>
        </w:r>
        <w:r>
          <w:rPr>
            <w:noProof/>
            <w:webHidden/>
          </w:rPr>
          <w:instrText xml:space="preserve"> PAGEREF _Toc357911203 \h </w:instrText>
        </w:r>
        <w:r>
          <w:rPr>
            <w:noProof/>
            <w:webHidden/>
          </w:rPr>
        </w:r>
        <w:r>
          <w:rPr>
            <w:noProof/>
            <w:webHidden/>
          </w:rPr>
          <w:fldChar w:fldCharType="separate"/>
        </w:r>
        <w:r>
          <w:rPr>
            <w:noProof/>
            <w:webHidden/>
          </w:rPr>
          <w:t>30</w:t>
        </w:r>
        <w:r>
          <w:rPr>
            <w:noProof/>
            <w:webHidden/>
          </w:rPr>
          <w:fldChar w:fldCharType="end"/>
        </w:r>
      </w:hyperlink>
    </w:p>
    <w:p w:rsidR="00F1787C" w:rsidRDefault="00F1787C">
      <w:pPr>
        <w:pStyle w:val="11"/>
        <w:rPr>
          <w:rFonts w:asciiTheme="minorHAnsi" w:eastAsiaTheme="minorEastAsia" w:hAnsiTheme="minorHAnsi" w:cstheme="minorBidi"/>
          <w:bCs w:val="0"/>
          <w:noProof/>
          <w:sz w:val="22"/>
          <w:szCs w:val="22"/>
        </w:rPr>
      </w:pPr>
      <w:hyperlink w:anchor="_Toc357911204" w:history="1">
        <w:r w:rsidRPr="00A237DD">
          <w:rPr>
            <w:rStyle w:val="a6"/>
            <w:noProof/>
          </w:rPr>
          <w:t>Глава 2. Разработка гибридной модели потоков выполнения для повышения производительности высоконагруженных процессов</w:t>
        </w:r>
        <w:r>
          <w:rPr>
            <w:noProof/>
            <w:webHidden/>
          </w:rPr>
          <w:tab/>
        </w:r>
        <w:r>
          <w:rPr>
            <w:noProof/>
            <w:webHidden/>
          </w:rPr>
          <w:fldChar w:fldCharType="begin"/>
        </w:r>
        <w:r>
          <w:rPr>
            <w:noProof/>
            <w:webHidden/>
          </w:rPr>
          <w:instrText xml:space="preserve"> PAGEREF _Toc357911204 \h </w:instrText>
        </w:r>
        <w:r>
          <w:rPr>
            <w:noProof/>
            <w:webHidden/>
          </w:rPr>
        </w:r>
        <w:r>
          <w:rPr>
            <w:noProof/>
            <w:webHidden/>
          </w:rPr>
          <w:fldChar w:fldCharType="separate"/>
        </w:r>
        <w:r>
          <w:rPr>
            <w:noProof/>
            <w:webHidden/>
          </w:rPr>
          <w:t>32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05" w:history="1">
        <w:r w:rsidRPr="00A237DD">
          <w:rPr>
            <w:rStyle w:val="a6"/>
            <w:noProof/>
          </w:rPr>
          <w:t>2.1. Моделирование и формализация работы процесса</w:t>
        </w:r>
        <w:r>
          <w:rPr>
            <w:noProof/>
            <w:webHidden/>
          </w:rPr>
          <w:tab/>
        </w:r>
        <w:r>
          <w:rPr>
            <w:noProof/>
            <w:webHidden/>
          </w:rPr>
          <w:fldChar w:fldCharType="begin"/>
        </w:r>
        <w:r>
          <w:rPr>
            <w:noProof/>
            <w:webHidden/>
          </w:rPr>
          <w:instrText xml:space="preserve"> PAGEREF _Toc357911205 \h </w:instrText>
        </w:r>
        <w:r>
          <w:rPr>
            <w:noProof/>
            <w:webHidden/>
          </w:rPr>
        </w:r>
        <w:r>
          <w:rPr>
            <w:noProof/>
            <w:webHidden/>
          </w:rPr>
          <w:fldChar w:fldCharType="separate"/>
        </w:r>
        <w:r>
          <w:rPr>
            <w:noProof/>
            <w:webHidden/>
          </w:rPr>
          <w:t>33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06" w:history="1">
        <w:r w:rsidRPr="00A237DD">
          <w:rPr>
            <w:rStyle w:val="a6"/>
            <w:noProof/>
          </w:rPr>
          <w:t>2.2. Расчет погрешности измерений</w:t>
        </w:r>
        <w:r>
          <w:rPr>
            <w:noProof/>
            <w:webHidden/>
          </w:rPr>
          <w:tab/>
        </w:r>
        <w:r>
          <w:rPr>
            <w:noProof/>
            <w:webHidden/>
          </w:rPr>
          <w:fldChar w:fldCharType="begin"/>
        </w:r>
        <w:r>
          <w:rPr>
            <w:noProof/>
            <w:webHidden/>
          </w:rPr>
          <w:instrText xml:space="preserve"> PAGEREF _Toc357911206 \h </w:instrText>
        </w:r>
        <w:r>
          <w:rPr>
            <w:noProof/>
            <w:webHidden/>
          </w:rPr>
        </w:r>
        <w:r>
          <w:rPr>
            <w:noProof/>
            <w:webHidden/>
          </w:rPr>
          <w:fldChar w:fldCharType="separate"/>
        </w:r>
        <w:r>
          <w:rPr>
            <w:noProof/>
            <w:webHidden/>
          </w:rPr>
          <w:t>42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07" w:history="1">
        <w:r w:rsidRPr="00A237DD">
          <w:rPr>
            <w:rStyle w:val="a6"/>
            <w:noProof/>
          </w:rPr>
          <w:t>2.3. Выбор средств анализа результатов</w:t>
        </w:r>
        <w:r>
          <w:rPr>
            <w:noProof/>
            <w:webHidden/>
          </w:rPr>
          <w:tab/>
        </w:r>
        <w:r>
          <w:rPr>
            <w:noProof/>
            <w:webHidden/>
          </w:rPr>
          <w:fldChar w:fldCharType="begin"/>
        </w:r>
        <w:r>
          <w:rPr>
            <w:noProof/>
            <w:webHidden/>
          </w:rPr>
          <w:instrText xml:space="preserve"> PAGEREF _Toc357911207 \h </w:instrText>
        </w:r>
        <w:r>
          <w:rPr>
            <w:noProof/>
            <w:webHidden/>
          </w:rPr>
        </w:r>
        <w:r>
          <w:rPr>
            <w:noProof/>
            <w:webHidden/>
          </w:rPr>
          <w:fldChar w:fldCharType="separate"/>
        </w:r>
        <w:r>
          <w:rPr>
            <w:noProof/>
            <w:webHidden/>
          </w:rPr>
          <w:t>43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12" w:history="1">
        <w:r w:rsidRPr="00A237DD">
          <w:rPr>
            <w:rStyle w:val="a6"/>
            <w:noProof/>
          </w:rPr>
          <w:t>2.3.1. Microsoft Concurrency Visualizer</w:t>
        </w:r>
        <w:r>
          <w:rPr>
            <w:noProof/>
            <w:webHidden/>
          </w:rPr>
          <w:tab/>
        </w:r>
        <w:r>
          <w:rPr>
            <w:noProof/>
            <w:webHidden/>
          </w:rPr>
          <w:fldChar w:fldCharType="begin"/>
        </w:r>
        <w:r>
          <w:rPr>
            <w:noProof/>
            <w:webHidden/>
          </w:rPr>
          <w:instrText xml:space="preserve"> PAGEREF _Toc357911212 \h </w:instrText>
        </w:r>
        <w:r>
          <w:rPr>
            <w:noProof/>
            <w:webHidden/>
          </w:rPr>
        </w:r>
        <w:r>
          <w:rPr>
            <w:noProof/>
            <w:webHidden/>
          </w:rPr>
          <w:fldChar w:fldCharType="separate"/>
        </w:r>
        <w:r>
          <w:rPr>
            <w:noProof/>
            <w:webHidden/>
          </w:rPr>
          <w:t>43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13" w:history="1">
        <w:r w:rsidRPr="00A237DD">
          <w:rPr>
            <w:rStyle w:val="a6"/>
            <w:noProof/>
          </w:rPr>
          <w:t>2.3.2. Intel VTune Amplifier</w:t>
        </w:r>
        <w:r>
          <w:rPr>
            <w:noProof/>
            <w:webHidden/>
          </w:rPr>
          <w:tab/>
        </w:r>
        <w:r>
          <w:rPr>
            <w:noProof/>
            <w:webHidden/>
          </w:rPr>
          <w:fldChar w:fldCharType="begin"/>
        </w:r>
        <w:r>
          <w:rPr>
            <w:noProof/>
            <w:webHidden/>
          </w:rPr>
          <w:instrText xml:space="preserve"> PAGEREF _Toc357911213 \h </w:instrText>
        </w:r>
        <w:r>
          <w:rPr>
            <w:noProof/>
            <w:webHidden/>
          </w:rPr>
        </w:r>
        <w:r>
          <w:rPr>
            <w:noProof/>
            <w:webHidden/>
          </w:rPr>
          <w:fldChar w:fldCharType="separate"/>
        </w:r>
        <w:r>
          <w:rPr>
            <w:noProof/>
            <w:webHidden/>
          </w:rPr>
          <w:t>44</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14" w:history="1">
        <w:r w:rsidRPr="00A237DD">
          <w:rPr>
            <w:rStyle w:val="a6"/>
            <w:noProof/>
          </w:rPr>
          <w:t>2.3.3. AMD CodeAnalyst Performance Analyzer</w:t>
        </w:r>
        <w:r>
          <w:rPr>
            <w:noProof/>
            <w:webHidden/>
          </w:rPr>
          <w:tab/>
        </w:r>
        <w:r>
          <w:rPr>
            <w:noProof/>
            <w:webHidden/>
          </w:rPr>
          <w:fldChar w:fldCharType="begin"/>
        </w:r>
        <w:r>
          <w:rPr>
            <w:noProof/>
            <w:webHidden/>
          </w:rPr>
          <w:instrText xml:space="preserve"> PAGEREF _Toc357911214 \h </w:instrText>
        </w:r>
        <w:r>
          <w:rPr>
            <w:noProof/>
            <w:webHidden/>
          </w:rPr>
        </w:r>
        <w:r>
          <w:rPr>
            <w:noProof/>
            <w:webHidden/>
          </w:rPr>
          <w:fldChar w:fldCharType="separate"/>
        </w:r>
        <w:r>
          <w:rPr>
            <w:noProof/>
            <w:webHidden/>
          </w:rPr>
          <w:t>45</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15" w:history="1">
        <w:r w:rsidRPr="00A237DD">
          <w:rPr>
            <w:rStyle w:val="a6"/>
            <w:noProof/>
          </w:rPr>
          <w:t>2.3.4. Apple XCode Instruments</w:t>
        </w:r>
        <w:r>
          <w:rPr>
            <w:noProof/>
            <w:webHidden/>
          </w:rPr>
          <w:tab/>
        </w:r>
        <w:r>
          <w:rPr>
            <w:noProof/>
            <w:webHidden/>
          </w:rPr>
          <w:fldChar w:fldCharType="begin"/>
        </w:r>
        <w:r>
          <w:rPr>
            <w:noProof/>
            <w:webHidden/>
          </w:rPr>
          <w:instrText xml:space="preserve"> PAGEREF _Toc357911215 \h </w:instrText>
        </w:r>
        <w:r>
          <w:rPr>
            <w:noProof/>
            <w:webHidden/>
          </w:rPr>
        </w:r>
        <w:r>
          <w:rPr>
            <w:noProof/>
            <w:webHidden/>
          </w:rPr>
          <w:fldChar w:fldCharType="separate"/>
        </w:r>
        <w:r>
          <w:rPr>
            <w:noProof/>
            <w:webHidden/>
          </w:rPr>
          <w:t>46</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16" w:history="1">
        <w:r w:rsidRPr="00A237DD">
          <w:rPr>
            <w:rStyle w:val="a6"/>
            <w:noProof/>
          </w:rPr>
          <w:t>2.3.5. GNU Valgrind</w:t>
        </w:r>
        <w:r>
          <w:rPr>
            <w:noProof/>
            <w:webHidden/>
          </w:rPr>
          <w:tab/>
        </w:r>
        <w:r>
          <w:rPr>
            <w:noProof/>
            <w:webHidden/>
          </w:rPr>
          <w:fldChar w:fldCharType="begin"/>
        </w:r>
        <w:r>
          <w:rPr>
            <w:noProof/>
            <w:webHidden/>
          </w:rPr>
          <w:instrText xml:space="preserve"> PAGEREF _Toc357911216 \h </w:instrText>
        </w:r>
        <w:r>
          <w:rPr>
            <w:noProof/>
            <w:webHidden/>
          </w:rPr>
        </w:r>
        <w:r>
          <w:rPr>
            <w:noProof/>
            <w:webHidden/>
          </w:rPr>
          <w:fldChar w:fldCharType="separate"/>
        </w:r>
        <w:r>
          <w:rPr>
            <w:noProof/>
            <w:webHidden/>
          </w:rPr>
          <w:t>46</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17" w:history="1">
        <w:r w:rsidRPr="00A237DD">
          <w:rPr>
            <w:rStyle w:val="a6"/>
            <w:noProof/>
          </w:rPr>
          <w:t>2.3.6. Сравнение средств профилирования</w:t>
        </w:r>
        <w:r>
          <w:rPr>
            <w:noProof/>
            <w:webHidden/>
          </w:rPr>
          <w:tab/>
        </w:r>
        <w:r>
          <w:rPr>
            <w:noProof/>
            <w:webHidden/>
          </w:rPr>
          <w:fldChar w:fldCharType="begin"/>
        </w:r>
        <w:r>
          <w:rPr>
            <w:noProof/>
            <w:webHidden/>
          </w:rPr>
          <w:instrText xml:space="preserve"> PAGEREF _Toc357911217 \h </w:instrText>
        </w:r>
        <w:r>
          <w:rPr>
            <w:noProof/>
            <w:webHidden/>
          </w:rPr>
        </w:r>
        <w:r>
          <w:rPr>
            <w:noProof/>
            <w:webHidden/>
          </w:rPr>
          <w:fldChar w:fldCharType="separate"/>
        </w:r>
        <w:r>
          <w:rPr>
            <w:noProof/>
            <w:webHidden/>
          </w:rPr>
          <w:t>47</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18" w:history="1">
        <w:r w:rsidRPr="00A237DD">
          <w:rPr>
            <w:rStyle w:val="a6"/>
            <w:rFonts w:cs="Times New Roman"/>
            <w:noProof/>
          </w:rPr>
          <w:t>2.4. Разработка системы тестов для моделирования работы потоков</w:t>
        </w:r>
        <w:r>
          <w:rPr>
            <w:noProof/>
            <w:webHidden/>
          </w:rPr>
          <w:tab/>
        </w:r>
        <w:r>
          <w:rPr>
            <w:noProof/>
            <w:webHidden/>
          </w:rPr>
          <w:fldChar w:fldCharType="begin"/>
        </w:r>
        <w:r>
          <w:rPr>
            <w:noProof/>
            <w:webHidden/>
          </w:rPr>
          <w:instrText xml:space="preserve"> PAGEREF _Toc357911218 \h </w:instrText>
        </w:r>
        <w:r>
          <w:rPr>
            <w:noProof/>
            <w:webHidden/>
          </w:rPr>
        </w:r>
        <w:r>
          <w:rPr>
            <w:noProof/>
            <w:webHidden/>
          </w:rPr>
          <w:fldChar w:fldCharType="separate"/>
        </w:r>
        <w:r>
          <w:rPr>
            <w:noProof/>
            <w:webHidden/>
          </w:rPr>
          <w:t>48</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19" w:history="1">
        <w:r w:rsidRPr="00A237DD">
          <w:rPr>
            <w:rStyle w:val="a6"/>
            <w:noProof/>
          </w:rPr>
          <w:t>2.4.1. Тест на создание/удаление потоков</w:t>
        </w:r>
        <w:r>
          <w:rPr>
            <w:noProof/>
            <w:webHidden/>
          </w:rPr>
          <w:tab/>
        </w:r>
        <w:r>
          <w:rPr>
            <w:noProof/>
            <w:webHidden/>
          </w:rPr>
          <w:fldChar w:fldCharType="begin"/>
        </w:r>
        <w:r>
          <w:rPr>
            <w:noProof/>
            <w:webHidden/>
          </w:rPr>
          <w:instrText xml:space="preserve"> PAGEREF _Toc357911219 \h </w:instrText>
        </w:r>
        <w:r>
          <w:rPr>
            <w:noProof/>
            <w:webHidden/>
          </w:rPr>
        </w:r>
        <w:r>
          <w:rPr>
            <w:noProof/>
            <w:webHidden/>
          </w:rPr>
          <w:fldChar w:fldCharType="separate"/>
        </w:r>
        <w:r>
          <w:rPr>
            <w:noProof/>
            <w:webHidden/>
          </w:rPr>
          <w:t>50</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0" w:history="1">
        <w:r w:rsidRPr="00A237DD">
          <w:rPr>
            <w:rStyle w:val="a6"/>
            <w:noProof/>
          </w:rPr>
          <w:t>2.4.2. Тест на переключение контекста</w:t>
        </w:r>
        <w:r>
          <w:rPr>
            <w:noProof/>
            <w:webHidden/>
          </w:rPr>
          <w:tab/>
        </w:r>
        <w:r>
          <w:rPr>
            <w:noProof/>
            <w:webHidden/>
          </w:rPr>
          <w:fldChar w:fldCharType="begin"/>
        </w:r>
        <w:r>
          <w:rPr>
            <w:noProof/>
            <w:webHidden/>
          </w:rPr>
          <w:instrText xml:space="preserve"> PAGEREF _Toc357911220 \h </w:instrText>
        </w:r>
        <w:r>
          <w:rPr>
            <w:noProof/>
            <w:webHidden/>
          </w:rPr>
        </w:r>
        <w:r>
          <w:rPr>
            <w:noProof/>
            <w:webHidden/>
          </w:rPr>
          <w:fldChar w:fldCharType="separate"/>
        </w:r>
        <w:r>
          <w:rPr>
            <w:noProof/>
            <w:webHidden/>
          </w:rPr>
          <w:t>50</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1" w:history="1">
        <w:r w:rsidRPr="00A237DD">
          <w:rPr>
            <w:rStyle w:val="a6"/>
            <w:noProof/>
          </w:rPr>
          <w:t>2.4.3. Тест на короткие вычисления</w:t>
        </w:r>
        <w:r>
          <w:rPr>
            <w:noProof/>
            <w:webHidden/>
          </w:rPr>
          <w:tab/>
        </w:r>
        <w:r>
          <w:rPr>
            <w:noProof/>
            <w:webHidden/>
          </w:rPr>
          <w:fldChar w:fldCharType="begin"/>
        </w:r>
        <w:r>
          <w:rPr>
            <w:noProof/>
            <w:webHidden/>
          </w:rPr>
          <w:instrText xml:space="preserve"> PAGEREF _Toc357911221 \h </w:instrText>
        </w:r>
        <w:r>
          <w:rPr>
            <w:noProof/>
            <w:webHidden/>
          </w:rPr>
        </w:r>
        <w:r>
          <w:rPr>
            <w:noProof/>
            <w:webHidden/>
          </w:rPr>
          <w:fldChar w:fldCharType="separate"/>
        </w:r>
        <w:r>
          <w:rPr>
            <w:noProof/>
            <w:webHidden/>
          </w:rPr>
          <w:t>51</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2" w:history="1">
        <w:r w:rsidRPr="00A237DD">
          <w:rPr>
            <w:rStyle w:val="a6"/>
            <w:noProof/>
          </w:rPr>
          <w:t>2.4.4. Тест на длительные вычисления</w:t>
        </w:r>
        <w:r>
          <w:rPr>
            <w:noProof/>
            <w:webHidden/>
          </w:rPr>
          <w:tab/>
        </w:r>
        <w:r>
          <w:rPr>
            <w:noProof/>
            <w:webHidden/>
          </w:rPr>
          <w:fldChar w:fldCharType="begin"/>
        </w:r>
        <w:r>
          <w:rPr>
            <w:noProof/>
            <w:webHidden/>
          </w:rPr>
          <w:instrText xml:space="preserve"> PAGEREF _Toc357911222 \h </w:instrText>
        </w:r>
        <w:r>
          <w:rPr>
            <w:noProof/>
            <w:webHidden/>
          </w:rPr>
        </w:r>
        <w:r>
          <w:rPr>
            <w:noProof/>
            <w:webHidden/>
          </w:rPr>
          <w:fldChar w:fldCharType="separate"/>
        </w:r>
        <w:r>
          <w:rPr>
            <w:noProof/>
            <w:webHidden/>
          </w:rPr>
          <w:t>52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3" w:history="1">
        <w:r w:rsidRPr="00A237DD">
          <w:rPr>
            <w:rStyle w:val="a6"/>
            <w:noProof/>
          </w:rPr>
          <w:t>2.4.5. Тест на общую память</w:t>
        </w:r>
        <w:r>
          <w:rPr>
            <w:noProof/>
            <w:webHidden/>
          </w:rPr>
          <w:tab/>
        </w:r>
        <w:r>
          <w:rPr>
            <w:noProof/>
            <w:webHidden/>
          </w:rPr>
          <w:fldChar w:fldCharType="begin"/>
        </w:r>
        <w:r>
          <w:rPr>
            <w:noProof/>
            <w:webHidden/>
          </w:rPr>
          <w:instrText xml:space="preserve"> PAGEREF _Toc357911223 \h </w:instrText>
        </w:r>
        <w:r>
          <w:rPr>
            <w:noProof/>
            <w:webHidden/>
          </w:rPr>
        </w:r>
        <w:r>
          <w:rPr>
            <w:noProof/>
            <w:webHidden/>
          </w:rPr>
          <w:fldChar w:fldCharType="separate"/>
        </w:r>
        <w:r>
          <w:rPr>
            <w:noProof/>
            <w:webHidden/>
          </w:rPr>
          <w:t>52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4" w:history="1">
        <w:r w:rsidRPr="00A237DD">
          <w:rPr>
            <w:rStyle w:val="a6"/>
            <w:noProof/>
          </w:rPr>
          <w:t>2.4.6. Тест на примитивы синхронизации</w:t>
        </w:r>
        <w:r>
          <w:rPr>
            <w:noProof/>
            <w:webHidden/>
          </w:rPr>
          <w:tab/>
        </w:r>
        <w:r>
          <w:rPr>
            <w:noProof/>
            <w:webHidden/>
          </w:rPr>
          <w:fldChar w:fldCharType="begin"/>
        </w:r>
        <w:r>
          <w:rPr>
            <w:noProof/>
            <w:webHidden/>
          </w:rPr>
          <w:instrText xml:space="preserve"> PAGEREF _Toc357911224 \h </w:instrText>
        </w:r>
        <w:r>
          <w:rPr>
            <w:noProof/>
            <w:webHidden/>
          </w:rPr>
        </w:r>
        <w:r>
          <w:rPr>
            <w:noProof/>
            <w:webHidden/>
          </w:rPr>
          <w:fldChar w:fldCharType="separate"/>
        </w:r>
        <w:r>
          <w:rPr>
            <w:noProof/>
            <w:webHidden/>
          </w:rPr>
          <w:t>53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5" w:history="1">
        <w:r w:rsidRPr="00A237DD">
          <w:rPr>
            <w:rStyle w:val="a6"/>
            <w:noProof/>
          </w:rPr>
          <w:t>2.4.7. Тест на операции чтения/записи</w:t>
        </w:r>
        <w:r>
          <w:rPr>
            <w:noProof/>
            <w:webHidden/>
          </w:rPr>
          <w:tab/>
        </w:r>
        <w:r>
          <w:rPr>
            <w:noProof/>
            <w:webHidden/>
          </w:rPr>
          <w:fldChar w:fldCharType="begin"/>
        </w:r>
        <w:r>
          <w:rPr>
            <w:noProof/>
            <w:webHidden/>
          </w:rPr>
          <w:instrText xml:space="preserve"> PAGEREF _Toc357911225 \h </w:instrText>
        </w:r>
        <w:r>
          <w:rPr>
            <w:noProof/>
            <w:webHidden/>
          </w:rPr>
        </w:r>
        <w:r>
          <w:rPr>
            <w:noProof/>
            <w:webHidden/>
          </w:rPr>
          <w:fldChar w:fldCharType="separate"/>
        </w:r>
        <w:r>
          <w:rPr>
            <w:noProof/>
            <w:webHidden/>
          </w:rPr>
          <w:t>53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6" w:history="1">
        <w:r w:rsidRPr="00A237DD">
          <w:rPr>
            <w:rStyle w:val="a6"/>
            <w:noProof/>
          </w:rPr>
          <w:t>2.5. Разработка гибридной модели потоков</w:t>
        </w:r>
        <w:r>
          <w:rPr>
            <w:noProof/>
            <w:webHidden/>
          </w:rPr>
          <w:tab/>
        </w:r>
        <w:r>
          <w:rPr>
            <w:noProof/>
            <w:webHidden/>
          </w:rPr>
          <w:fldChar w:fldCharType="begin"/>
        </w:r>
        <w:r>
          <w:rPr>
            <w:noProof/>
            <w:webHidden/>
          </w:rPr>
          <w:instrText xml:space="preserve"> PAGEREF _Toc357911226 \h </w:instrText>
        </w:r>
        <w:r>
          <w:rPr>
            <w:noProof/>
            <w:webHidden/>
          </w:rPr>
        </w:r>
        <w:r>
          <w:rPr>
            <w:noProof/>
            <w:webHidden/>
          </w:rPr>
          <w:fldChar w:fldCharType="separate"/>
        </w:r>
        <w:r>
          <w:rPr>
            <w:noProof/>
            <w:webHidden/>
          </w:rPr>
          <w:t>54</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7" w:history="1">
        <w:r w:rsidRPr="00A237DD">
          <w:rPr>
            <w:rStyle w:val="a6"/>
            <w:noProof/>
          </w:rPr>
          <w:t>2.6. Анализ результатов моделирования</w:t>
        </w:r>
        <w:r>
          <w:rPr>
            <w:noProof/>
            <w:webHidden/>
          </w:rPr>
          <w:tab/>
        </w:r>
        <w:r>
          <w:rPr>
            <w:noProof/>
            <w:webHidden/>
          </w:rPr>
          <w:fldChar w:fldCharType="begin"/>
        </w:r>
        <w:r>
          <w:rPr>
            <w:noProof/>
            <w:webHidden/>
          </w:rPr>
          <w:instrText xml:space="preserve"> PAGEREF _Toc357911227 \h </w:instrText>
        </w:r>
        <w:r>
          <w:rPr>
            <w:noProof/>
            <w:webHidden/>
          </w:rPr>
        </w:r>
        <w:r>
          <w:rPr>
            <w:noProof/>
            <w:webHidden/>
          </w:rPr>
          <w:fldChar w:fldCharType="separate"/>
        </w:r>
        <w:r>
          <w:rPr>
            <w:noProof/>
            <w:webHidden/>
          </w:rPr>
          <w:t>57</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8" w:history="1">
        <w:r w:rsidRPr="00A237DD">
          <w:rPr>
            <w:rStyle w:val="a6"/>
            <w:noProof/>
          </w:rPr>
          <w:t>2.6.1. Тест на создание/удаление потоков</w:t>
        </w:r>
        <w:r>
          <w:rPr>
            <w:noProof/>
            <w:webHidden/>
          </w:rPr>
          <w:tab/>
        </w:r>
        <w:r>
          <w:rPr>
            <w:noProof/>
            <w:webHidden/>
          </w:rPr>
          <w:fldChar w:fldCharType="begin"/>
        </w:r>
        <w:r>
          <w:rPr>
            <w:noProof/>
            <w:webHidden/>
          </w:rPr>
          <w:instrText xml:space="preserve"> PAGEREF _Toc357911228 \h </w:instrText>
        </w:r>
        <w:r>
          <w:rPr>
            <w:noProof/>
            <w:webHidden/>
          </w:rPr>
        </w:r>
        <w:r>
          <w:rPr>
            <w:noProof/>
            <w:webHidden/>
          </w:rPr>
          <w:fldChar w:fldCharType="separate"/>
        </w:r>
        <w:r>
          <w:rPr>
            <w:noProof/>
            <w:webHidden/>
          </w:rPr>
          <w:t>57</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29" w:history="1">
        <w:r w:rsidRPr="00A237DD">
          <w:rPr>
            <w:rStyle w:val="a6"/>
            <w:noProof/>
          </w:rPr>
          <w:t>2.6.2. Тест на переключение контекста</w:t>
        </w:r>
        <w:r>
          <w:rPr>
            <w:noProof/>
            <w:webHidden/>
          </w:rPr>
          <w:tab/>
        </w:r>
        <w:r>
          <w:rPr>
            <w:noProof/>
            <w:webHidden/>
          </w:rPr>
          <w:fldChar w:fldCharType="begin"/>
        </w:r>
        <w:r>
          <w:rPr>
            <w:noProof/>
            <w:webHidden/>
          </w:rPr>
          <w:instrText xml:space="preserve"> PAGEREF _Toc357911229 \h </w:instrText>
        </w:r>
        <w:r>
          <w:rPr>
            <w:noProof/>
            <w:webHidden/>
          </w:rPr>
        </w:r>
        <w:r>
          <w:rPr>
            <w:noProof/>
            <w:webHidden/>
          </w:rPr>
          <w:fldChar w:fldCharType="separate"/>
        </w:r>
        <w:r>
          <w:rPr>
            <w:noProof/>
            <w:webHidden/>
          </w:rPr>
          <w:t>60</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0" w:history="1">
        <w:r w:rsidRPr="00A237DD">
          <w:rPr>
            <w:rStyle w:val="a6"/>
            <w:noProof/>
          </w:rPr>
          <w:t>2.6.3. Тест на короткие вычисления</w:t>
        </w:r>
        <w:r>
          <w:rPr>
            <w:noProof/>
            <w:webHidden/>
          </w:rPr>
          <w:tab/>
        </w:r>
        <w:r>
          <w:rPr>
            <w:noProof/>
            <w:webHidden/>
          </w:rPr>
          <w:fldChar w:fldCharType="begin"/>
        </w:r>
        <w:r>
          <w:rPr>
            <w:noProof/>
            <w:webHidden/>
          </w:rPr>
          <w:instrText xml:space="preserve"> PAGEREF _Toc357911230 \h </w:instrText>
        </w:r>
        <w:r>
          <w:rPr>
            <w:noProof/>
            <w:webHidden/>
          </w:rPr>
        </w:r>
        <w:r>
          <w:rPr>
            <w:noProof/>
            <w:webHidden/>
          </w:rPr>
          <w:fldChar w:fldCharType="separate"/>
        </w:r>
        <w:r>
          <w:rPr>
            <w:noProof/>
            <w:webHidden/>
          </w:rPr>
          <w:t>62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1" w:history="1">
        <w:r w:rsidRPr="00A237DD">
          <w:rPr>
            <w:rStyle w:val="a6"/>
            <w:noProof/>
          </w:rPr>
          <w:t>2.6.4. Тест на длительные вычисления</w:t>
        </w:r>
        <w:r>
          <w:rPr>
            <w:noProof/>
            <w:webHidden/>
          </w:rPr>
          <w:tab/>
        </w:r>
        <w:r>
          <w:rPr>
            <w:noProof/>
            <w:webHidden/>
          </w:rPr>
          <w:fldChar w:fldCharType="begin"/>
        </w:r>
        <w:r>
          <w:rPr>
            <w:noProof/>
            <w:webHidden/>
          </w:rPr>
          <w:instrText xml:space="preserve"> PAGEREF _Toc357911231 \h </w:instrText>
        </w:r>
        <w:r>
          <w:rPr>
            <w:noProof/>
            <w:webHidden/>
          </w:rPr>
        </w:r>
        <w:r>
          <w:rPr>
            <w:noProof/>
            <w:webHidden/>
          </w:rPr>
          <w:fldChar w:fldCharType="separate"/>
        </w:r>
        <w:r>
          <w:rPr>
            <w:noProof/>
            <w:webHidden/>
          </w:rPr>
          <w:t>63</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2" w:history="1">
        <w:r w:rsidRPr="00A237DD">
          <w:rPr>
            <w:rStyle w:val="a6"/>
            <w:noProof/>
          </w:rPr>
          <w:t>2.6.5. Тест на общую память</w:t>
        </w:r>
        <w:r>
          <w:rPr>
            <w:noProof/>
            <w:webHidden/>
          </w:rPr>
          <w:tab/>
        </w:r>
        <w:r>
          <w:rPr>
            <w:noProof/>
            <w:webHidden/>
          </w:rPr>
          <w:fldChar w:fldCharType="begin"/>
        </w:r>
        <w:r>
          <w:rPr>
            <w:noProof/>
            <w:webHidden/>
          </w:rPr>
          <w:instrText xml:space="preserve"> PAGEREF _Toc357911232 \h </w:instrText>
        </w:r>
        <w:r>
          <w:rPr>
            <w:noProof/>
            <w:webHidden/>
          </w:rPr>
        </w:r>
        <w:r>
          <w:rPr>
            <w:noProof/>
            <w:webHidden/>
          </w:rPr>
          <w:fldChar w:fldCharType="separate"/>
        </w:r>
        <w:r>
          <w:rPr>
            <w:noProof/>
            <w:webHidden/>
          </w:rPr>
          <w:t>64</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3" w:history="1">
        <w:r w:rsidRPr="00A237DD">
          <w:rPr>
            <w:rStyle w:val="a6"/>
            <w:noProof/>
          </w:rPr>
          <w:t>2.6.6. Тест на примитивы синхронизации</w:t>
        </w:r>
        <w:r>
          <w:rPr>
            <w:noProof/>
            <w:webHidden/>
          </w:rPr>
          <w:tab/>
        </w:r>
        <w:r>
          <w:rPr>
            <w:noProof/>
            <w:webHidden/>
          </w:rPr>
          <w:fldChar w:fldCharType="begin"/>
        </w:r>
        <w:r>
          <w:rPr>
            <w:noProof/>
            <w:webHidden/>
          </w:rPr>
          <w:instrText xml:space="preserve"> PAGEREF _Toc357911233 \h </w:instrText>
        </w:r>
        <w:r>
          <w:rPr>
            <w:noProof/>
            <w:webHidden/>
          </w:rPr>
        </w:r>
        <w:r>
          <w:rPr>
            <w:noProof/>
            <w:webHidden/>
          </w:rPr>
          <w:fldChar w:fldCharType="separate"/>
        </w:r>
        <w:r>
          <w:rPr>
            <w:noProof/>
            <w:webHidden/>
          </w:rPr>
          <w:t>65</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4" w:history="1">
        <w:r w:rsidRPr="00A237DD">
          <w:rPr>
            <w:rStyle w:val="a6"/>
            <w:noProof/>
          </w:rPr>
          <w:t>2.6.7. Тест на операции чтения/записи</w:t>
        </w:r>
        <w:r>
          <w:rPr>
            <w:noProof/>
            <w:webHidden/>
          </w:rPr>
          <w:tab/>
        </w:r>
        <w:r>
          <w:rPr>
            <w:noProof/>
            <w:webHidden/>
          </w:rPr>
          <w:fldChar w:fldCharType="begin"/>
        </w:r>
        <w:r>
          <w:rPr>
            <w:noProof/>
            <w:webHidden/>
          </w:rPr>
          <w:instrText xml:space="preserve"> PAGEREF _Toc357911234 \h </w:instrText>
        </w:r>
        <w:r>
          <w:rPr>
            <w:noProof/>
            <w:webHidden/>
          </w:rPr>
        </w:r>
        <w:r>
          <w:rPr>
            <w:noProof/>
            <w:webHidden/>
          </w:rPr>
          <w:fldChar w:fldCharType="separate"/>
        </w:r>
        <w:r>
          <w:rPr>
            <w:noProof/>
            <w:webHidden/>
          </w:rPr>
          <w:t>67</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5" w:history="1">
        <w:r w:rsidRPr="00A237DD">
          <w:rPr>
            <w:rStyle w:val="a6"/>
            <w:noProof/>
          </w:rPr>
          <w:t>2.7. Анализ свойств гибридной модели</w:t>
        </w:r>
        <w:r>
          <w:rPr>
            <w:noProof/>
            <w:webHidden/>
          </w:rPr>
          <w:tab/>
        </w:r>
        <w:r>
          <w:rPr>
            <w:noProof/>
            <w:webHidden/>
          </w:rPr>
          <w:fldChar w:fldCharType="begin"/>
        </w:r>
        <w:r>
          <w:rPr>
            <w:noProof/>
            <w:webHidden/>
          </w:rPr>
          <w:instrText xml:space="preserve"> PAGEREF _Toc357911235 \h </w:instrText>
        </w:r>
        <w:r>
          <w:rPr>
            <w:noProof/>
            <w:webHidden/>
          </w:rPr>
        </w:r>
        <w:r>
          <w:rPr>
            <w:noProof/>
            <w:webHidden/>
          </w:rPr>
          <w:fldChar w:fldCharType="separate"/>
        </w:r>
        <w:r>
          <w:rPr>
            <w:noProof/>
            <w:webHidden/>
          </w:rPr>
          <w:t>68</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6" w:history="1">
        <w:r w:rsidRPr="00A237DD">
          <w:rPr>
            <w:rStyle w:val="a6"/>
            <w:noProof/>
            <w:lang w:val="en-US"/>
          </w:rPr>
          <w:t>2.8.</w:t>
        </w:r>
        <w:r w:rsidRPr="00A237DD">
          <w:rPr>
            <w:rStyle w:val="a6"/>
            <w:noProof/>
          </w:rPr>
          <w:t xml:space="preserve"> Парадокс производительности</w:t>
        </w:r>
        <w:r>
          <w:rPr>
            <w:noProof/>
            <w:webHidden/>
          </w:rPr>
          <w:tab/>
        </w:r>
        <w:r>
          <w:rPr>
            <w:noProof/>
            <w:webHidden/>
          </w:rPr>
          <w:fldChar w:fldCharType="begin"/>
        </w:r>
        <w:r>
          <w:rPr>
            <w:noProof/>
            <w:webHidden/>
          </w:rPr>
          <w:instrText xml:space="preserve"> PAGEREF _Toc357911236 \h </w:instrText>
        </w:r>
        <w:r>
          <w:rPr>
            <w:noProof/>
            <w:webHidden/>
          </w:rPr>
        </w:r>
        <w:r>
          <w:rPr>
            <w:noProof/>
            <w:webHidden/>
          </w:rPr>
          <w:fldChar w:fldCharType="separate"/>
        </w:r>
        <w:r>
          <w:rPr>
            <w:noProof/>
            <w:webHidden/>
          </w:rPr>
          <w:t>69</w:t>
        </w:r>
        <w:r>
          <w:rPr>
            <w:noProof/>
            <w:webHidden/>
          </w:rPr>
          <w:fldChar w:fldCharType="end"/>
        </w:r>
      </w:hyperlink>
    </w:p>
    <w:p w:rsidR="00F1787C" w:rsidRDefault="00F1787C">
      <w:pPr>
        <w:pStyle w:val="11"/>
        <w:rPr>
          <w:rFonts w:asciiTheme="minorHAnsi" w:eastAsiaTheme="minorEastAsia" w:hAnsiTheme="minorHAnsi" w:cstheme="minorBidi"/>
          <w:bCs w:val="0"/>
          <w:noProof/>
          <w:sz w:val="22"/>
          <w:szCs w:val="22"/>
        </w:rPr>
      </w:pPr>
      <w:hyperlink w:anchor="_Toc357911237" w:history="1">
        <w:r w:rsidRPr="00A237DD">
          <w:rPr>
            <w:rStyle w:val="a6"/>
            <w:noProof/>
          </w:rPr>
          <w:t>Глава 3. Верификация и применение результатов разработки</w:t>
        </w:r>
        <w:r>
          <w:rPr>
            <w:noProof/>
            <w:webHidden/>
          </w:rPr>
          <w:tab/>
        </w:r>
        <w:r>
          <w:rPr>
            <w:noProof/>
            <w:webHidden/>
          </w:rPr>
          <w:fldChar w:fldCharType="begin"/>
        </w:r>
        <w:r>
          <w:rPr>
            <w:noProof/>
            <w:webHidden/>
          </w:rPr>
          <w:instrText xml:space="preserve"> PAGEREF _Toc357911237 \h </w:instrText>
        </w:r>
        <w:r>
          <w:rPr>
            <w:noProof/>
            <w:webHidden/>
          </w:rPr>
        </w:r>
        <w:r>
          <w:rPr>
            <w:noProof/>
            <w:webHidden/>
          </w:rPr>
          <w:fldChar w:fldCharType="separate"/>
        </w:r>
        <w:r>
          <w:rPr>
            <w:noProof/>
            <w:webHidden/>
          </w:rPr>
          <w:t>72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8" w:history="1">
        <w:r w:rsidRPr="00A237DD">
          <w:rPr>
            <w:rStyle w:val="a6"/>
            <w:noProof/>
          </w:rPr>
          <w:t>3.1. Реализация гибридной модели</w:t>
        </w:r>
        <w:r>
          <w:rPr>
            <w:noProof/>
            <w:webHidden/>
          </w:rPr>
          <w:tab/>
        </w:r>
        <w:r>
          <w:rPr>
            <w:noProof/>
            <w:webHidden/>
          </w:rPr>
          <w:fldChar w:fldCharType="begin"/>
        </w:r>
        <w:r>
          <w:rPr>
            <w:noProof/>
            <w:webHidden/>
          </w:rPr>
          <w:instrText xml:space="preserve"> PAGEREF _Toc357911238 \h </w:instrText>
        </w:r>
        <w:r>
          <w:rPr>
            <w:noProof/>
            <w:webHidden/>
          </w:rPr>
        </w:r>
        <w:r>
          <w:rPr>
            <w:noProof/>
            <w:webHidden/>
          </w:rPr>
          <w:fldChar w:fldCharType="separate"/>
        </w:r>
        <w:r>
          <w:rPr>
            <w:noProof/>
            <w:webHidden/>
          </w:rPr>
          <w:t>72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39" w:history="1">
        <w:r w:rsidRPr="00A237DD">
          <w:rPr>
            <w:rStyle w:val="a6"/>
            <w:rFonts w:cs="Times New Roman"/>
            <w:noProof/>
          </w:rPr>
          <w:t>3.1.1. Принципы разработки</w:t>
        </w:r>
        <w:r>
          <w:rPr>
            <w:noProof/>
            <w:webHidden/>
          </w:rPr>
          <w:tab/>
        </w:r>
        <w:r>
          <w:rPr>
            <w:noProof/>
            <w:webHidden/>
          </w:rPr>
          <w:fldChar w:fldCharType="begin"/>
        </w:r>
        <w:r>
          <w:rPr>
            <w:noProof/>
            <w:webHidden/>
          </w:rPr>
          <w:instrText xml:space="preserve"> PAGEREF _Toc357911239 \h </w:instrText>
        </w:r>
        <w:r>
          <w:rPr>
            <w:noProof/>
            <w:webHidden/>
          </w:rPr>
        </w:r>
        <w:r>
          <w:rPr>
            <w:noProof/>
            <w:webHidden/>
          </w:rPr>
          <w:fldChar w:fldCharType="separate"/>
        </w:r>
        <w:r>
          <w:rPr>
            <w:noProof/>
            <w:webHidden/>
          </w:rPr>
          <w:t>72</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40" w:history="1">
        <w:r w:rsidRPr="00A237DD">
          <w:rPr>
            <w:rStyle w:val="a6"/>
            <w:noProof/>
          </w:rPr>
          <w:t>3.1.2. POSIX Threads</w:t>
        </w:r>
        <w:r>
          <w:rPr>
            <w:noProof/>
            <w:webHidden/>
          </w:rPr>
          <w:tab/>
        </w:r>
        <w:r>
          <w:rPr>
            <w:noProof/>
            <w:webHidden/>
          </w:rPr>
          <w:fldChar w:fldCharType="begin"/>
        </w:r>
        <w:r>
          <w:rPr>
            <w:noProof/>
            <w:webHidden/>
          </w:rPr>
          <w:instrText xml:space="preserve"> PAGEREF _Toc357911240 \h </w:instrText>
        </w:r>
        <w:r>
          <w:rPr>
            <w:noProof/>
            <w:webHidden/>
          </w:rPr>
        </w:r>
        <w:r>
          <w:rPr>
            <w:noProof/>
            <w:webHidden/>
          </w:rPr>
          <w:fldChar w:fldCharType="separate"/>
        </w:r>
        <w:r>
          <w:rPr>
            <w:noProof/>
            <w:webHidden/>
          </w:rPr>
          <w:t>76</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41" w:history="1">
        <w:r w:rsidRPr="00A237DD">
          <w:rPr>
            <w:rStyle w:val="a6"/>
            <w:noProof/>
          </w:rPr>
          <w:t>3.1.3. State Threads</w:t>
        </w:r>
        <w:r>
          <w:rPr>
            <w:noProof/>
            <w:webHidden/>
          </w:rPr>
          <w:tab/>
        </w:r>
        <w:r>
          <w:rPr>
            <w:noProof/>
            <w:webHidden/>
          </w:rPr>
          <w:fldChar w:fldCharType="begin"/>
        </w:r>
        <w:r>
          <w:rPr>
            <w:noProof/>
            <w:webHidden/>
          </w:rPr>
          <w:instrText xml:space="preserve"> PAGEREF _Toc357911241 \h </w:instrText>
        </w:r>
        <w:r>
          <w:rPr>
            <w:noProof/>
            <w:webHidden/>
          </w:rPr>
        </w:r>
        <w:r>
          <w:rPr>
            <w:noProof/>
            <w:webHidden/>
          </w:rPr>
          <w:fldChar w:fldCharType="separate"/>
        </w:r>
        <w:r>
          <w:rPr>
            <w:noProof/>
            <w:webHidden/>
          </w:rPr>
          <w:t>77</w:t>
        </w:r>
        <w:r>
          <w:rPr>
            <w:noProof/>
            <w:webHidden/>
          </w:rPr>
          <w:fldChar w:fldCharType="end"/>
        </w:r>
      </w:hyperlink>
    </w:p>
    <w:p w:rsidR="00F1787C" w:rsidRDefault="00F1787C">
      <w:pPr>
        <w:pStyle w:val="21"/>
        <w:tabs>
          <w:tab w:val="right" w:leader="dot" w:pos="9345"/>
        </w:tabs>
        <w:rPr>
          <w:rFonts w:asciiTheme="minorHAnsi" w:eastAsiaTheme="minorEastAsia" w:hAnsiTheme="minorHAnsi" w:cstheme="minorBidi"/>
          <w:noProof/>
          <w:sz w:val="22"/>
          <w:szCs w:val="22"/>
        </w:rPr>
      </w:pPr>
      <w:hyperlink w:anchor="_Toc357911242" w:history="1">
        <w:r w:rsidRPr="00A237DD">
          <w:rPr>
            <w:rStyle w:val="a6"/>
            <w:noProof/>
          </w:rPr>
          <w:t>3.2. Анализ работы полученной реализации</w:t>
        </w:r>
        <w:r>
          <w:rPr>
            <w:noProof/>
            <w:webHidden/>
          </w:rPr>
          <w:tab/>
        </w:r>
        <w:r>
          <w:rPr>
            <w:noProof/>
            <w:webHidden/>
          </w:rPr>
          <w:fldChar w:fldCharType="begin"/>
        </w:r>
        <w:r>
          <w:rPr>
            <w:noProof/>
            <w:webHidden/>
          </w:rPr>
          <w:instrText xml:space="preserve"> PAGEREF _Toc357911242 \h </w:instrText>
        </w:r>
        <w:r>
          <w:rPr>
            <w:noProof/>
            <w:webHidden/>
          </w:rPr>
        </w:r>
        <w:r>
          <w:rPr>
            <w:noProof/>
            <w:webHidden/>
          </w:rPr>
          <w:fldChar w:fldCharType="separate"/>
        </w:r>
        <w:r>
          <w:rPr>
            <w:noProof/>
            <w:webHidden/>
          </w:rPr>
          <w:t>79</w:t>
        </w:r>
        <w:r>
          <w:rPr>
            <w:noProof/>
            <w:webHidden/>
          </w:rPr>
          <w:fldChar w:fldCharType="end"/>
        </w:r>
      </w:hyperlink>
    </w:p>
    <w:p w:rsidR="00F1787C" w:rsidRDefault="00F1787C">
      <w:pPr>
        <w:pStyle w:val="11"/>
        <w:rPr>
          <w:rFonts w:asciiTheme="minorHAnsi" w:eastAsiaTheme="minorEastAsia" w:hAnsiTheme="minorHAnsi" w:cstheme="minorBidi"/>
          <w:bCs w:val="0"/>
          <w:noProof/>
          <w:sz w:val="22"/>
          <w:szCs w:val="22"/>
        </w:rPr>
      </w:pPr>
      <w:hyperlink w:anchor="_Toc357911243" w:history="1">
        <w:r w:rsidRPr="00A237DD">
          <w:rPr>
            <w:rStyle w:val="a6"/>
            <w:noProof/>
          </w:rPr>
          <w:t>Заключение</w:t>
        </w:r>
        <w:r>
          <w:rPr>
            <w:noProof/>
            <w:webHidden/>
          </w:rPr>
          <w:tab/>
        </w:r>
        <w:r>
          <w:rPr>
            <w:noProof/>
            <w:webHidden/>
          </w:rPr>
          <w:fldChar w:fldCharType="begin"/>
        </w:r>
        <w:r>
          <w:rPr>
            <w:noProof/>
            <w:webHidden/>
          </w:rPr>
          <w:instrText xml:space="preserve"> PAGEREF _Toc357911243 \h </w:instrText>
        </w:r>
        <w:r>
          <w:rPr>
            <w:noProof/>
            <w:webHidden/>
          </w:rPr>
        </w:r>
        <w:r>
          <w:rPr>
            <w:noProof/>
            <w:webHidden/>
          </w:rPr>
          <w:fldChar w:fldCharType="separate"/>
        </w:r>
        <w:r>
          <w:rPr>
            <w:noProof/>
            <w:webHidden/>
          </w:rPr>
          <w:t>81</w:t>
        </w:r>
        <w:r>
          <w:rPr>
            <w:noProof/>
            <w:webHidden/>
          </w:rPr>
          <w:fldChar w:fldCharType="end"/>
        </w:r>
      </w:hyperlink>
    </w:p>
    <w:p w:rsidR="00F1787C" w:rsidRDefault="00F1787C">
      <w:pPr>
        <w:pStyle w:val="11"/>
        <w:rPr>
          <w:rFonts w:asciiTheme="minorHAnsi" w:eastAsiaTheme="minorEastAsia" w:hAnsiTheme="minorHAnsi" w:cstheme="minorBidi"/>
          <w:bCs w:val="0"/>
          <w:noProof/>
          <w:sz w:val="22"/>
          <w:szCs w:val="22"/>
        </w:rPr>
      </w:pPr>
      <w:hyperlink w:anchor="_Toc357911244" w:history="1">
        <w:r w:rsidRPr="00A237DD">
          <w:rPr>
            <w:rStyle w:val="a6"/>
            <w:noProof/>
          </w:rPr>
          <w:t>Список литературы</w:t>
        </w:r>
        <w:r>
          <w:rPr>
            <w:noProof/>
            <w:webHidden/>
          </w:rPr>
          <w:tab/>
        </w:r>
        <w:r>
          <w:rPr>
            <w:noProof/>
            <w:webHidden/>
          </w:rPr>
          <w:fldChar w:fldCharType="begin"/>
        </w:r>
        <w:r>
          <w:rPr>
            <w:noProof/>
            <w:webHidden/>
          </w:rPr>
          <w:instrText xml:space="preserve"> PAGEREF _Toc357911244 \h </w:instrText>
        </w:r>
        <w:r>
          <w:rPr>
            <w:noProof/>
            <w:webHidden/>
          </w:rPr>
        </w:r>
        <w:r>
          <w:rPr>
            <w:noProof/>
            <w:webHidden/>
          </w:rPr>
          <w:fldChar w:fldCharType="separate"/>
        </w:r>
        <w:r>
          <w:rPr>
            <w:noProof/>
            <w:webHidden/>
          </w:rPr>
          <w:t>82</w:t>
        </w:r>
        <w:r>
          <w:rPr>
            <w:noProof/>
            <w:webHidden/>
          </w:rPr>
          <w:fldChar w:fldCharType="end"/>
        </w:r>
      </w:hyperlink>
    </w:p>
    <w:p w:rsidR="00F1787C" w:rsidRDefault="00F1787C">
      <w:pPr>
        <w:pStyle w:val="11"/>
        <w:rPr>
          <w:rFonts w:asciiTheme="minorHAnsi" w:eastAsiaTheme="minorEastAsia" w:hAnsiTheme="minorHAnsi" w:cstheme="minorBidi"/>
          <w:bCs w:val="0"/>
          <w:noProof/>
          <w:sz w:val="22"/>
          <w:szCs w:val="22"/>
        </w:rPr>
      </w:pPr>
      <w:hyperlink w:anchor="_Toc357911245" w:history="1">
        <w:r w:rsidRPr="00A237DD">
          <w:rPr>
            <w:rStyle w:val="a6"/>
            <w:noProof/>
          </w:rPr>
          <w:t>Список иллюстраций</w:t>
        </w:r>
        <w:r>
          <w:rPr>
            <w:noProof/>
            <w:webHidden/>
          </w:rPr>
          <w:tab/>
        </w:r>
        <w:r>
          <w:rPr>
            <w:noProof/>
            <w:webHidden/>
          </w:rPr>
          <w:fldChar w:fldCharType="begin"/>
        </w:r>
        <w:r>
          <w:rPr>
            <w:noProof/>
            <w:webHidden/>
          </w:rPr>
          <w:instrText xml:space="preserve"> PAGEREF _Toc357911245 \h </w:instrText>
        </w:r>
        <w:r>
          <w:rPr>
            <w:noProof/>
            <w:webHidden/>
          </w:rPr>
        </w:r>
        <w:r>
          <w:rPr>
            <w:noProof/>
            <w:webHidden/>
          </w:rPr>
          <w:fldChar w:fldCharType="separate"/>
        </w:r>
        <w:r>
          <w:rPr>
            <w:noProof/>
            <w:webHidden/>
          </w:rPr>
          <w:t>84</w:t>
        </w:r>
        <w:r>
          <w:rPr>
            <w:noProof/>
            <w:webHidden/>
          </w:rPr>
          <w:fldChar w:fldCharType="end"/>
        </w:r>
      </w:hyperlink>
    </w:p>
    <w:p w:rsidR="009D7A61" w:rsidRPr="00311544" w:rsidRDefault="00C82C5F" w:rsidP="00B1788D">
      <w:r w:rsidRPr="00AF2CBF">
        <w:rPr>
          <w:lang w:val="en-US"/>
        </w:rPr>
        <w:fldChar w:fldCharType="end"/>
      </w:r>
      <w:r w:rsidR="009D7A61" w:rsidRPr="00311544">
        <w:br w:type="page"/>
      </w:r>
    </w:p>
    <w:p w:rsidR="002E6BD3" w:rsidRPr="00AF2CBF" w:rsidRDefault="002E6BD3" w:rsidP="002E6BD3">
      <w:pPr>
        <w:pStyle w:val="1"/>
        <w:numPr>
          <w:ilvl w:val="0"/>
          <w:numId w:val="0"/>
        </w:numPr>
        <w:ind w:left="360" w:hanging="360"/>
        <w:jc w:val="both"/>
      </w:pPr>
      <w:bookmarkStart w:id="0" w:name="_Toc357911181"/>
      <w:r w:rsidRPr="00AF2CBF">
        <w:lastRenderedPageBreak/>
        <w:t>Введение</w:t>
      </w:r>
      <w:bookmarkEnd w:id="0"/>
    </w:p>
    <w:p w:rsidR="00CE4B54" w:rsidRPr="00AF2CBF" w:rsidRDefault="00CE4B54" w:rsidP="00A547D2">
      <w:pPr>
        <w:pStyle w:val="4"/>
      </w:pPr>
      <w:r w:rsidRPr="00AF2CBF">
        <w:t>Актуальность исследования</w:t>
      </w:r>
    </w:p>
    <w:p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w:t>
      </w:r>
      <w:r w:rsidR="00FC2B21">
        <w:rPr>
          <w:lang w:val="en-US"/>
        </w:rPr>
        <w:t>Gmail</w:t>
      </w:r>
      <w:r w:rsidR="00282344" w:rsidRPr="00311544">
        <w:t xml:space="preserve">, </w:t>
      </w:r>
      <w:proofErr w:type="spellStart"/>
      <w:r w:rsidR="00282344">
        <w:rPr>
          <w:lang w:val="en-US"/>
        </w:rPr>
        <w:t>Youtube</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rsidR="00A2645F" w:rsidRDefault="009D50C1" w:rsidP="00CA0C7E">
      <w:r>
        <w:t xml:space="preserve">Методология разработки </w:t>
      </w:r>
      <w:proofErr w:type="gramStart"/>
      <w:r>
        <w:t>высоконагруженного</w:t>
      </w:r>
      <w:proofErr w:type="gramEnd"/>
      <w:r w:rsidR="00945587">
        <w:t xml:space="preserve"> ПО</w:t>
      </w:r>
      <w:r>
        <w:t xml:space="preserve"> опирается на принципы</w:t>
      </w:r>
      <w:r w:rsidR="00A2645F">
        <w:t xml:space="preserve"> </w:t>
      </w:r>
      <w:proofErr w:type="spellStart"/>
      <w:r>
        <w:t>масштабируемости</w:t>
      </w:r>
      <w:proofErr w:type="spellEnd"/>
      <w:r w:rsidR="00A2645F">
        <w:t>, как вертикально</w:t>
      </w:r>
      <w:r>
        <w:t>й</w:t>
      </w:r>
      <w:r w:rsidR="00A2645F">
        <w:t>, так и горизонтально</w:t>
      </w:r>
      <w:r>
        <w:t>й</w:t>
      </w:r>
      <w:r w:rsidR="00A2645F">
        <w:t>.</w:t>
      </w:r>
    </w:p>
    <w:p w:rsidR="008B230E" w:rsidRPr="00C16F7B"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r w:rsidR="00825873" w:rsidRPr="00825873">
        <w:t xml:space="preserve"> </w:t>
      </w:r>
      <w:r w:rsidR="00825873" w:rsidRPr="00C16F7B">
        <w:t>[1]</w:t>
      </w:r>
    </w:p>
    <w:p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rsidR="003F1DC8" w:rsidRDefault="003F1DC8" w:rsidP="00DE0269">
      <w:pPr>
        <w:ind w:firstLine="708"/>
      </w:pPr>
      <w:r>
        <w:t xml:space="preserve">Также существует спектр задач, для которых разработку </w:t>
      </w:r>
      <w:proofErr w:type="gramStart"/>
      <w:r>
        <w:t>ПО</w:t>
      </w:r>
      <w:proofErr w:type="gramEnd"/>
      <w:r>
        <w:t xml:space="preserve"> </w:t>
      </w:r>
      <w:proofErr w:type="gramStart"/>
      <w:r>
        <w:t>с</w:t>
      </w:r>
      <w:proofErr w:type="gramEnd"/>
      <w:r>
        <w:t xml:space="preserve"> экономической точки зрения более приемлемо вести в рамках традиционного подхода</w:t>
      </w:r>
      <w:r w:rsidR="00875570">
        <w:t xml:space="preserve"> параллельного программирования</w:t>
      </w:r>
      <w:r>
        <w:t>.</w:t>
      </w:r>
    </w:p>
    <w:p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rsidR="00CE4B54" w:rsidRPr="00AF2CBF" w:rsidRDefault="00CE4B54" w:rsidP="00A547D2">
      <w:pPr>
        <w:pStyle w:val="4"/>
      </w:pPr>
      <w:r w:rsidRPr="00AF2CBF">
        <w:t>Объект исследования</w:t>
      </w:r>
    </w:p>
    <w:p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5C6FE8">
        <w:t>SMP-</w:t>
      </w:r>
      <w:r w:rsidR="00F44507">
        <w:t>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rsidR="00CE4B54" w:rsidRPr="00AF2CBF" w:rsidRDefault="00CE4B54" w:rsidP="00A547D2">
      <w:pPr>
        <w:pStyle w:val="4"/>
      </w:pPr>
      <w:r w:rsidRPr="00AF2CBF">
        <w:t>Предмет исследования</w:t>
      </w:r>
    </w:p>
    <w:p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proofErr w:type="gramStart"/>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roofErr w:type="gramEnd"/>
    </w:p>
    <w:p w:rsidR="00CE4B54" w:rsidRPr="00AF2CBF" w:rsidRDefault="00CE4B54" w:rsidP="00A547D2">
      <w:pPr>
        <w:pStyle w:val="4"/>
      </w:pPr>
      <w:r w:rsidRPr="00AF2CBF">
        <w:t>Цели и задачи исследования</w:t>
      </w:r>
    </w:p>
    <w:p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w:t>
      </w:r>
      <w:proofErr w:type="spellStart"/>
      <w:r w:rsidR="00106024" w:rsidRPr="00311544">
        <w:t>многопоточности</w:t>
      </w:r>
      <w:proofErr w:type="spellEnd"/>
      <w:r w:rsidR="00106024" w:rsidRPr="00311544">
        <w:t xml:space="preserve"> в </w:t>
      </w:r>
      <w:r w:rsidR="00054B5D">
        <w:t>современных многозадачных ОС и языках программирования.</w:t>
      </w:r>
    </w:p>
    <w:p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rsidR="00CE4B54" w:rsidRDefault="00C27146" w:rsidP="00C14801">
      <w:pPr>
        <w:pStyle w:val="ad"/>
        <w:numPr>
          <w:ilvl w:val="0"/>
          <w:numId w:val="3"/>
        </w:numPr>
        <w:spacing w:after="200"/>
        <w:contextualSpacing/>
      </w:pPr>
      <w:r>
        <w:t>исследовать</w:t>
      </w:r>
      <w:r w:rsidR="00C400AE">
        <w:t xml:space="preserve"> </w:t>
      </w:r>
      <w:r>
        <w:t>модели</w:t>
      </w:r>
      <w:r w:rsidR="00C400AE">
        <w:t xml:space="preserve"> </w:t>
      </w:r>
      <w:proofErr w:type="spellStart"/>
      <w:r>
        <w:t>многопоточности</w:t>
      </w:r>
      <w:proofErr w:type="spellEnd"/>
      <w:r w:rsidR="00C400AE">
        <w:t xml:space="preserve"> в современных операционных системах и языках программирования;</w:t>
      </w:r>
    </w:p>
    <w:p w:rsidR="00C400AE" w:rsidRPr="00AF2CBF" w:rsidRDefault="00054B5D" w:rsidP="00C14801">
      <w:pPr>
        <w:pStyle w:val="ad"/>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rsidR="00CE4B54" w:rsidRPr="00AF2CBF" w:rsidRDefault="00054B5D" w:rsidP="00C14801">
      <w:pPr>
        <w:pStyle w:val="ad"/>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rsidR="00CE4B54" w:rsidRDefault="009A0B8C" w:rsidP="00C14801">
      <w:pPr>
        <w:pStyle w:val="ad"/>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rsidR="00F723F5" w:rsidRDefault="009F617E" w:rsidP="00C14801">
      <w:pPr>
        <w:pStyle w:val="ad"/>
        <w:numPr>
          <w:ilvl w:val="0"/>
          <w:numId w:val="3"/>
        </w:numPr>
        <w:spacing w:after="200"/>
        <w:contextualSpacing/>
      </w:pPr>
      <w:r>
        <w:t>реализовать модель на языке программирования</w:t>
      </w:r>
      <w:r w:rsidR="00B74E88">
        <w:t>;</w:t>
      </w:r>
    </w:p>
    <w:p w:rsidR="009F617E" w:rsidRPr="00AF2CBF" w:rsidRDefault="00F723F5" w:rsidP="00C14801">
      <w:pPr>
        <w:pStyle w:val="ad"/>
        <w:numPr>
          <w:ilvl w:val="0"/>
          <w:numId w:val="3"/>
        </w:numPr>
        <w:spacing w:after="200"/>
        <w:contextualSpacing/>
      </w:pPr>
      <w:r>
        <w:t>провести научный эксперимент;</w:t>
      </w:r>
    </w:p>
    <w:p w:rsidR="00CE4B54" w:rsidRPr="00AF2CBF" w:rsidRDefault="00F723F5" w:rsidP="00C14801">
      <w:pPr>
        <w:pStyle w:val="ad"/>
        <w:numPr>
          <w:ilvl w:val="0"/>
          <w:numId w:val="3"/>
        </w:numPr>
        <w:spacing w:after="200"/>
        <w:contextualSpacing/>
      </w:pPr>
      <w:r>
        <w:lastRenderedPageBreak/>
        <w:t>сопоставить и проанализировать результаты моделирования и эксперимента.</w:t>
      </w:r>
    </w:p>
    <w:p w:rsidR="00CE4B54" w:rsidRPr="00AF2CBF" w:rsidRDefault="00CE4B54" w:rsidP="00A547D2">
      <w:pPr>
        <w:pStyle w:val="4"/>
      </w:pPr>
      <w:r w:rsidRPr="00AF2CBF">
        <w:t>Методы исследования</w:t>
      </w:r>
    </w:p>
    <w:p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rsidR="00CE4B54" w:rsidRPr="00DF29D4" w:rsidRDefault="00CE4B54" w:rsidP="00A547D2">
      <w:pPr>
        <w:pStyle w:val="4"/>
      </w:pPr>
      <w:r w:rsidRPr="00AF2CBF">
        <w:t>Положения, выносимые на защиту</w:t>
      </w:r>
    </w:p>
    <w:p w:rsidR="00CE4B54" w:rsidRPr="00AF2CBF" w:rsidRDefault="00CE4B54" w:rsidP="00CE4B54">
      <w:r w:rsidRPr="00AF2CBF">
        <w:t>На защиту выносятся следующие положения:</w:t>
      </w:r>
    </w:p>
    <w:p w:rsidR="00CE4B54" w:rsidRPr="00AF2CBF" w:rsidRDefault="006013A4" w:rsidP="00C14801">
      <w:pPr>
        <w:pStyle w:val="ad"/>
        <w:numPr>
          <w:ilvl w:val="0"/>
          <w:numId w:val="4"/>
        </w:numPr>
        <w:spacing w:after="200"/>
        <w:contextualSpacing/>
      </w:pPr>
      <w:r>
        <w:t>результаты исследования сов</w:t>
      </w:r>
      <w:r w:rsidR="005A66EE">
        <w:t>ременных моделей потоков выполнения</w:t>
      </w:r>
      <w:r w:rsidR="00AD1EE6">
        <w:t>;</w:t>
      </w:r>
    </w:p>
    <w:p w:rsidR="00CE4B54" w:rsidRDefault="00F723F5" w:rsidP="00C14801">
      <w:pPr>
        <w:pStyle w:val="ad"/>
        <w:numPr>
          <w:ilvl w:val="0"/>
          <w:numId w:val="4"/>
        </w:numPr>
        <w:spacing w:after="200"/>
        <w:contextualSpacing/>
      </w:pPr>
      <w:r>
        <w:t xml:space="preserve">гибридная модель </w:t>
      </w:r>
      <w:proofErr w:type="spellStart"/>
      <w:r>
        <w:t>многопоточности</w:t>
      </w:r>
      <w:proofErr w:type="spellEnd"/>
      <w:r w:rsidR="00CE4B54" w:rsidRPr="00AF2CBF">
        <w:t>;</w:t>
      </w:r>
    </w:p>
    <w:p w:rsidR="00CE4B54" w:rsidRPr="00AF2CBF" w:rsidRDefault="00CE4B54" w:rsidP="00C14801">
      <w:pPr>
        <w:pStyle w:val="ad"/>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rsidR="00CE4B54" w:rsidRPr="00AF2CBF" w:rsidRDefault="00CE4B54" w:rsidP="00A547D2">
      <w:pPr>
        <w:pStyle w:val="4"/>
      </w:pPr>
      <w:r w:rsidRPr="00AF2CBF">
        <w:t>Научная новизна исследования</w:t>
      </w:r>
    </w:p>
    <w:p w:rsidR="00CE4B54" w:rsidRDefault="00CE4B54" w:rsidP="00AD1EE6">
      <w:r w:rsidRPr="00AF2CBF">
        <w:t>В диссертации были получены следующие результаты:</w:t>
      </w:r>
    </w:p>
    <w:p w:rsidR="00333A67" w:rsidRDefault="00333A67" w:rsidP="00D54FA5">
      <w:pPr>
        <w:pStyle w:val="ad"/>
        <w:numPr>
          <w:ilvl w:val="0"/>
          <w:numId w:val="11"/>
        </w:numPr>
      </w:pPr>
      <w:r>
        <w:t xml:space="preserve">разработана гибридная модель </w:t>
      </w:r>
      <w:proofErr w:type="spellStart"/>
      <w:r>
        <w:t>многопоточности</w:t>
      </w:r>
      <w:proofErr w:type="spellEnd"/>
      <w:r>
        <w:t xml:space="preserve"> для решения проблем производительности рассматриваемого спектра высоконагруженного </w:t>
      </w:r>
      <w:proofErr w:type="gramStart"/>
      <w:r>
        <w:t>ПО</w:t>
      </w:r>
      <w:proofErr w:type="gramEnd"/>
      <w:r w:rsidR="00213607">
        <w:t>;</w:t>
      </w:r>
    </w:p>
    <w:p w:rsidR="00333A67" w:rsidRDefault="00333A67" w:rsidP="00D54FA5">
      <w:pPr>
        <w:pStyle w:val="ad"/>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rsidR="00333A67" w:rsidRDefault="00333A67" w:rsidP="00D54FA5">
      <w:pPr>
        <w:pStyle w:val="ad"/>
        <w:numPr>
          <w:ilvl w:val="0"/>
          <w:numId w:val="11"/>
        </w:numPr>
      </w:pPr>
      <w:r>
        <w:t>произведена оценка эффективности применения гибридных потоков выполнения</w:t>
      </w:r>
      <w:r w:rsidR="00213607">
        <w:t>;</w:t>
      </w:r>
    </w:p>
    <w:p w:rsidR="00333A67" w:rsidRPr="00213607" w:rsidRDefault="00213607" w:rsidP="00D54FA5">
      <w:pPr>
        <w:pStyle w:val="ad"/>
        <w:numPr>
          <w:ilvl w:val="0"/>
          <w:numId w:val="11"/>
        </w:numPr>
      </w:pPr>
      <w:r>
        <w:t xml:space="preserve">разработана библиотека гибридных потоков, отвечающая требованиям </w:t>
      </w:r>
      <w:r>
        <w:rPr>
          <w:lang w:val="en-US"/>
        </w:rPr>
        <w:t>POSIX</w:t>
      </w:r>
      <w:r w:rsidRPr="00311544">
        <w:t>;</w:t>
      </w:r>
    </w:p>
    <w:p w:rsidR="00213607" w:rsidRDefault="00213607" w:rsidP="00D54FA5">
      <w:pPr>
        <w:pStyle w:val="ad"/>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rsidR="00CE4B54" w:rsidRPr="00AF2CBF" w:rsidRDefault="00CE4B54" w:rsidP="00A547D2">
      <w:pPr>
        <w:pStyle w:val="4"/>
      </w:pPr>
      <w:r w:rsidRPr="00AF2CBF">
        <w:lastRenderedPageBreak/>
        <w:t>Обоснованность и достоверность результатов</w:t>
      </w:r>
    </w:p>
    <w:p w:rsidR="00CE4B54" w:rsidRPr="00AF2CBF" w:rsidRDefault="00CE4B54" w:rsidP="00CE4B54">
      <w:r w:rsidRPr="00AF2CBF">
        <w:t>Обоснованность и достоверность полученных в диссертации результатов подтверждается:</w:t>
      </w:r>
    </w:p>
    <w:p w:rsidR="00CE4B54" w:rsidRPr="00AF2CBF" w:rsidRDefault="00CE4B54" w:rsidP="00C14801">
      <w:pPr>
        <w:pStyle w:val="ad"/>
        <w:numPr>
          <w:ilvl w:val="0"/>
          <w:numId w:val="5"/>
        </w:numPr>
        <w:spacing w:after="200"/>
        <w:contextualSpacing/>
      </w:pPr>
      <w:r w:rsidRPr="00AF2CBF">
        <w:t>адекватностью разработанной имитационной модели;</w:t>
      </w:r>
    </w:p>
    <w:p w:rsidR="00CE4B54" w:rsidRPr="00AF2CBF" w:rsidRDefault="0066622B" w:rsidP="00C14801">
      <w:pPr>
        <w:pStyle w:val="ad"/>
        <w:numPr>
          <w:ilvl w:val="0"/>
          <w:numId w:val="5"/>
        </w:numPr>
        <w:spacing w:after="200"/>
        <w:contextualSpacing/>
      </w:pPr>
      <w:r w:rsidRPr="00AF2CBF">
        <w:t>использованием реальных</w:t>
      </w:r>
      <w:r w:rsidR="00CE4B54" w:rsidRPr="00AF2CBF">
        <w:t xml:space="preserve"> исходных данных при расчетах;</w:t>
      </w:r>
    </w:p>
    <w:p w:rsidR="00CE4B54" w:rsidRPr="00AF2CBF" w:rsidRDefault="00CE4B54" w:rsidP="00C14801">
      <w:pPr>
        <w:pStyle w:val="ad"/>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rsidR="00CE4B54" w:rsidRPr="00AF2CBF" w:rsidRDefault="00CE4B54" w:rsidP="00A547D2">
      <w:pPr>
        <w:pStyle w:val="4"/>
      </w:pPr>
      <w:r w:rsidRPr="00AF2CBF">
        <w:t>Практическая значимость результатов</w:t>
      </w:r>
    </w:p>
    <w:p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 xml:space="preserve">разработанной гибридной модели </w:t>
      </w:r>
      <w:proofErr w:type="spellStart"/>
      <w:r w:rsidR="00604C82">
        <w:t>многопоточности</w:t>
      </w:r>
      <w:proofErr w:type="spellEnd"/>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proofErr w:type="gramStart"/>
      <w:r w:rsidR="008F60DE">
        <w:t>ПО</w:t>
      </w:r>
      <w:proofErr w:type="gramEnd"/>
      <w:r w:rsidR="008F60DE">
        <w:t>.</w:t>
      </w:r>
    </w:p>
    <w:p w:rsidR="00CE4B54" w:rsidRPr="00AF2CBF" w:rsidRDefault="00CE4B54" w:rsidP="00A547D2">
      <w:pPr>
        <w:pStyle w:val="4"/>
      </w:pPr>
      <w:r w:rsidRPr="00AF2CBF">
        <w:t>Структура и объем работы</w:t>
      </w:r>
    </w:p>
    <w:p w:rsidR="00CE4B54" w:rsidRPr="008F60DE" w:rsidRDefault="00CE4B54" w:rsidP="00A64A16">
      <w:r w:rsidRPr="008F60DE">
        <w:t>Диссертация состоит из в</w:t>
      </w:r>
      <w:r w:rsidR="00665272" w:rsidRPr="008F60DE">
        <w:t>ведения, трех глав, заключения</w:t>
      </w:r>
      <w:r w:rsidR="00A64A16">
        <w:t>,</w:t>
      </w:r>
      <w:r w:rsidR="00665272" w:rsidRPr="008F60DE">
        <w:t xml:space="preserve"> </w:t>
      </w:r>
      <w:r w:rsidRPr="008F60DE">
        <w:t>списка литературы</w:t>
      </w:r>
      <w:r w:rsidR="00A64A16">
        <w:t xml:space="preserve"> и иллюстраций</w:t>
      </w:r>
      <w:r w:rsidRPr="008F60DE">
        <w:t xml:space="preserve">. Работа содержит </w:t>
      </w:r>
      <w:r w:rsidR="00DC454E">
        <w:t>87</w:t>
      </w:r>
      <w:r w:rsidRPr="008F60DE">
        <w:t xml:space="preserve"> страниц основного текста, </w:t>
      </w:r>
      <w:r w:rsidR="009C6DDD">
        <w:t>35</w:t>
      </w:r>
      <w:r w:rsidRPr="008F60DE">
        <w:t xml:space="preserve"> страниц с р</w:t>
      </w:r>
      <w:r w:rsidR="00665272" w:rsidRPr="008F60DE">
        <w:t>исунками и таблицами и</w:t>
      </w:r>
      <w:r w:rsidRPr="008F60DE">
        <w:t xml:space="preserve"> список литературы из </w:t>
      </w:r>
      <w:r w:rsidR="00F74CEB">
        <w:t>27</w:t>
      </w:r>
      <w:r w:rsidR="00665272" w:rsidRPr="008F60DE">
        <w:t xml:space="preserve"> наименований.</w:t>
      </w:r>
    </w:p>
    <w:p w:rsidR="005B776D" w:rsidRPr="005B776D" w:rsidRDefault="00CE4B54" w:rsidP="005B776D">
      <w:pPr>
        <w:pStyle w:val="1"/>
        <w:ind w:left="0"/>
      </w:pPr>
      <w:r w:rsidRPr="00AF2CBF">
        <w:br w:type="page"/>
      </w:r>
      <w:bookmarkStart w:id="1" w:name="_Toc357911182"/>
      <w:r w:rsidR="00901297">
        <w:lastRenderedPageBreak/>
        <w:t>Обзор</w:t>
      </w:r>
      <w:r w:rsidR="002E6BD3" w:rsidRPr="00AF2CBF">
        <w:t xml:space="preserve"> существующих </w:t>
      </w:r>
      <w:r w:rsidR="00C00334">
        <w:t>моделей</w:t>
      </w:r>
      <w:r w:rsidR="00A67F53">
        <w:t xml:space="preserve"> </w:t>
      </w:r>
      <w:proofErr w:type="spellStart"/>
      <w:r w:rsidR="00A67F53">
        <w:t>многопоточности</w:t>
      </w:r>
      <w:proofErr w:type="spellEnd"/>
      <w:r w:rsidR="00901297">
        <w:t xml:space="preserve"> и методов параллельного программирования</w:t>
      </w:r>
      <w:bookmarkEnd w:id="1"/>
    </w:p>
    <w:p w:rsidR="005B776D" w:rsidRDefault="003A1F5F" w:rsidP="00471B47">
      <w:pPr>
        <w:pStyle w:val="2"/>
        <w:keepLines/>
        <w:spacing w:before="200" w:after="0"/>
      </w:pPr>
      <w:bookmarkStart w:id="2" w:name="_Toc357911183"/>
      <w:r>
        <w:t xml:space="preserve">Обзор </w:t>
      </w:r>
      <w:r w:rsidR="00FD495C">
        <w:t>типов</w:t>
      </w:r>
      <w:r w:rsidR="00127519">
        <w:rPr>
          <w:lang w:val="en-US"/>
        </w:rPr>
        <w:t xml:space="preserve"> </w:t>
      </w:r>
      <w:r w:rsidR="00127519">
        <w:t>многозадачности</w:t>
      </w:r>
      <w:bookmarkEnd w:id="2"/>
    </w:p>
    <w:p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rsidR="00A41EB5" w:rsidRDefault="00373248" w:rsidP="009E4A1E">
      <w:r>
        <w:t>Существует два</w:t>
      </w:r>
      <w:r w:rsidR="00A41EB5">
        <w:t xml:space="preserve"> типа многозадачности</w:t>
      </w:r>
      <w:r w:rsidR="0054198E">
        <w:t>:</w:t>
      </w:r>
    </w:p>
    <w:p w:rsidR="00A41EB5" w:rsidRDefault="00A41EB5" w:rsidP="00373248">
      <w:pPr>
        <w:pStyle w:val="ad"/>
        <w:numPr>
          <w:ilvl w:val="0"/>
          <w:numId w:val="10"/>
        </w:numPr>
        <w:ind w:left="0" w:firstLine="426"/>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rsidR="00A41EB5" w:rsidRDefault="00A41EB5" w:rsidP="00373248">
      <w:pPr>
        <w:pStyle w:val="ad"/>
        <w:numPr>
          <w:ilvl w:val="0"/>
          <w:numId w:val="10"/>
        </w:numPr>
        <w:ind w:left="0" w:firstLine="426"/>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A41EB5" w:rsidRDefault="00A41EB5" w:rsidP="00D54FA5">
      <w:pPr>
        <w:pStyle w:val="ad"/>
        <w:numPr>
          <w:ilvl w:val="0"/>
          <w:numId w:val="9"/>
        </w:numPr>
      </w:pPr>
      <w:r>
        <w:t>Каждая задача имеет свой приоритет, в соответствии с которым получает процессорное время и память</w:t>
      </w:r>
      <w:r w:rsidR="00373248">
        <w:t>.</w:t>
      </w:r>
    </w:p>
    <w:p w:rsidR="00A41EB5" w:rsidRDefault="00A41EB5" w:rsidP="00373248">
      <w:pPr>
        <w:pStyle w:val="ad"/>
        <w:numPr>
          <w:ilvl w:val="0"/>
          <w:numId w:val="9"/>
        </w:numPr>
        <w:ind w:left="0" w:firstLine="426"/>
      </w:pPr>
      <w:r>
        <w:lastRenderedPageBreak/>
        <w:t>Система организует очереди задач так, чтобы все задачи получили ресурсы, в зависимости от приоритетов и стратегии системы</w:t>
      </w:r>
      <w:r w:rsidR="00373248">
        <w:t>.</w:t>
      </w:r>
    </w:p>
    <w:p w:rsidR="00A41EB5" w:rsidRDefault="00A41EB5" w:rsidP="00373248">
      <w:pPr>
        <w:pStyle w:val="ad"/>
        <w:numPr>
          <w:ilvl w:val="0"/>
          <w:numId w:val="9"/>
        </w:numPr>
        <w:ind w:left="0" w:firstLine="426"/>
      </w:pPr>
      <w:r>
        <w:t>Система организует обработку прерываний, по которым задачи могут активироваться, деактивироваться и удаляться</w:t>
      </w:r>
      <w:r w:rsidR="00373248">
        <w:t>.</w:t>
      </w:r>
    </w:p>
    <w:p w:rsidR="009E4A1E" w:rsidRDefault="00A41EB5" w:rsidP="00373248">
      <w:pPr>
        <w:pStyle w:val="ad"/>
        <w:numPr>
          <w:ilvl w:val="0"/>
          <w:numId w:val="8"/>
        </w:numPr>
        <w:ind w:left="0" w:firstLine="426"/>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r w:rsidR="00373248">
        <w:t>.</w:t>
      </w:r>
    </w:p>
    <w:p w:rsidR="00A41EB5" w:rsidRDefault="00A41EB5" w:rsidP="00373248">
      <w:pPr>
        <w:pStyle w:val="ad"/>
        <w:numPr>
          <w:ilvl w:val="0"/>
          <w:numId w:val="8"/>
        </w:numPr>
        <w:ind w:left="0" w:firstLine="426"/>
      </w:pPr>
      <w:r>
        <w:t>Система обеспечивает защиту адресного пространства задачи от несанкционированного вмешательства других задач</w:t>
      </w:r>
      <w:r w:rsidR="00373248">
        <w:t>.</w:t>
      </w:r>
    </w:p>
    <w:p w:rsidR="00A41EB5" w:rsidRDefault="00A41EB5" w:rsidP="00373248">
      <w:pPr>
        <w:pStyle w:val="ad"/>
        <w:numPr>
          <w:ilvl w:val="0"/>
          <w:numId w:val="8"/>
        </w:numPr>
        <w:ind w:left="0" w:firstLine="426"/>
      </w:pPr>
      <w:r>
        <w:t>Система обеспечивает защиту адресного пространства своего ядра от несанкционированного вмешательства задач</w:t>
      </w:r>
      <w:r w:rsidR="00373248">
        <w:t>.</w:t>
      </w:r>
    </w:p>
    <w:p w:rsidR="00A41EB5" w:rsidRDefault="00A41EB5" w:rsidP="00373248">
      <w:pPr>
        <w:pStyle w:val="ad"/>
        <w:numPr>
          <w:ilvl w:val="0"/>
          <w:numId w:val="8"/>
        </w:numPr>
        <w:ind w:left="0" w:firstLine="426"/>
      </w:pPr>
      <w:r>
        <w:t>Система распозна</w:t>
      </w:r>
      <w:r w:rsidR="0054198E">
        <w:t>е</w:t>
      </w:r>
      <w:r>
        <w:t>т сбои и зависания отдельных задач и прекращает их</w:t>
      </w:r>
    </w:p>
    <w:p w:rsidR="00A41EB5" w:rsidRDefault="00A41EB5" w:rsidP="00373248">
      <w:pPr>
        <w:pStyle w:val="ad"/>
        <w:numPr>
          <w:ilvl w:val="0"/>
          <w:numId w:val="8"/>
        </w:numPr>
        <w:ind w:left="0" w:firstLine="426"/>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r w:rsidR="00373248">
        <w:t>.</w:t>
      </w:r>
    </w:p>
    <w:p w:rsidR="00A41EB5" w:rsidRDefault="00A41EB5" w:rsidP="00373248">
      <w:pPr>
        <w:pStyle w:val="ad"/>
        <w:numPr>
          <w:ilvl w:val="0"/>
          <w:numId w:val="8"/>
        </w:numPr>
        <w:ind w:left="0" w:firstLine="426"/>
      </w:pPr>
      <w:r>
        <w:t>Система гарантирует каждой задаче, что рано или поздно она будет активирована</w:t>
      </w:r>
      <w:r w:rsidR="00373248">
        <w:t>.</w:t>
      </w:r>
    </w:p>
    <w:p w:rsidR="00A41EB5" w:rsidRDefault="00A41EB5" w:rsidP="00373248">
      <w:pPr>
        <w:pStyle w:val="ad"/>
        <w:numPr>
          <w:ilvl w:val="0"/>
          <w:numId w:val="8"/>
        </w:numPr>
        <w:ind w:left="0" w:firstLine="426"/>
      </w:pPr>
      <w:r>
        <w:t>Система обрабатывает запросы реального времени</w:t>
      </w:r>
      <w:r w:rsidR="00373248">
        <w:t>.</w:t>
      </w:r>
    </w:p>
    <w:p w:rsidR="00A41EB5" w:rsidRDefault="00A41EB5" w:rsidP="00373248">
      <w:pPr>
        <w:pStyle w:val="ad"/>
        <w:numPr>
          <w:ilvl w:val="0"/>
          <w:numId w:val="8"/>
        </w:numPr>
        <w:ind w:left="0" w:firstLine="426"/>
      </w:pPr>
      <w:r>
        <w:t>Система обеспечивает коммуникацию между процессами</w:t>
      </w:r>
      <w:r w:rsidR="00373248">
        <w:t>.</w:t>
      </w:r>
    </w:p>
    <w:p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A41EB5" w:rsidRPr="00A42336" w:rsidRDefault="00FD495C" w:rsidP="00165EC0">
      <w:pPr>
        <w:pStyle w:val="3"/>
        <w:rPr>
          <w:lang w:val="ru-RU"/>
        </w:rPr>
      </w:pPr>
      <w:bookmarkStart w:id="3" w:name="_Toc357911184"/>
      <w:r>
        <w:rPr>
          <w:lang w:val="ru-RU"/>
        </w:rPr>
        <w:lastRenderedPageBreak/>
        <w:t>Краткая</w:t>
      </w:r>
      <w:r w:rsidR="00817DC9">
        <w:rPr>
          <w:lang w:val="ru-RU"/>
        </w:rPr>
        <w:t xml:space="preserve"> история</w:t>
      </w:r>
      <w:r w:rsidR="00A41EB5" w:rsidRPr="00A42336">
        <w:rPr>
          <w:lang w:val="ru-RU"/>
        </w:rPr>
        <w:t xml:space="preserve"> многозадачных операционных систем</w:t>
      </w:r>
      <w:bookmarkEnd w:id="3"/>
    </w:p>
    <w:p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w:t>
      </w:r>
      <w:r w:rsidR="00C377E2">
        <w:t>стем была OS/360 (1966</w:t>
      </w:r>
      <w:r>
        <w:t xml:space="preserve">), используемая для компьютеров фирмы IBM и их советских аналогов ЕС ЭВМ. Разработки системы были сильно затянуты, и на начальное время фирма IBM выдвинула </w:t>
      </w:r>
      <w:proofErr w:type="gramStart"/>
      <w:r>
        <w:t>однозадачный</w:t>
      </w:r>
      <w:proofErr w:type="gramEnd"/>
      <w:r>
        <w:t xml:space="preserve">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rsidR="00A41EB5" w:rsidRDefault="00A41EB5" w:rsidP="009E4A1E">
      <w:r>
        <w:t xml:space="preserve">Первый в мире </w:t>
      </w:r>
      <w:proofErr w:type="spellStart"/>
      <w:r>
        <w:t>мультимедийный</w:t>
      </w:r>
      <w:proofErr w:type="spellEnd"/>
      <w:r>
        <w:t xml:space="preserve">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w:t>
      </w:r>
      <w:r w:rsidR="00B34B31">
        <w:t>ативную и вытесняющую</w:t>
      </w:r>
      <w:r>
        <w:t xml:space="preserve">) для потоков одной </w:t>
      </w:r>
      <w:r>
        <w:lastRenderedPageBreak/>
        <w:t>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w:t>
      </w:r>
      <w:proofErr w:type="spellStart"/>
      <w:r w:rsidR="009E4A1E">
        <w:t>таймерных</w:t>
      </w:r>
      <w:proofErr w:type="spellEnd"/>
      <w:r w:rsidR="009E4A1E">
        <w:t xml:space="preserve"> прерываний. </w:t>
      </w:r>
      <w:r>
        <w:t>Языки программирования, обладающие таким свойством, иногда называют языками реального времен</w:t>
      </w:r>
      <w:r w:rsidR="009E4A1E">
        <w:t>и.</w:t>
      </w:r>
    </w:p>
    <w:p w:rsidR="00A41EB5" w:rsidRDefault="00A41EB5" w:rsidP="00165EC0">
      <w:pPr>
        <w:pStyle w:val="3"/>
      </w:pPr>
      <w:bookmarkStart w:id="4" w:name="_Toc357911185"/>
      <w:proofErr w:type="spellStart"/>
      <w:r>
        <w:t>Невытесняющая</w:t>
      </w:r>
      <w:proofErr w:type="spellEnd"/>
      <w:r>
        <w:t xml:space="preserve"> </w:t>
      </w:r>
      <w:proofErr w:type="spellStart"/>
      <w:r>
        <w:t>многозадачность</w:t>
      </w:r>
      <w:bookmarkEnd w:id="4"/>
      <w:proofErr w:type="spellEnd"/>
    </w:p>
    <w:p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rsidR="00A41EB5" w:rsidRDefault="00A41EB5" w:rsidP="00165EC0">
      <w:pPr>
        <w:pStyle w:val="3"/>
      </w:pPr>
      <w:bookmarkStart w:id="5" w:name="_Toc357911186"/>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rsidR="00A41EB5" w:rsidRDefault="00A41EB5" w:rsidP="009E4A1E">
      <w:r>
        <w:t>Сюда перенаправляется запрос «Кооперативная многозадачность». На эту тему нужна отдельная статья.</w:t>
      </w:r>
    </w:p>
    <w:p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rsidR="00A41EB5" w:rsidRDefault="00A41EB5" w:rsidP="009E4A1E">
      <w:proofErr w:type="gramStart"/>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w:t>
      </w:r>
      <w:proofErr w:type="gramEnd"/>
      <w:r>
        <w:t xml:space="preserve">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xml:space="preserve">, что упрощает программирование, особенно перенос кода из однозадачных сред </w:t>
      </w:r>
      <w:proofErr w:type="gramStart"/>
      <w:r>
        <w:t>в</w:t>
      </w:r>
      <w:proofErr w:type="gramEnd"/>
      <w:r>
        <w:t xml:space="preserve"> многозадачные.</w:t>
      </w:r>
    </w:p>
    <w:p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w:t>
      </w:r>
      <w:proofErr w:type="gramStart"/>
      <w:r>
        <w:t>,</w:t>
      </w:r>
      <w:proofErr w:type="gramEnd"/>
      <w:r>
        <w:t xml:space="preserve"> как другая задача инициировала операцию ввода-вывода и ждет её завершения.</w:t>
      </w:r>
    </w:p>
    <w:p w:rsidR="00A41EB5" w:rsidRPr="00EF6A53" w:rsidRDefault="00A41EB5" w:rsidP="009E4A1E">
      <w:pPr>
        <w:rPr>
          <w:lang w:val="en-US"/>
        </w:rPr>
      </w:pPr>
      <w:proofErr w:type="gramStart"/>
      <w:r>
        <w:t>Реализована</w:t>
      </w:r>
      <w:proofErr w:type="gramEnd"/>
      <w:r>
        <w:t xml:space="preserve">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r w:rsidR="00EF6A53" w:rsidRPr="00EF6A53">
        <w:t xml:space="preserve"> </w:t>
      </w:r>
      <w:r w:rsidR="00EF6A53">
        <w:rPr>
          <w:lang w:val="en-US"/>
        </w:rPr>
        <w:t>[7]</w:t>
      </w:r>
    </w:p>
    <w:p w:rsidR="00A41EB5" w:rsidRDefault="00A41EB5" w:rsidP="00165EC0">
      <w:pPr>
        <w:pStyle w:val="3"/>
      </w:pPr>
      <w:bookmarkStart w:id="6" w:name="_Toc357911187"/>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rsidR="00A41EB5" w:rsidRDefault="00A41EB5" w:rsidP="009E4A1E">
      <w:proofErr w:type="gramStart"/>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roofErr w:type="gramEnd"/>
    </w:p>
    <w:p w:rsidR="00A41EB5" w:rsidRDefault="00A41EB5" w:rsidP="009E4A1E">
      <w:proofErr w:type="gramStart"/>
      <w:r>
        <w:t>Реализована</w:t>
      </w:r>
      <w:proofErr w:type="gramEnd"/>
      <w:r>
        <w:t xml:space="preserve"> в таких ОС, как:</w:t>
      </w:r>
    </w:p>
    <w:p w:rsidR="00A41EB5" w:rsidRDefault="00A41EB5" w:rsidP="00373248">
      <w:pPr>
        <w:pStyle w:val="ad"/>
        <w:numPr>
          <w:ilvl w:val="0"/>
          <w:numId w:val="7"/>
        </w:numPr>
        <w:ind w:left="0" w:firstLine="426"/>
      </w:pPr>
      <w:r>
        <w:t>VMS</w:t>
      </w:r>
    </w:p>
    <w:p w:rsidR="00A41EB5" w:rsidRDefault="00A41EB5" w:rsidP="00373248">
      <w:pPr>
        <w:pStyle w:val="ad"/>
        <w:numPr>
          <w:ilvl w:val="0"/>
          <w:numId w:val="7"/>
        </w:numPr>
        <w:ind w:left="0" w:firstLine="426"/>
      </w:pPr>
      <w:proofErr w:type="spellStart"/>
      <w:r>
        <w:t>Linux</w:t>
      </w:r>
      <w:proofErr w:type="spellEnd"/>
    </w:p>
    <w:p w:rsidR="00A41EB5" w:rsidRDefault="00A41EB5" w:rsidP="00373248">
      <w:pPr>
        <w:pStyle w:val="ad"/>
        <w:numPr>
          <w:ilvl w:val="0"/>
          <w:numId w:val="7"/>
        </w:numPr>
        <w:ind w:left="0" w:firstLine="426"/>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rsidR="00A41EB5" w:rsidRDefault="00A41EB5" w:rsidP="00373248">
      <w:pPr>
        <w:pStyle w:val="ad"/>
        <w:numPr>
          <w:ilvl w:val="0"/>
          <w:numId w:val="7"/>
        </w:numPr>
        <w:ind w:left="0" w:firstLine="426"/>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gramStart"/>
      <w:r>
        <w:t>Windows-приложения</w:t>
      </w:r>
      <w:proofErr w:type="gramEnd"/>
      <w:r>
        <w:t xml:space="preserve">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rsidR="00A41EB5" w:rsidRDefault="00A41EB5" w:rsidP="00373248">
      <w:pPr>
        <w:pStyle w:val="ad"/>
        <w:numPr>
          <w:ilvl w:val="0"/>
          <w:numId w:val="7"/>
        </w:numPr>
        <w:ind w:left="0" w:firstLine="426"/>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rsidR="00A41EB5" w:rsidRDefault="00A41EB5" w:rsidP="00373248">
      <w:pPr>
        <w:pStyle w:val="ad"/>
        <w:numPr>
          <w:ilvl w:val="0"/>
          <w:numId w:val="7"/>
        </w:numPr>
        <w:ind w:left="0" w:firstLine="426"/>
      </w:pPr>
      <w:proofErr w:type="spellStart"/>
      <w:r>
        <w:t>Windows</w:t>
      </w:r>
      <w:proofErr w:type="spellEnd"/>
      <w:r>
        <w:t xml:space="preserve"> NT/2000/XP/</w:t>
      </w:r>
      <w:proofErr w:type="spellStart"/>
      <w:r>
        <w:t>Vista</w:t>
      </w:r>
      <w:proofErr w:type="spellEnd"/>
      <w:r>
        <w:t>/7 и в режиме ядра, и в пользовательском режиме.</w:t>
      </w:r>
    </w:p>
    <w:p w:rsidR="00A41EB5" w:rsidRDefault="00A41EB5" w:rsidP="00373248">
      <w:pPr>
        <w:pStyle w:val="ad"/>
        <w:numPr>
          <w:ilvl w:val="0"/>
          <w:numId w:val="7"/>
        </w:numPr>
        <w:ind w:left="0" w:firstLine="426"/>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w:t>
      </w:r>
      <w:proofErr w:type="gramStart"/>
      <w:r>
        <w:t>из-за</w:t>
      </w:r>
      <w:proofErr w:type="gramEnd"/>
      <w:r>
        <w:t xml:space="preserve"> высокой </w:t>
      </w:r>
      <w:proofErr w:type="spellStart"/>
      <w:r>
        <w:t>стандартизированности</w:t>
      </w:r>
      <w:proofErr w:type="spellEnd"/>
      <w:r>
        <w:t xml:space="preserve">, прозрачных API и SDK. </w:t>
      </w:r>
      <w:proofErr w:type="gramStart"/>
      <w:r>
        <w:t>Программы</w:t>
      </w:r>
      <w:proofErr w:type="gramEnd"/>
      <w:r>
        <w:t xml:space="preserve"> ориентированные на «железо» </w:t>
      </w:r>
      <w:proofErr w:type="spellStart"/>
      <w:r>
        <w:t>Амиги</w:t>
      </w:r>
      <w:proofErr w:type="spellEnd"/>
      <w:r>
        <w:t>, наоб</w:t>
      </w:r>
      <w:r w:rsidR="009E4A1E">
        <w:t>орот не отличались надёжностью.</w:t>
      </w:r>
    </w:p>
    <w:p w:rsidR="00F563A6" w:rsidRDefault="00E31E34" w:rsidP="00F563A6">
      <w:pPr>
        <w:pStyle w:val="3"/>
      </w:pPr>
      <w:bookmarkStart w:id="7" w:name="_Toc357911188"/>
      <w:r>
        <w:rPr>
          <w:lang w:val="ru-RU"/>
        </w:rPr>
        <w:t>Состояние г</w:t>
      </w:r>
      <w:r w:rsidR="005C4E4B">
        <w:rPr>
          <w:lang w:val="ru-RU"/>
        </w:rPr>
        <w:t>олодани</w:t>
      </w:r>
      <w:r>
        <w:rPr>
          <w:lang w:val="ru-RU"/>
        </w:rPr>
        <w:t>я</w:t>
      </w:r>
      <w:bookmarkEnd w:id="7"/>
    </w:p>
    <w:p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w:t>
      </w:r>
      <w:proofErr w:type="gramStart"/>
      <w:r>
        <w:t>нормально</w:t>
      </w:r>
      <w:proofErr w:type="gramEnd"/>
      <w:r>
        <w:t xml:space="preserve">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rsidR="00AB2AAC" w:rsidRPr="00AB2AAC" w:rsidRDefault="003B347B" w:rsidP="00AB2AAC">
      <w:pPr>
        <w:pStyle w:val="3"/>
      </w:pPr>
      <w:bookmarkStart w:id="8" w:name="_Toc357911189"/>
      <w:r>
        <w:rPr>
          <w:lang w:val="ru-RU"/>
        </w:rPr>
        <w:t>Состояние г</w:t>
      </w:r>
      <w:r w:rsidR="00AB2AAC">
        <w:rPr>
          <w:lang w:val="ru-RU"/>
        </w:rPr>
        <w:t>онк</w:t>
      </w:r>
      <w:r>
        <w:rPr>
          <w:lang w:val="ru-RU"/>
        </w:rPr>
        <w:t>и</w:t>
      </w:r>
      <w:bookmarkEnd w:id="8"/>
    </w:p>
    <w:p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rsidR="00AB2AAC" w:rsidRPr="00AB2AAC" w:rsidRDefault="00AB2AAC" w:rsidP="00AB2AAC">
      <w:pPr>
        <w:pStyle w:val="3"/>
        <w:rPr>
          <w:lang w:val="ru-RU"/>
        </w:rPr>
      </w:pPr>
      <w:bookmarkStart w:id="9" w:name="_Toc357911190"/>
      <w:proofErr w:type="spellStart"/>
      <w:r w:rsidRPr="00AB2AAC">
        <w:t>Инверсия</w:t>
      </w:r>
      <w:proofErr w:type="spellEnd"/>
      <w:r w:rsidRPr="00AB2AAC">
        <w:t xml:space="preserve"> </w:t>
      </w:r>
      <w:proofErr w:type="spellStart"/>
      <w:r w:rsidRPr="00AB2AAC">
        <w:t>приоритета</w:t>
      </w:r>
      <w:bookmarkEnd w:id="9"/>
      <w:proofErr w:type="spellEnd"/>
    </w:p>
    <w:p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rsidR="00A41EB5" w:rsidRPr="00A41EB5" w:rsidRDefault="00A41EB5" w:rsidP="009E4A1E">
      <w:proofErr w:type="gramStart"/>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w:t>
      </w:r>
      <w:proofErr w:type="gramEnd"/>
      <w:r>
        <w:t xml:space="preserve"> Некоторые реализации </w:t>
      </w:r>
      <w:proofErr w:type="spellStart"/>
      <w:r>
        <w:t>mutex’ов</w:t>
      </w:r>
      <w:proofErr w:type="spellEnd"/>
      <w:r>
        <w:t xml:space="preserve"> делают это автоматически.</w:t>
      </w:r>
    </w:p>
    <w:p w:rsidR="00550C0B" w:rsidRPr="00AF2CBF" w:rsidRDefault="00550C0B" w:rsidP="00550C0B">
      <w:pPr>
        <w:pStyle w:val="2"/>
        <w:keepLines/>
        <w:spacing w:before="200" w:after="0"/>
      </w:pPr>
      <w:bookmarkStart w:id="10" w:name="_Toc357911191"/>
      <w:r>
        <w:lastRenderedPageBreak/>
        <w:t xml:space="preserve">Рассмотрение основных моделей </w:t>
      </w:r>
      <w:proofErr w:type="spellStart"/>
      <w:r>
        <w:t>многопоточности</w:t>
      </w:r>
      <w:bookmarkEnd w:id="10"/>
      <w:proofErr w:type="spellEnd"/>
    </w:p>
    <w:p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rsidR="00A547D2" w:rsidRPr="00E55392" w:rsidRDefault="009E0F0D" w:rsidP="009E0F0D">
      <w:pPr>
        <w:rPr>
          <w:lang w:val="en-US"/>
        </w:rPr>
      </w:pPr>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r w:rsidR="00E55392" w:rsidRPr="00E55392">
        <w:t xml:space="preserve"> </w:t>
      </w:r>
      <w:r w:rsidR="00E55392">
        <w:rPr>
          <w:lang w:val="en-US"/>
        </w:rPr>
        <w:t>[6]</w:t>
      </w:r>
    </w:p>
    <w:p w:rsidR="009E0F0D" w:rsidRPr="0041498A" w:rsidRDefault="00E44208" w:rsidP="00AB2AAC">
      <w:pPr>
        <w:pStyle w:val="3"/>
        <w:rPr>
          <w:lang w:val="ru-RU"/>
        </w:rPr>
      </w:pPr>
      <w:bookmarkStart w:id="11" w:name="_Toc357911192"/>
      <w:r>
        <w:rPr>
          <w:lang w:val="ru-RU"/>
        </w:rPr>
        <w:t xml:space="preserve">Модель </w:t>
      </w:r>
      <w:r w:rsidR="009E0F0D" w:rsidRPr="0041498A">
        <w:rPr>
          <w:lang w:val="ru-RU"/>
        </w:rPr>
        <w:t>1:1 (потоки выполнения на уровне ядра)</w:t>
      </w:r>
      <w:bookmarkEnd w:id="11"/>
    </w:p>
    <w:p w:rsidR="00037B01" w:rsidRDefault="009E0F0D" w:rsidP="009E0F0D">
      <w:r>
        <w:t>Потоки выполнения, соз</w:t>
      </w:r>
      <w:r w:rsidR="00373248">
        <w:t xml:space="preserve">данные пользователем в модели </w:t>
      </w:r>
      <w:r w:rsidR="003E1CFA">
        <w:t>«</w:t>
      </w:r>
      <w:r w:rsidR="00373248">
        <w:t>1:</w:t>
      </w:r>
      <w:r>
        <w:t>1</w:t>
      </w:r>
      <w:r w:rsidR="003E1CFA">
        <w:t>»</w:t>
      </w:r>
      <w:r>
        <w:t xml:space="preserve">,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rsidR="006A0D59">
        <w:t>многопоточности</w:t>
      </w:r>
      <w:proofErr w:type="spellEnd"/>
      <w:r>
        <w:t>.</w:t>
      </w:r>
    </w:p>
    <w:p w:rsidR="00037B01" w:rsidRDefault="00037B01" w:rsidP="009E0F0D">
      <w:r>
        <w:t>Планировщик потоков реализован на уровне ядра ОС. Смена контекста потока происходит при выполнении блокирующей операции (чтение, запись, ожидание истечения времени, ожидание освобождения примитива синхронизации), при непосредственной передаче управления потоком (</w:t>
      </w:r>
      <w:r>
        <w:rPr>
          <w:lang w:val="en-US"/>
        </w:rPr>
        <w:t>yield</w:t>
      </w:r>
      <w:r>
        <w:t xml:space="preserve">, </w:t>
      </w:r>
      <w:proofErr w:type="spellStart"/>
      <w:r>
        <w:rPr>
          <w:lang w:val="en-US"/>
        </w:rPr>
        <w:t>sched</w:t>
      </w:r>
      <w:proofErr w:type="spellEnd"/>
      <w:r w:rsidRPr="00037B01">
        <w:t>_</w:t>
      </w:r>
      <w:r>
        <w:rPr>
          <w:lang w:val="en-US"/>
        </w:rPr>
        <w:t>yield</w:t>
      </w:r>
      <w:r>
        <w:t xml:space="preserve">, </w:t>
      </w:r>
      <w:r>
        <w:rPr>
          <w:lang w:val="en-US"/>
        </w:rPr>
        <w:t>thread</w:t>
      </w:r>
      <w:r w:rsidRPr="00037B01">
        <w:t>_</w:t>
      </w:r>
      <w:r>
        <w:rPr>
          <w:lang w:val="en-US"/>
        </w:rPr>
        <w:t>yield</w:t>
      </w:r>
      <w:r w:rsidRPr="00037B01">
        <w:t xml:space="preserve">) </w:t>
      </w:r>
      <w:r>
        <w:t>или принудительно ядром системы по истечению кванта времени.</w:t>
      </w:r>
      <w:r w:rsidR="009D6CA3">
        <w:t xml:space="preserve"> </w:t>
      </w:r>
      <w:r w:rsidR="009D6CA3" w:rsidRPr="00CD5D95">
        <w:t>[9]</w:t>
      </w:r>
    </w:p>
    <w:p w:rsidR="00540387" w:rsidRPr="00540387" w:rsidRDefault="00540387" w:rsidP="009E0F0D">
      <w:r>
        <w:t xml:space="preserve">Достоинством такой модели потоков является возможность параллельного их выполнения, что позволяет применять ее в </w:t>
      </w:r>
      <w:r>
        <w:rPr>
          <w:lang w:val="en-US"/>
        </w:rPr>
        <w:t>SMP</w:t>
      </w:r>
      <w:r w:rsidRPr="00540387">
        <w:t>-</w:t>
      </w:r>
      <w:r>
        <w:t>системах</w:t>
      </w:r>
      <w:r w:rsidR="006A0D59">
        <w:t>.</w:t>
      </w:r>
    </w:p>
    <w:p w:rsidR="009E0F0D" w:rsidRDefault="009E0F0D" w:rsidP="009E0F0D">
      <w:r>
        <w:t xml:space="preserve">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w:t>
      </w:r>
      <w:proofErr w:type="gramStart"/>
      <w:r>
        <w:t>более старших</w:t>
      </w:r>
      <w:proofErr w:type="gramEnd"/>
      <w:r>
        <w:t xml:space="preserve">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rsidR="009E0F0D" w:rsidRPr="0041498A" w:rsidRDefault="00E44208" w:rsidP="00AB2AAC">
      <w:pPr>
        <w:pStyle w:val="3"/>
        <w:rPr>
          <w:lang w:val="ru-RU"/>
        </w:rPr>
      </w:pPr>
      <w:bookmarkStart w:id="12" w:name="_Toc357911193"/>
      <w:r>
        <w:rPr>
          <w:lang w:val="ru-RU"/>
        </w:rPr>
        <w:t xml:space="preserve">Модель </w:t>
      </w:r>
      <w:r w:rsidR="009E0F0D">
        <w:t>N</w:t>
      </w:r>
      <w:r w:rsidR="009E0F0D" w:rsidRPr="0041498A">
        <w:rPr>
          <w:lang w:val="ru-RU"/>
        </w:rPr>
        <w:t>:1 (потоки выполнения уровня пользователя)</w:t>
      </w:r>
      <w:bookmarkEnd w:id="12"/>
    </w:p>
    <w:p w:rsidR="00037B01" w:rsidRPr="00F1787C"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w:t>
      </w:r>
      <w:r>
        <w:lastRenderedPageBreak/>
        <w:t>кроме того, он может быть реализован даже на простых ядрах, которые н</w:t>
      </w:r>
      <w:r w:rsidR="00037B01">
        <w:t xml:space="preserve">е поддерживают </w:t>
      </w:r>
      <w:proofErr w:type="spellStart"/>
      <w:r w:rsidR="00037B01">
        <w:t>многопоточность</w:t>
      </w:r>
      <w:proofErr w:type="spellEnd"/>
      <w:r w:rsidR="00037B01">
        <w:t>.</w:t>
      </w:r>
      <w:r w:rsidR="009117C5" w:rsidRPr="009117C5">
        <w:t xml:space="preserve"> </w:t>
      </w:r>
      <w:r w:rsidR="009117C5" w:rsidRPr="00F1787C">
        <w:t>[4]</w:t>
      </w:r>
    </w:p>
    <w:p w:rsidR="00CB2F44" w:rsidRPr="00A43230" w:rsidRDefault="009D6CA3" w:rsidP="00CB2F44">
      <w:r>
        <w:t>Во-первых, с</w:t>
      </w:r>
      <w:r w:rsidR="00037B01">
        <w:t>мена контекста в таких потоках происходит при выполнении блокирующих системных вызовов, которые мультиплексируются планировщиком</w:t>
      </w:r>
      <w:r w:rsidRPr="009D6CA3">
        <w:t xml:space="preserve"> </w:t>
      </w:r>
      <w:r w:rsidR="00037B01">
        <w:t xml:space="preserve">и </w:t>
      </w:r>
      <w:r>
        <w:t>реализуются</w:t>
      </w:r>
      <w:r w:rsidR="00037B01">
        <w:t xml:space="preserve"> за </w:t>
      </w:r>
      <w:r>
        <w:t>единственный системный вызов при выполнении блокирующих операций всеми потокам</w:t>
      </w:r>
      <w:r w:rsidR="00837AF8">
        <w:t xml:space="preserve"> (при опустошении очереди </w:t>
      </w:r>
      <w:r w:rsidR="000F1724">
        <w:t>активных</w:t>
      </w:r>
      <w:r w:rsidR="00837AF8">
        <w:t xml:space="preserve"> потоков)</w:t>
      </w:r>
      <w:r w:rsidRPr="009D6CA3">
        <w:t>.</w:t>
      </w:r>
      <w:r>
        <w:t xml:space="preserve"> </w:t>
      </w:r>
      <w:r w:rsidR="000C11E4">
        <w:t xml:space="preserve">Таким </w:t>
      </w:r>
      <w:r w:rsidR="00A162EA">
        <w:t xml:space="preserve">системным вызовом является процедура </w:t>
      </w:r>
      <w:r w:rsidR="00A162EA">
        <w:rPr>
          <w:lang w:val="en-US"/>
        </w:rPr>
        <w:t>select</w:t>
      </w:r>
      <w:r w:rsidR="00A162EA" w:rsidRPr="00A162EA">
        <w:t xml:space="preserve">, </w:t>
      </w:r>
      <w:r w:rsidR="00A162EA">
        <w:t>принимающая множество дескрипторов и время ожидания</w:t>
      </w:r>
      <w:r w:rsidR="00A162EA" w:rsidRPr="00A162EA">
        <w:t>.</w:t>
      </w:r>
      <w:r w:rsidR="00A162EA">
        <w:t xml:space="preserve"> Множество дескрипторов является совокупностью дескрипторов чтения/записи в блокирующей операции каждого потока выполнения, имеющей таковой. К таким операциям относятся системные вызовы </w:t>
      </w:r>
      <w:r w:rsidR="00A162EA">
        <w:rPr>
          <w:lang w:val="en-US"/>
        </w:rPr>
        <w:t>read</w:t>
      </w:r>
      <w:r w:rsidR="00A162EA" w:rsidRPr="00A162EA">
        <w:t xml:space="preserve"> </w:t>
      </w:r>
      <w:r w:rsidR="00A162EA">
        <w:t xml:space="preserve">и </w:t>
      </w:r>
      <w:r w:rsidR="00A162EA">
        <w:rPr>
          <w:lang w:val="en-US"/>
        </w:rPr>
        <w:t>write</w:t>
      </w:r>
      <w:r w:rsidR="00A162EA" w:rsidRPr="00A162EA">
        <w:t>.</w:t>
      </w:r>
      <w:r w:rsidR="00A162EA">
        <w:t xml:space="preserve"> В качестве времени ожидания </w:t>
      </w:r>
      <w:r w:rsidR="0077154C">
        <w:t>назначается</w:t>
      </w:r>
      <w:r w:rsidR="00F84470">
        <w:t xml:space="preserve"> разность между минимальным временем</w:t>
      </w:r>
      <w:r w:rsidR="00A162EA">
        <w:t xml:space="preserve"> </w:t>
      </w:r>
      <w:r w:rsidR="00F84470">
        <w:t>пробуждения</w:t>
      </w:r>
      <w:r w:rsidR="00A162EA">
        <w:t xml:space="preserve"> блокирующей операции одного из потоков, </w:t>
      </w:r>
      <w:r w:rsidR="0077154C">
        <w:t>выбираемым</w:t>
      </w:r>
      <w:r w:rsidR="00A162EA">
        <w:t xml:space="preserve"> из сортированной очереди </w:t>
      </w:r>
      <w:r w:rsidR="0077154C">
        <w:t xml:space="preserve">абсолютных </w:t>
      </w:r>
      <w:r w:rsidR="00A162EA">
        <w:t>времен</w:t>
      </w:r>
      <w:r w:rsidR="0077154C">
        <w:t xml:space="preserve"> пробуждения</w:t>
      </w:r>
      <w:r w:rsidR="00A162EA">
        <w:t xml:space="preserve"> всех ожид</w:t>
      </w:r>
      <w:r w:rsidR="00F84470">
        <w:t>ающих потоков выполнения</w:t>
      </w:r>
      <w:r w:rsidR="0077154C">
        <w:t>, и текущем временем</w:t>
      </w:r>
      <w:r w:rsidR="00F84470">
        <w:t xml:space="preserve">. Процедура </w:t>
      </w:r>
      <w:r w:rsidR="00F84470">
        <w:rPr>
          <w:lang w:val="en-US"/>
        </w:rPr>
        <w:t>select</w:t>
      </w:r>
      <w:r w:rsidR="00F84470" w:rsidRPr="00F84470">
        <w:t xml:space="preserve"> </w:t>
      </w:r>
      <w:r w:rsidR="00F84470">
        <w:t>возвращает множество готовых к чтению/записи дескрипторов при готовности хотя бы одного или по истечению времени ожидания (в этом случаем возвращается пустое множество).</w:t>
      </w:r>
      <w:r w:rsidR="00837AF8">
        <w:t xml:space="preserve"> При </w:t>
      </w:r>
      <w:r w:rsidR="00CB2F44">
        <w:t xml:space="preserve">завершении вызова </w:t>
      </w:r>
      <w:r w:rsidR="00CB2F44">
        <w:rPr>
          <w:lang w:val="en-US"/>
        </w:rPr>
        <w:t>select</w:t>
      </w:r>
      <w:r w:rsidR="00CB2F44">
        <w:t xml:space="preserve"> соответствующим потокам передаются готовые дескрипторы. В тоже время и</w:t>
      </w:r>
      <w:r w:rsidR="00837AF8">
        <w:t>з очереди моментов времени пробуждения</w:t>
      </w:r>
      <w:r w:rsidR="000F1724">
        <w:t xml:space="preserve"> удаляются все истекшие значения, а соответствующие им потоки добавляются в очередь активных. Также пробужденный поток удаляется из таблицы соответствия «дескриптор – потоки».</w:t>
      </w:r>
      <w:r w:rsidR="00CB2F44">
        <w:t xml:space="preserve"> И снова продолжается планирование до опустошения очереди активных потоков.</w:t>
      </w:r>
      <w:r w:rsidR="000F27F9">
        <w:t xml:space="preserve"> </w:t>
      </w:r>
      <w:r w:rsidR="000F27F9" w:rsidRPr="000F27F9">
        <w:t>[</w:t>
      </w:r>
      <w:r w:rsidR="000F27F9" w:rsidRPr="00A43230">
        <w:t>10]</w:t>
      </w:r>
    </w:p>
    <w:p w:rsidR="00CB2F44" w:rsidRPr="00F1787C" w:rsidRDefault="00CB2F44" w:rsidP="00CB2F44">
      <w:r>
        <w:t xml:space="preserve">Во-вторых, передача управления может совершаться непосредственно вызовом </w:t>
      </w:r>
      <w:r>
        <w:rPr>
          <w:lang w:val="en-US"/>
        </w:rPr>
        <w:t>yield</w:t>
      </w:r>
      <w:r>
        <w:t xml:space="preserve">, что эквивалентно вызову блокирующей операции </w:t>
      </w:r>
      <w:r>
        <w:rPr>
          <w:lang w:val="en-US"/>
        </w:rPr>
        <w:t>sleep</w:t>
      </w:r>
      <w:r w:rsidRPr="00CB2F44">
        <w:t xml:space="preserve"> </w:t>
      </w:r>
      <w:r>
        <w:t>с нулевым временем ожидания.</w:t>
      </w:r>
    </w:p>
    <w:p w:rsidR="00CB2F44" w:rsidRPr="000F27F9" w:rsidRDefault="00137BEE" w:rsidP="00CB2F44">
      <w:pPr>
        <w:rPr>
          <w:lang w:val="en-US"/>
        </w:rPr>
      </w:pPr>
      <w:r>
        <w:t xml:space="preserve">Применение паттернов проектирования «Реактор» и «Активный объект» позволяет вплотную приблизиться к реализации такой системы. </w:t>
      </w:r>
      <w:r w:rsidR="00C37268">
        <w:lastRenderedPageBreak/>
        <w:t>Однако данных подход не позволяет сохранить целостность главной функции потока. Чтобы это осуществить, необходима инверсия управления «планировщик – поток»</w:t>
      </w:r>
      <w:r w:rsidR="008C432B">
        <w:t>.</w:t>
      </w:r>
      <w:r w:rsidR="001F3E06">
        <w:t xml:space="preserve"> Однако общий стек вызовов не позволяет этого сделать.</w:t>
      </w:r>
      <w:r w:rsidR="00C37268">
        <w:t xml:space="preserve"> Для решения проблемы прибегают к</w:t>
      </w:r>
      <w:r w:rsidR="001F3E06">
        <w:t xml:space="preserve"> выделению дополнительного стека на каждый поток и</w:t>
      </w:r>
      <w:r w:rsidR="00C37268">
        <w:t xml:space="preserve"> процедурам </w:t>
      </w:r>
      <w:proofErr w:type="spellStart"/>
      <w:r w:rsidR="00C37268">
        <w:rPr>
          <w:lang w:val="en-US"/>
        </w:rPr>
        <w:t>setjmp</w:t>
      </w:r>
      <w:proofErr w:type="spellEnd"/>
      <w:r w:rsidR="00C37268" w:rsidRPr="00C37268">
        <w:t xml:space="preserve"> </w:t>
      </w:r>
      <w:r w:rsidR="00C37268">
        <w:t xml:space="preserve">и </w:t>
      </w:r>
      <w:proofErr w:type="spellStart"/>
      <w:r w:rsidR="00C37268">
        <w:rPr>
          <w:lang w:val="en-US"/>
        </w:rPr>
        <w:t>longjmp</w:t>
      </w:r>
      <w:proofErr w:type="spellEnd"/>
      <w:r w:rsidR="00C37268" w:rsidRPr="00C37268">
        <w:t xml:space="preserve"> </w:t>
      </w:r>
      <w:r w:rsidR="00C37268">
        <w:t xml:space="preserve">из стандартной библиотеки </w:t>
      </w:r>
      <w:r w:rsidR="00C37268">
        <w:rPr>
          <w:lang w:val="en-US"/>
        </w:rPr>
        <w:t>C</w:t>
      </w:r>
      <w:r w:rsidR="00C37268" w:rsidRPr="00C37268">
        <w:t xml:space="preserve">, </w:t>
      </w:r>
      <w:r w:rsidR="00C37268">
        <w:t>позволяющим запоминать</w:t>
      </w:r>
      <w:r w:rsidR="006072E3">
        <w:t xml:space="preserve"> и восстанавливать</w:t>
      </w:r>
      <w:r w:rsidR="00C37268">
        <w:t xml:space="preserve"> состояние контекста выполнения</w:t>
      </w:r>
      <w:r w:rsidR="001F3E06">
        <w:t xml:space="preserve"> (стека, регистров и прочего окружения)</w:t>
      </w:r>
      <w:r w:rsidR="00C37268">
        <w:t>.</w:t>
      </w:r>
      <w:r w:rsidR="000F27F9" w:rsidRPr="000F27F9">
        <w:t xml:space="preserve"> </w:t>
      </w:r>
      <w:r w:rsidR="000F27F9">
        <w:rPr>
          <w:lang w:val="en-US"/>
        </w:rPr>
        <w:t>[11]</w:t>
      </w:r>
    </w:p>
    <w:p w:rsidR="009949EF" w:rsidRDefault="009949EF" w:rsidP="009949EF">
      <w:pPr>
        <w:ind w:firstLine="0"/>
      </w:pPr>
      <w:r>
        <w:rPr>
          <w:noProof/>
        </w:rPr>
        <w:pict>
          <v:group id="_x0000_s1073" editas="canvas" style="position:absolute;margin-left:0;margin-top:0;width:467.75pt;height:280.65pt;z-index:4;mso-position-horizontal-relative:char;mso-position-vertical-relative:line" coordorigin="1701,8861" coordsize="9355,561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left:1701;top:8861;width:9355;height:561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75" type="#_x0000_t202" style="position:absolute;left:8785;top:12936;width:2267;height:1525">
              <v:textbox style="mso-next-textbox:#_x0000_s1075">
                <w:txbxContent>
                  <w:p w:rsidR="00F1787C" w:rsidRPr="00D564E7" w:rsidRDefault="00F1787C" w:rsidP="009949EF">
                    <w:pPr>
                      <w:ind w:firstLine="0"/>
                      <w:rPr>
                        <w:lang w:val="en-US"/>
                      </w:rPr>
                    </w:pPr>
                    <w:r>
                      <w:t xml:space="preserve">Поток </w:t>
                    </w:r>
                    <w:r>
                      <w:rPr>
                        <w:lang w:val="en-US"/>
                      </w:rPr>
                      <w:t>N</w:t>
                    </w:r>
                  </w:p>
                </w:txbxContent>
              </v:textbox>
            </v:shape>
            <v:shape id="_x0000_s1076" type="#_x0000_t202" style="position:absolute;left:1709;top:8861;width:6270;height:2751">
              <v:textbox style="mso-next-textbox:#_x0000_s1076">
                <w:txbxContent>
                  <w:p w:rsidR="00F1787C" w:rsidRPr="00D564E7" w:rsidRDefault="00F1787C" w:rsidP="009949EF">
                    <w:pPr>
                      <w:ind w:firstLine="0"/>
                      <w:rPr>
                        <w:lang w:val="en-US"/>
                      </w:rPr>
                    </w:pPr>
                    <w:r>
                      <w:t>Планировщик</w:t>
                    </w:r>
                  </w:p>
                </w:txbxContent>
              </v:textbox>
            </v:shape>
            <v:shape id="_x0000_s1077" type="#_x0000_t202" style="position:absolute;left:9760;top:9658;width:1244;height:970">
              <v:textbox style="mso-next-textbox:#_x0000_s1077">
                <w:txbxContent>
                  <w:p w:rsidR="00F1787C" w:rsidRPr="00FB7665" w:rsidRDefault="00F1787C" w:rsidP="009949EF">
                    <w:pPr>
                      <w:spacing w:before="240"/>
                      <w:ind w:firstLine="0"/>
                      <w:jc w:val="center"/>
                      <w:rPr>
                        <w:lang w:val="en-US"/>
                      </w:rPr>
                    </w:pPr>
                    <w:proofErr w:type="gramStart"/>
                    <w:r>
                      <w:rPr>
                        <w:lang w:val="en-US"/>
                      </w:rPr>
                      <w:t>select</w:t>
                    </w:r>
                    <w:proofErr w:type="gramEnd"/>
                  </w:p>
                </w:txbxContent>
              </v:textbox>
            </v:shape>
            <v:shape id="_x0000_s1078" type="#_x0000_t202" style="position:absolute;left:1807;top:9420;width:6091;height:593">
              <v:textbox style="mso-next-textbox:#_x0000_s1078">
                <w:txbxContent>
                  <w:p w:rsidR="00F1787C" w:rsidRPr="00D564E7" w:rsidRDefault="00F1787C" w:rsidP="009949EF">
                    <w:pPr>
                      <w:ind w:firstLine="0"/>
                      <w:jc w:val="center"/>
                    </w:pPr>
                    <w:r>
                      <w:t>Таблица соответствия «дескриптор</w:t>
                    </w:r>
                    <w:r>
                      <w:rPr>
                        <w:lang w:val="en-US"/>
                      </w:rPr>
                      <w:t xml:space="preserve"> – </w:t>
                    </w:r>
                    <w:r>
                      <w:t>потоки»</w:t>
                    </w:r>
                  </w:p>
                </w:txbxContent>
              </v:textbox>
            </v:shape>
            <v:shape id="_x0000_s1079" type="#_x0000_t202" style="position:absolute;left:1814;top:10183;width:6084;height:571">
              <v:textbox style="mso-next-textbox:#_x0000_s1079">
                <w:txbxContent>
                  <w:p w:rsidR="00F1787C" w:rsidRPr="00D564E7" w:rsidRDefault="00F1787C" w:rsidP="009949EF">
                    <w:pPr>
                      <w:ind w:firstLine="0"/>
                      <w:jc w:val="center"/>
                    </w:pPr>
                    <w:r>
                      <w:t>Очередь моментов времени пробуждения</w:t>
                    </w:r>
                  </w:p>
                </w:txbxContent>
              </v:textbox>
            </v:shape>
            <v:shape id="_x0000_s1080" type="#_x0000_t202" style="position:absolute;left:6672;top:13493;width:1611;height:981" stroked="f">
              <v:textbox style="mso-next-textbox:#_x0000_s1080">
                <w:txbxContent>
                  <w:p w:rsidR="00F1787C" w:rsidRPr="004A47B5" w:rsidRDefault="00F1787C" w:rsidP="009949EF">
                    <w:pPr>
                      <w:rPr>
                        <w:b/>
                        <w:sz w:val="48"/>
                        <w:szCs w:val="48"/>
                        <w:lang w:val="en-US"/>
                      </w:rPr>
                    </w:pPr>
                    <w:r w:rsidRPr="004A47B5">
                      <w:rPr>
                        <w:b/>
                        <w:sz w:val="48"/>
                        <w:szCs w:val="48"/>
                        <w:lang w:val="en-US"/>
                      </w:rPr>
                      <w:t>...</w:t>
                    </w:r>
                  </w:p>
                </w:txbxContent>
              </v:textbox>
            </v:shape>
            <v:shape id="_x0000_s1081" type="#_x0000_t202" style="position:absolute;left:1709;top:12936;width:2267;height:1525">
              <v:textbox style="mso-next-textbox:#_x0000_s1081">
                <w:txbxContent>
                  <w:p w:rsidR="00F1787C" w:rsidRDefault="00F1787C" w:rsidP="009949EF">
                    <w:pPr>
                      <w:ind w:firstLine="0"/>
                    </w:pPr>
                    <w:r>
                      <w:t>Поток 1</w:t>
                    </w:r>
                  </w:p>
                </w:txbxContent>
              </v:textbox>
            </v:shape>
            <v:shape id="_x0000_s1082" type="#_x0000_t202" style="position:absolute;left:1807;top:13406;width:2069;height:970">
              <v:textbox style="mso-next-textbox:#_x0000_s1082">
                <w:txbxContent>
                  <w:p w:rsidR="00F1787C" w:rsidRPr="009F5BC6" w:rsidRDefault="00F1787C" w:rsidP="009949EF">
                    <w:pPr>
                      <w:ind w:firstLine="0"/>
                      <w:jc w:val="center"/>
                    </w:pPr>
                    <w:r>
                      <w:t>обработчик события</w:t>
                    </w:r>
                  </w:p>
                </w:txbxContent>
              </v:textbox>
            </v:shape>
            <v:shape id="_x0000_s1083" type="#_x0000_t202" style="position:absolute;left:4231;top:12936;width:2267;height:1525">
              <v:textbox style="mso-next-textbox:#_x0000_s1083">
                <w:txbxContent>
                  <w:p w:rsidR="00F1787C" w:rsidRPr="00D564E7" w:rsidRDefault="00F1787C" w:rsidP="009949EF">
                    <w:pPr>
                      <w:ind w:firstLine="0"/>
                      <w:rPr>
                        <w:lang w:val="en-US"/>
                      </w:rPr>
                    </w:pPr>
                    <w:r>
                      <w:t xml:space="preserve">Поток </w:t>
                    </w:r>
                    <w:r>
                      <w:rPr>
                        <w:lang w:val="en-US"/>
                      </w:rPr>
                      <w:t>2</w:t>
                    </w:r>
                  </w:p>
                </w:txbxContent>
              </v:textbox>
            </v:shape>
            <v:shape id="_x0000_s1084" type="#_x0000_t202" style="position:absolute;left:4329;top:13406;width:2069;height:970">
              <v:textbox style="mso-next-textbox:#_x0000_s1084">
                <w:txbxContent>
                  <w:p w:rsidR="00F1787C" w:rsidRPr="00111A14" w:rsidRDefault="00F1787C" w:rsidP="00111A14">
                    <w:pPr>
                      <w:ind w:firstLine="0"/>
                      <w:jc w:val="center"/>
                    </w:pPr>
                    <w:r>
                      <w:t>обработчик события</w:t>
                    </w:r>
                  </w:p>
                  <w:p w:rsidR="00F1787C" w:rsidRPr="00111A14" w:rsidRDefault="00F1787C" w:rsidP="00111A14"/>
                </w:txbxContent>
              </v:textbox>
            </v:shape>
            <v:shape id="_x0000_s1085" type="#_x0000_t202" style="position:absolute;left:8883;top:13406;width:2069;height:970">
              <v:textbox style="mso-next-textbox:#_x0000_s1085">
                <w:txbxContent>
                  <w:p w:rsidR="00F1787C" w:rsidRPr="00111A14" w:rsidRDefault="00F1787C" w:rsidP="00111A14">
                    <w:pPr>
                      <w:ind w:firstLine="0"/>
                      <w:jc w:val="center"/>
                    </w:pPr>
                    <w:r>
                      <w:t>обработчик события</w:t>
                    </w:r>
                  </w:p>
                  <w:p w:rsidR="00F1787C" w:rsidRPr="00111A14" w:rsidRDefault="00F1787C" w:rsidP="00111A14"/>
                </w:txbxContent>
              </v:textbox>
            </v:shape>
            <v:shapetype id="_x0000_t32" coordsize="21600,21600" o:spt="32" o:oned="t" path="m,l21600,21600e" filled="f">
              <v:path arrowok="t" fillok="f" o:connecttype="none"/>
              <o:lock v:ext="edit" shapetype="t"/>
            </v:shapetype>
            <v:shape id="_x0000_s1086" type="#_x0000_t32" style="position:absolute;left:2072;top:11612;width:1311;height:1794;flip:y" o:connectortype="straight">
              <v:stroke startarrow="block"/>
            </v:shape>
            <v:shape id="_x0000_s1087" type="#_x0000_t32" style="position:absolute;left:4041;top:11612;width:1211;height:1794;flip:x y" o:connectortype="straight">
              <v:stroke startarrow="block"/>
            </v:shape>
            <v:shape id="_x0000_s1088" type="#_x0000_t32" style="position:absolute;left:5049;top:11612;width:5765;height:1794;flip:x y" o:connectortype="straight">
              <v:stroke startarrow="block"/>
            </v:shape>
            <v:shape id="_x0000_s1089" type="#_x0000_t32" style="position:absolute;left:7977;top:9919;width:1783;height:94;flip:y" o:connectortype="straight">
              <v:stroke endarrow="block"/>
            </v:shape>
            <v:shape id="_x0000_s1090" type="#_x0000_t32" style="position:absolute;left:7979;top:10341;width:1783;height:94;flip:x y" o:connectortype="straight">
              <v:stroke dashstyle="dash" endarrow="block"/>
            </v:shape>
            <v:shape id="_x0000_s1091" type="#_x0000_t32" style="position:absolute;left:2282;top:11612;width:1311;height:1794;flip:x" o:connectortype="straight">
              <v:stroke dashstyle="dash" startarrow="block"/>
            </v:shape>
            <v:shape id="_x0000_s1092" type="#_x0000_t32" style="position:absolute;left:4251;top:11612;width:1211;height:1794" o:connectortype="straight">
              <v:stroke dashstyle="dash" startarrow="block"/>
            </v:shape>
            <v:shape id="_x0000_s1093" type="#_x0000_t32" style="position:absolute;left:4643;top:11612;width:5765;height:1794" o:connectortype="straight">
              <v:stroke dashstyle="dash" startarrow="block"/>
            </v:shape>
            <v:shape id="_x0000_s1094" type="#_x0000_t202" style="position:absolute;left:1802;top:10899;width:6084;height:571">
              <v:textbox style="mso-next-textbox:#_x0000_s1094">
                <w:txbxContent>
                  <w:p w:rsidR="00F1787C" w:rsidRPr="00FB7665" w:rsidRDefault="00F1787C" w:rsidP="009949EF">
                    <w:pPr>
                      <w:ind w:firstLine="0"/>
                      <w:jc w:val="center"/>
                    </w:pPr>
                    <w:r>
                      <w:t>Очередь активных потоков</w:t>
                    </w:r>
                  </w:p>
                </w:txbxContent>
              </v:textbox>
            </v:shape>
          </v:group>
        </w:pict>
      </w:r>
      <w:r>
        <w:pict>
          <v:shape id="_x0000_i1025" type="#_x0000_t75" style="width:467.65pt;height:280.85pt">
            <v:imagedata croptop="-65520f" cropbottom="65520f"/>
          </v:shape>
        </w:pict>
      </w:r>
    </w:p>
    <w:p w:rsidR="00CD5D95" w:rsidRDefault="00CD5D95" w:rsidP="009949EF">
      <w:pPr>
        <w:ind w:firstLine="0"/>
      </w:pPr>
      <w:r>
        <w:rPr>
          <w:noProof/>
        </w:rPr>
      </w:r>
      <w:r>
        <w:pict>
          <v:shape id="_x0000_s1099" type="#_x0000_t202" style="width:467.75pt;height:.05pt;mso-position-horizontal-relative:char;mso-position-vertical-relative:line" stroked="f">
            <v:textbox style="mso-fit-shape-to-text:t" inset="0,0,0,0">
              <w:txbxContent>
                <w:p w:rsidR="00F1787C" w:rsidRPr="00CD5D95" w:rsidRDefault="00F1787C" w:rsidP="00CD5D95">
                  <w:pPr>
                    <w:pStyle w:val="af"/>
                    <w:jc w:val="left"/>
                    <w:rPr>
                      <w:szCs w:val="24"/>
                    </w:rPr>
                  </w:pPr>
                  <w:bookmarkStart w:id="13" w:name="_Toc357907319"/>
                  <w:r>
                    <w:t xml:space="preserve">Рис. </w:t>
                  </w:r>
                  <w:fldSimple w:instr=" STYLEREF 1 \s ">
                    <w:r>
                      <w:rPr>
                        <w:noProof/>
                      </w:rPr>
                      <w:t>1</w:t>
                    </w:r>
                  </w:fldSimple>
                  <w:r>
                    <w:t>.</w:t>
                  </w:r>
                  <w:fldSimple w:instr=" SEQ Рис. \* ARABIC \s 1 ">
                    <w:r>
                      <w:rPr>
                        <w:noProof/>
                      </w:rPr>
                      <w:t>1</w:t>
                    </w:r>
                  </w:fldSimple>
                  <w:r>
                    <w:t>. Архитектура программы, построенной с применением шаблонов проектирования «Реактор» и «Активный объект»</w:t>
                  </w:r>
                  <w:bookmarkEnd w:id="13"/>
                </w:p>
              </w:txbxContent>
            </v:textbox>
            <w10:wrap type="none"/>
            <w10:anchorlock/>
          </v:shape>
        </w:pict>
      </w:r>
    </w:p>
    <w:p w:rsidR="00CD5D95" w:rsidRPr="00C62134" w:rsidRDefault="00CD5D95" w:rsidP="00174C58">
      <w:pPr>
        <w:rPr>
          <w:lang w:val="en-US"/>
        </w:rPr>
      </w:pPr>
      <w:r>
        <w:t xml:space="preserve">Однако одним из главных недостатков модели </w:t>
      </w:r>
      <w:r w:rsidR="00574665">
        <w:t>«</w:t>
      </w:r>
      <w:r>
        <w:rPr>
          <w:lang w:val="en-US"/>
        </w:rPr>
        <w:t>N</w:t>
      </w:r>
      <w:r w:rsidRPr="009949EF">
        <w:t>:1</w:t>
      </w:r>
      <w:r w:rsidR="00574665">
        <w:t>»</w:t>
      </w:r>
      <w:r>
        <w:t xml:space="preserve"> является то, что </w:t>
      </w:r>
      <w:r w:rsidR="00574665">
        <w:t>при ее применении</w:t>
      </w:r>
      <w:r>
        <w:t xml:space="preserve"> нельзя извлечь никакой выгоды из аппаратного ускорения на многопоточных процессорах или многопроцессорных компьютерах (т.е. </w:t>
      </w:r>
      <w:r>
        <w:rPr>
          <w:lang w:val="en-US"/>
        </w:rPr>
        <w:t>SMP</w:t>
      </w:r>
      <w:r w:rsidRPr="009949EF">
        <w:t>-</w:t>
      </w:r>
      <w:r>
        <w:t xml:space="preserve">системах), потому что только один поток выполнения может быть запланирован на любой момент времени. Эта модель используется в </w:t>
      </w:r>
      <w:r w:rsidRPr="00174C58">
        <w:rPr>
          <w:i/>
        </w:rPr>
        <w:t xml:space="preserve">GNU </w:t>
      </w:r>
      <w:proofErr w:type="spellStart"/>
      <w:r w:rsidRPr="00174C58">
        <w:rPr>
          <w:i/>
        </w:rPr>
        <w:t>Portable</w:t>
      </w:r>
      <w:proofErr w:type="spellEnd"/>
      <w:r w:rsidRPr="00174C58">
        <w:rPr>
          <w:i/>
        </w:rPr>
        <w:t xml:space="preserve"> </w:t>
      </w:r>
      <w:proofErr w:type="spellStart"/>
      <w:r w:rsidRPr="00174C58">
        <w:rPr>
          <w:i/>
        </w:rPr>
        <w:t>Threads</w:t>
      </w:r>
      <w:proofErr w:type="spellEnd"/>
      <w:r w:rsidRPr="00174C58">
        <w:rPr>
          <w:i/>
        </w:rPr>
        <w:t>,</w:t>
      </w:r>
      <w:r>
        <w:t xml:space="preserve"> а также </w:t>
      </w:r>
      <w:r w:rsidRPr="00174C58">
        <w:rPr>
          <w:i/>
          <w:lang w:val="en-US"/>
        </w:rPr>
        <w:t>State</w:t>
      </w:r>
      <w:r w:rsidRPr="00174C58">
        <w:rPr>
          <w:i/>
        </w:rPr>
        <w:t xml:space="preserve"> </w:t>
      </w:r>
      <w:r w:rsidRPr="00174C58">
        <w:rPr>
          <w:i/>
          <w:lang w:val="en-US"/>
        </w:rPr>
        <w:t>Threads</w:t>
      </w:r>
      <w:r w:rsidRPr="00CD5D95">
        <w:t>.</w:t>
      </w:r>
      <w:r w:rsidR="00574665">
        <w:t xml:space="preserve"> Причем реализация первой полностью совместима с</w:t>
      </w:r>
      <w:r w:rsidR="00786CF1">
        <w:t>о стандартом</w:t>
      </w:r>
      <w:r w:rsidR="00574665">
        <w:t xml:space="preserve"> </w:t>
      </w:r>
      <w:r w:rsidR="00574665" w:rsidRPr="00174C58">
        <w:rPr>
          <w:i/>
          <w:lang w:val="en-US"/>
        </w:rPr>
        <w:t>POSIX</w:t>
      </w:r>
      <w:r w:rsidR="00174C58" w:rsidRPr="00174C58">
        <w:rPr>
          <w:i/>
        </w:rPr>
        <w:t xml:space="preserve"> (англ. </w:t>
      </w:r>
      <w:proofErr w:type="spellStart"/>
      <w:r w:rsidR="00174C58" w:rsidRPr="00174C58">
        <w:rPr>
          <w:i/>
        </w:rPr>
        <w:t>Portable</w:t>
      </w:r>
      <w:proofErr w:type="spellEnd"/>
      <w:r w:rsidR="00174C58" w:rsidRPr="00174C58">
        <w:rPr>
          <w:i/>
        </w:rPr>
        <w:t xml:space="preserve"> </w:t>
      </w:r>
      <w:proofErr w:type="spellStart"/>
      <w:r w:rsidR="00174C58" w:rsidRPr="00174C58">
        <w:rPr>
          <w:i/>
        </w:rPr>
        <w:t>Operating</w:t>
      </w:r>
      <w:proofErr w:type="spellEnd"/>
      <w:r w:rsidR="00174C58" w:rsidRPr="00174C58">
        <w:rPr>
          <w:i/>
        </w:rPr>
        <w:t xml:space="preserve"> </w:t>
      </w:r>
      <w:proofErr w:type="spellStart"/>
      <w:r w:rsidR="00174C58" w:rsidRPr="00174C58">
        <w:rPr>
          <w:i/>
        </w:rPr>
        <w:t>System</w:t>
      </w:r>
      <w:proofErr w:type="spellEnd"/>
      <w:r w:rsidR="00174C58" w:rsidRPr="00174C58">
        <w:rPr>
          <w:i/>
        </w:rPr>
        <w:t xml:space="preserve"> </w:t>
      </w:r>
      <w:proofErr w:type="spellStart"/>
      <w:r w:rsidR="00174C58" w:rsidRPr="00174C58">
        <w:rPr>
          <w:i/>
        </w:rPr>
        <w:lastRenderedPageBreak/>
        <w:t>Interface</w:t>
      </w:r>
      <w:proofErr w:type="spellEnd"/>
      <w:r w:rsidR="00174C58" w:rsidRPr="00174C58">
        <w:rPr>
          <w:i/>
        </w:rPr>
        <w:t xml:space="preserve"> </w:t>
      </w:r>
      <w:proofErr w:type="spellStart"/>
      <w:r w:rsidR="00174C58" w:rsidRPr="00174C58">
        <w:rPr>
          <w:i/>
        </w:rPr>
        <w:t>for</w:t>
      </w:r>
      <w:proofErr w:type="spellEnd"/>
      <w:r w:rsidR="00174C58" w:rsidRPr="00174C58">
        <w:rPr>
          <w:i/>
        </w:rPr>
        <w:t xml:space="preserve"> </w:t>
      </w:r>
      <w:proofErr w:type="spellStart"/>
      <w:r w:rsidR="00174C58" w:rsidRPr="00174C58">
        <w:rPr>
          <w:i/>
        </w:rPr>
        <w:t>Unix</w:t>
      </w:r>
      <w:proofErr w:type="spellEnd"/>
      <w:r w:rsidR="00174C58" w:rsidRPr="00174C58">
        <w:rPr>
          <w:i/>
        </w:rPr>
        <w:t xml:space="preserve"> — Переносимый интерфейс операционных систем </w:t>
      </w:r>
      <w:proofErr w:type="spellStart"/>
      <w:r w:rsidR="00174C58" w:rsidRPr="00174C58">
        <w:rPr>
          <w:i/>
        </w:rPr>
        <w:t>Unix</w:t>
      </w:r>
      <w:proofErr w:type="spellEnd"/>
      <w:r w:rsidR="00174C58" w:rsidRPr="00174C58">
        <w:rPr>
          <w:i/>
        </w:rPr>
        <w:t>)</w:t>
      </w:r>
      <w:r w:rsidR="00786CF1" w:rsidRPr="00174C58">
        <w:rPr>
          <w:i/>
        </w:rPr>
        <w:t xml:space="preserve"> </w:t>
      </w:r>
      <w:r w:rsidR="00786CF1" w:rsidRPr="00174C58">
        <w:t xml:space="preserve">для </w:t>
      </w:r>
      <w:r w:rsidR="00786CF1">
        <w:t>потоков выполнения</w:t>
      </w:r>
      <w:r w:rsidR="00574665" w:rsidRPr="00786CF1">
        <w:t>.</w:t>
      </w:r>
      <w:r w:rsidR="00C62134" w:rsidRPr="00C62134">
        <w:t xml:space="preserve"> </w:t>
      </w:r>
      <w:r w:rsidR="00C62134">
        <w:rPr>
          <w:lang w:val="en-US"/>
        </w:rPr>
        <w:t>[4]</w:t>
      </w:r>
    </w:p>
    <w:p w:rsidR="00641D05" w:rsidRDefault="00CD5D95" w:rsidP="00641D05">
      <w:pPr>
        <w:ind w:firstLine="0"/>
      </w:pPr>
      <w:r>
        <w:rPr>
          <w:noProof/>
        </w:rPr>
      </w:r>
      <w:r>
        <w:pict>
          <v:group id="_x0000_s1040" editas="canvas" style="width:467.75pt;height:280.65pt;mso-position-horizontal-relative:char;mso-position-vertical-relative:line" coordorigin="1701,8861" coordsize="9355,5613">
            <o:lock v:ext="edit" aspectratio="t"/>
            <v:shape id="_x0000_s1039" type="#_x0000_t75" style="position:absolute;left:1701;top:8861;width:9355;height:5613" o:preferrelative="f">
              <v:fill o:detectmouseclick="t"/>
              <v:path o:extrusionok="t" o:connecttype="none"/>
              <o:lock v:ext="edit" text="t"/>
            </v:shape>
            <v:shape id="_x0000_s1051" type="#_x0000_t202" style="position:absolute;left:8785;top:12936;width:2267;height:1525">
              <v:textbox style="mso-next-textbox:#_x0000_s1051">
                <w:txbxContent>
                  <w:p w:rsidR="00F1787C" w:rsidRPr="00D564E7" w:rsidRDefault="00F1787C" w:rsidP="00FB7665">
                    <w:pPr>
                      <w:ind w:firstLine="0"/>
                      <w:rPr>
                        <w:lang w:val="en-US"/>
                      </w:rPr>
                    </w:pPr>
                    <w:r>
                      <w:t xml:space="preserve">Поток </w:t>
                    </w:r>
                    <w:r>
                      <w:rPr>
                        <w:lang w:val="en-US"/>
                      </w:rPr>
                      <w:t>N</w:t>
                    </w:r>
                  </w:p>
                </w:txbxContent>
              </v:textbox>
            </v:shape>
            <v:shape id="_x0000_s1053" type="#_x0000_t202" style="position:absolute;left:1709;top:8861;width:6270;height:2751">
              <v:textbox style="mso-next-textbox:#_x0000_s1053">
                <w:txbxContent>
                  <w:p w:rsidR="00F1787C" w:rsidRPr="00D564E7" w:rsidRDefault="00F1787C" w:rsidP="00FB7665">
                    <w:pPr>
                      <w:ind w:firstLine="0"/>
                      <w:rPr>
                        <w:lang w:val="en-US"/>
                      </w:rPr>
                    </w:pPr>
                    <w:r>
                      <w:t>Планировщик</w:t>
                    </w:r>
                  </w:p>
                </w:txbxContent>
              </v:textbox>
            </v:shape>
            <v:shape id="_x0000_s1056" type="#_x0000_t202" style="position:absolute;left:9760;top:9658;width:1244;height:970">
              <v:textbox style="mso-next-textbox:#_x0000_s1056">
                <w:txbxContent>
                  <w:p w:rsidR="00F1787C" w:rsidRPr="00FB7665" w:rsidRDefault="00F1787C" w:rsidP="00FB7665">
                    <w:pPr>
                      <w:spacing w:before="240"/>
                      <w:ind w:firstLine="0"/>
                      <w:jc w:val="center"/>
                      <w:rPr>
                        <w:lang w:val="en-US"/>
                      </w:rPr>
                    </w:pPr>
                    <w:proofErr w:type="gramStart"/>
                    <w:r>
                      <w:rPr>
                        <w:lang w:val="en-US"/>
                      </w:rPr>
                      <w:t>select</w:t>
                    </w:r>
                    <w:proofErr w:type="gramEnd"/>
                  </w:p>
                </w:txbxContent>
              </v:textbox>
            </v:shape>
            <v:shape id="_x0000_s1057" type="#_x0000_t202" style="position:absolute;left:1807;top:9420;width:6091;height:593">
              <v:textbox style="mso-next-textbox:#_x0000_s1057">
                <w:txbxContent>
                  <w:p w:rsidR="00F1787C" w:rsidRPr="00D564E7" w:rsidRDefault="00F1787C" w:rsidP="00FB7665">
                    <w:pPr>
                      <w:ind w:firstLine="0"/>
                      <w:jc w:val="center"/>
                    </w:pPr>
                    <w:r>
                      <w:t>Таблица соответствия «дескриптор</w:t>
                    </w:r>
                    <w:r>
                      <w:rPr>
                        <w:lang w:val="en-US"/>
                      </w:rPr>
                      <w:t xml:space="preserve"> – </w:t>
                    </w:r>
                    <w:r>
                      <w:t>потоки»</w:t>
                    </w:r>
                  </w:p>
                </w:txbxContent>
              </v:textbox>
            </v:shape>
            <v:shape id="_x0000_s1059" type="#_x0000_t202" style="position:absolute;left:1814;top:10183;width:6084;height:571">
              <v:textbox style="mso-next-textbox:#_x0000_s1059">
                <w:txbxContent>
                  <w:p w:rsidR="00F1787C" w:rsidRPr="00D564E7" w:rsidRDefault="00F1787C" w:rsidP="00FB7665">
                    <w:pPr>
                      <w:ind w:firstLine="0"/>
                      <w:jc w:val="center"/>
                    </w:pPr>
                    <w:r>
                      <w:t>Очередь моментов времени пробуждения</w:t>
                    </w:r>
                  </w:p>
                </w:txbxContent>
              </v:textbox>
            </v:shape>
            <v:shape id="_x0000_s1060" type="#_x0000_t202" style="position:absolute;left:6672;top:13493;width:1611;height:981" stroked="f">
              <v:textbox style="mso-next-textbox:#_x0000_s1060">
                <w:txbxContent>
                  <w:p w:rsidR="00F1787C" w:rsidRPr="004A47B5" w:rsidRDefault="00F1787C" w:rsidP="00FB7665">
                    <w:pPr>
                      <w:rPr>
                        <w:b/>
                        <w:sz w:val="48"/>
                        <w:szCs w:val="48"/>
                        <w:lang w:val="en-US"/>
                      </w:rPr>
                    </w:pPr>
                    <w:r w:rsidRPr="004A47B5">
                      <w:rPr>
                        <w:b/>
                        <w:sz w:val="48"/>
                        <w:szCs w:val="48"/>
                        <w:lang w:val="en-US"/>
                      </w:rPr>
                      <w:t>...</w:t>
                    </w:r>
                  </w:p>
                </w:txbxContent>
              </v:textbox>
            </v:shape>
            <v:shape id="_x0000_s1044" type="#_x0000_t202" style="position:absolute;left:1709;top:12936;width:2267;height:1525">
              <v:textbox style="mso-next-textbox:#_x0000_s1044">
                <w:txbxContent>
                  <w:p w:rsidR="00F1787C" w:rsidRDefault="00F1787C" w:rsidP="00FB7665">
                    <w:pPr>
                      <w:ind w:firstLine="0"/>
                    </w:pPr>
                    <w:r>
                      <w:t>Поток 1</w:t>
                    </w:r>
                  </w:p>
                </w:txbxContent>
              </v:textbox>
            </v:shape>
            <v:shape id="_x0000_s1043" type="#_x0000_t202" style="position:absolute;left:1807;top:13406;width:2069;height:970">
              <v:textbox style="mso-next-textbox:#_x0000_s1043">
                <w:txbxContent>
                  <w:p w:rsidR="00F1787C" w:rsidRPr="00641D05" w:rsidRDefault="00F1787C" w:rsidP="00FB7665">
                    <w:pPr>
                      <w:ind w:firstLine="0"/>
                      <w:jc w:val="center"/>
                    </w:pPr>
                    <w:r>
                      <w:t>блокирующая операция</w:t>
                    </w:r>
                  </w:p>
                </w:txbxContent>
              </v:textbox>
            </v:shape>
            <v:shape id="_x0000_s1045" type="#_x0000_t202" style="position:absolute;left:4231;top:12936;width:2267;height:1525">
              <v:textbox style="mso-next-textbox:#_x0000_s1045">
                <w:txbxContent>
                  <w:p w:rsidR="00F1787C" w:rsidRPr="00D564E7" w:rsidRDefault="00F1787C" w:rsidP="00FB7665">
                    <w:pPr>
                      <w:ind w:firstLine="0"/>
                      <w:rPr>
                        <w:lang w:val="en-US"/>
                      </w:rPr>
                    </w:pPr>
                    <w:r>
                      <w:t xml:space="preserve">Поток </w:t>
                    </w:r>
                    <w:r>
                      <w:rPr>
                        <w:lang w:val="en-US"/>
                      </w:rPr>
                      <w:t>2</w:t>
                    </w:r>
                  </w:p>
                </w:txbxContent>
              </v:textbox>
            </v:shape>
            <v:shape id="_x0000_s1046" type="#_x0000_t202" style="position:absolute;left:4329;top:13406;width:2069;height:970">
              <v:textbox style="mso-next-textbox:#_x0000_s1046">
                <w:txbxContent>
                  <w:p w:rsidR="00F1787C" w:rsidRPr="00641D05" w:rsidRDefault="00F1787C" w:rsidP="00FB7665">
                    <w:pPr>
                      <w:ind w:firstLine="0"/>
                      <w:jc w:val="center"/>
                    </w:pPr>
                    <w:r>
                      <w:t>блокирующая операция</w:t>
                    </w:r>
                  </w:p>
                </w:txbxContent>
              </v:textbox>
            </v:shape>
            <v:shape id="_x0000_s1052" type="#_x0000_t202" style="position:absolute;left:8883;top:13406;width:2069;height:970">
              <v:textbox style="mso-next-textbox:#_x0000_s1052">
                <w:txbxContent>
                  <w:p w:rsidR="00F1787C" w:rsidRPr="00641D05" w:rsidRDefault="00F1787C" w:rsidP="00FB7665">
                    <w:pPr>
                      <w:ind w:firstLine="0"/>
                      <w:jc w:val="center"/>
                    </w:pPr>
                    <w:r>
                      <w:t>блокирующая операция</w:t>
                    </w:r>
                  </w:p>
                </w:txbxContent>
              </v:textbox>
            </v:shape>
            <v:shape id="_x0000_s1061" type="#_x0000_t32" style="position:absolute;left:2072;top:11612;width:1311;height:1794;flip:y" o:connectortype="straight">
              <v:stroke endarrow="block"/>
            </v:shape>
            <v:shape id="_x0000_s1062" type="#_x0000_t32" style="position:absolute;left:4041;top:11612;width:1211;height:1794;flip:x y" o:connectortype="straight">
              <v:stroke endarrow="block"/>
            </v:shape>
            <v:shape id="_x0000_s1063" type="#_x0000_t32" style="position:absolute;left:5049;top:11612;width:5765;height:1794;flip:x y" o:connectortype="straight">
              <v:stroke endarrow="block"/>
            </v:shape>
            <v:shape id="_x0000_s1066" type="#_x0000_t32" style="position:absolute;left:7977;top:9919;width:1783;height:94;flip:y" o:connectortype="straight">
              <v:stroke endarrow="block"/>
            </v:shape>
            <v:shape id="_x0000_s1068" type="#_x0000_t32" style="position:absolute;left:7979;top:10355;width:1783;height:94;flip:x y" o:connectortype="straight">
              <v:stroke dashstyle="dash" endarrow="block"/>
            </v:shape>
            <v:shape id="_x0000_s1069" type="#_x0000_t32" style="position:absolute;left:2282;top:11612;width:1311;height:1794;flip:x" o:connectortype="straight">
              <v:stroke dashstyle="dash" endarrow="block"/>
            </v:shape>
            <v:shape id="_x0000_s1070" type="#_x0000_t32" style="position:absolute;left:4251;top:11612;width:1211;height:1794" o:connectortype="straight">
              <v:stroke dashstyle="dash" endarrow="block"/>
            </v:shape>
            <v:shape id="_x0000_s1071" type="#_x0000_t32" style="position:absolute;left:4643;top:11612;width:5765;height:1794" o:connectortype="straight">
              <v:stroke dashstyle="dash" endarrow="block"/>
            </v:shape>
            <v:shape id="_x0000_s1072" type="#_x0000_t202" style="position:absolute;left:1802;top:10899;width:6084;height:571">
              <v:textbox style="mso-next-textbox:#_x0000_s1072">
                <w:txbxContent>
                  <w:p w:rsidR="00F1787C" w:rsidRPr="00FB7665" w:rsidRDefault="00F1787C" w:rsidP="00FB7665">
                    <w:pPr>
                      <w:ind w:firstLine="0"/>
                      <w:jc w:val="center"/>
                    </w:pPr>
                    <w:r>
                      <w:t>Очередь активных потоков</w:t>
                    </w:r>
                  </w:p>
                </w:txbxContent>
              </v:textbox>
            </v:shape>
            <w10:wrap type="none"/>
            <w10:anchorlock/>
          </v:group>
        </w:pict>
      </w:r>
    </w:p>
    <w:p w:rsidR="00CD5D95" w:rsidRPr="00F84470" w:rsidRDefault="00CD5D95" w:rsidP="00641D05">
      <w:pPr>
        <w:ind w:firstLine="0"/>
      </w:pPr>
      <w:r>
        <w:rPr>
          <w:noProof/>
        </w:rPr>
      </w:r>
      <w:r>
        <w:pict>
          <v:shape id="_x0000_s1100" type="#_x0000_t202" style="width:467.75pt;height:.05pt;mso-position-horizontal-relative:char;mso-position-vertical-relative:line" stroked="f">
            <v:textbox style="mso-fit-shape-to-text:t" inset="0,0,0,0">
              <w:txbxContent>
                <w:p w:rsidR="00F1787C" w:rsidRPr="0037449E" w:rsidRDefault="00F1787C" w:rsidP="00CD5D95">
                  <w:pPr>
                    <w:pStyle w:val="af"/>
                    <w:jc w:val="left"/>
                    <w:rPr>
                      <w:szCs w:val="24"/>
                    </w:rPr>
                  </w:pPr>
                  <w:bookmarkStart w:id="14" w:name="_Toc357907320"/>
                  <w:r>
                    <w:t xml:space="preserve">Рис. </w:t>
                  </w:r>
                  <w:fldSimple w:instr=" STYLEREF 1 \s ">
                    <w:r>
                      <w:rPr>
                        <w:noProof/>
                      </w:rPr>
                      <w:t>1</w:t>
                    </w:r>
                  </w:fldSimple>
                  <w:r>
                    <w:t>.</w:t>
                  </w:r>
                  <w:fldSimple w:instr=" SEQ Рис. \* ARABIC \s 1 ">
                    <w:r>
                      <w:rPr>
                        <w:noProof/>
                      </w:rPr>
                      <w:t>2</w:t>
                    </w:r>
                  </w:fldSimple>
                  <w:r>
                    <w:t>.</w:t>
                  </w:r>
                  <w:r w:rsidRPr="00CD5D95">
                    <w:t xml:space="preserve"> </w:t>
                  </w:r>
                  <w:r>
                    <w:t>Архитектура программы, построенной с применением шаблона проектирования «Реактор» и инверсии контроля</w:t>
                  </w:r>
                  <w:bookmarkEnd w:id="14"/>
                </w:p>
              </w:txbxContent>
            </v:textbox>
            <w10:wrap type="none"/>
            <w10:anchorlock/>
          </v:shape>
        </w:pict>
      </w:r>
    </w:p>
    <w:p w:rsidR="009E0F0D" w:rsidRPr="00E44208" w:rsidRDefault="00E44208" w:rsidP="00AB2AAC">
      <w:pPr>
        <w:pStyle w:val="3"/>
        <w:rPr>
          <w:lang w:val="ru-RU"/>
        </w:rPr>
      </w:pPr>
      <w:bookmarkStart w:id="15" w:name="_Toc357911194"/>
      <w:r>
        <w:rPr>
          <w:lang w:val="ru-RU"/>
        </w:rPr>
        <w:t xml:space="preserve">Модель </w:t>
      </w:r>
      <w:r w:rsidR="009E0F0D">
        <w:t>M</w:t>
      </w:r>
      <w:r w:rsidR="009E0F0D" w:rsidRPr="00E44208">
        <w:rPr>
          <w:lang w:val="ru-RU"/>
        </w:rPr>
        <w:t>:</w:t>
      </w:r>
      <w:r w:rsidR="009E0F0D">
        <w:t>N</w:t>
      </w:r>
      <w:r w:rsidR="009E0F0D" w:rsidRPr="00E44208">
        <w:rPr>
          <w:lang w:val="ru-RU"/>
        </w:rPr>
        <w:t xml:space="preserve"> (смешанная </w:t>
      </w:r>
      <w:proofErr w:type="spellStart"/>
      <w:r w:rsidR="00AE50DD">
        <w:rPr>
          <w:lang w:val="ru-RU"/>
        </w:rPr>
        <w:t>многопоточность</w:t>
      </w:r>
      <w:proofErr w:type="spellEnd"/>
      <w:r w:rsidR="009E0F0D" w:rsidRPr="00E44208">
        <w:rPr>
          <w:lang w:val="ru-RU"/>
        </w:rPr>
        <w:t>)</w:t>
      </w:r>
      <w:bookmarkEnd w:id="15"/>
    </w:p>
    <w:p w:rsidR="007463ED" w:rsidRPr="0029052C" w:rsidRDefault="009E0F0D" w:rsidP="009E0F0D">
      <w:pPr>
        <w:rPr>
          <w:lang w:val="en-US"/>
        </w:rPr>
      </w:pPr>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w:t>
      </w:r>
      <w:proofErr w:type="gramStart"/>
      <w:r>
        <w:t>кода</w:t>
      </w:r>
      <w:proofErr w:type="gramEnd"/>
      <w:r>
        <w:t xml:space="preserve">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w:t>
      </w:r>
      <w:r>
        <w:lastRenderedPageBreak/>
        <w:t xml:space="preserve">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r w:rsidR="0029052C" w:rsidRPr="0029052C">
        <w:t xml:space="preserve"> </w:t>
      </w:r>
      <w:r w:rsidR="0029052C">
        <w:rPr>
          <w:lang w:val="en-US"/>
        </w:rPr>
        <w:t>[4]</w:t>
      </w:r>
    </w:p>
    <w:p w:rsidR="00756022" w:rsidRDefault="00FB5179" w:rsidP="00756022">
      <w:pPr>
        <w:pStyle w:val="2"/>
        <w:keepLines/>
        <w:spacing w:before="200" w:after="0"/>
      </w:pPr>
      <w:bookmarkStart w:id="16" w:name="_Toc357911195"/>
      <w:r>
        <w:t xml:space="preserve">Обзор </w:t>
      </w:r>
      <w:r w:rsidR="00356669">
        <w:t>моделей</w:t>
      </w:r>
      <w:r w:rsidR="00756022">
        <w:t xml:space="preserve"> параллельного программирования</w:t>
      </w:r>
      <w:bookmarkEnd w:id="16"/>
    </w:p>
    <w:p w:rsidR="0017796A" w:rsidRDefault="0017796A" w:rsidP="0017796A">
      <w:r>
        <w:t xml:space="preserve">Параллельное программирование представляет дополнительные источники сложности – необходимо явно управлять работой тысяч процессоров, координировать миллионы межпроцессорных взаимодействий. Для того решить задачу на параллельном компьютере, необходимо распределить вычисления между процессорами системы, так чтобы каждый процессор был занят решением части задачи. Кроме того, желательно, чтобы как можно меньший объем данных пересылался между процессорами, поскольку коммуникации значительно больше медленные </w:t>
      </w:r>
      <w:r w:rsidR="002077FD">
        <w:t>операции, чем вычисления. Часто</w:t>
      </w:r>
      <w:r>
        <w:t xml:space="preserve"> возникают конфликты между степенью распараллеливания </w:t>
      </w:r>
      <w:r w:rsidR="002077FD">
        <w:t xml:space="preserve">и объемом коммуникаций, т.е. </w:t>
      </w:r>
      <w:r>
        <w:t xml:space="preserve">чем </w:t>
      </w:r>
      <w:r w:rsidR="00387528">
        <w:t xml:space="preserve">больше процессоров задействует </w:t>
      </w:r>
      <w:r>
        <w:t>задача, тем больший объем данных необходимо пересылать между ними. Среда параллельного программирования должна обеспечивать адекватное управление распределением и коммуникациями данных.</w:t>
      </w:r>
    </w:p>
    <w:p w:rsidR="0017796A" w:rsidRDefault="0017796A" w:rsidP="0017796A">
      <w:r>
        <w:t>Из-за сложности параллельных компьютеров и их существенного отличия от традиционных однопроцессорных компьютеров нельзя просто воспользоваться традиционными языками программирования и ожидать получения хорошей производительности. Рассмотрим основные модели параллельного программирования:</w:t>
      </w:r>
    </w:p>
    <w:p w:rsidR="0017796A" w:rsidRDefault="0017796A" w:rsidP="00387528">
      <w:pPr>
        <w:pStyle w:val="ad"/>
        <w:numPr>
          <w:ilvl w:val="0"/>
          <w:numId w:val="33"/>
        </w:numPr>
        <w:ind w:left="0" w:firstLine="426"/>
      </w:pPr>
      <w:r w:rsidRPr="00387528">
        <w:rPr>
          <w:i/>
        </w:rPr>
        <w:t>Процесс/канал (</w:t>
      </w:r>
      <w:proofErr w:type="spellStart"/>
      <w:r w:rsidRPr="00387528">
        <w:rPr>
          <w:i/>
        </w:rPr>
        <w:t>Process</w:t>
      </w:r>
      <w:proofErr w:type="spellEnd"/>
      <w:r w:rsidRPr="00387528">
        <w:rPr>
          <w:i/>
        </w:rPr>
        <w:t>/</w:t>
      </w:r>
      <w:proofErr w:type="spellStart"/>
      <w:r w:rsidRPr="00387528">
        <w:rPr>
          <w:i/>
        </w:rPr>
        <w:t>Channel</w:t>
      </w:r>
      <w:proofErr w:type="spellEnd"/>
      <w:r w:rsidRPr="00387528">
        <w:rPr>
          <w:i/>
        </w:rPr>
        <w:t>)</w:t>
      </w:r>
      <w:r w:rsidR="00387528" w:rsidRPr="00387528">
        <w:rPr>
          <w:i/>
        </w:rPr>
        <w:t>.</w:t>
      </w:r>
      <w:r w:rsidR="00387528">
        <w:t xml:space="preserve"> </w:t>
      </w:r>
      <w:r>
        <w:t>В этой модели программы состоят из одного или более процессов, распределенных по процессорам. Процессы выполняются одновременно, их число может измениться в течение времени выполнения программы. Процессы обмениваются данными через каналы, которые представляют собой однонаправленные коммуникационные линии, соединяющие только два процесса. Каналы можно создавать и удалять.</w:t>
      </w:r>
    </w:p>
    <w:p w:rsidR="0017796A" w:rsidRDefault="0017796A" w:rsidP="00387528">
      <w:pPr>
        <w:pStyle w:val="ad"/>
        <w:numPr>
          <w:ilvl w:val="0"/>
          <w:numId w:val="33"/>
        </w:numPr>
        <w:ind w:left="0" w:firstLine="426"/>
      </w:pPr>
      <w:r w:rsidRPr="00387528">
        <w:rPr>
          <w:i/>
        </w:rPr>
        <w:lastRenderedPageBreak/>
        <w:t>Обмен сообщениями (</w:t>
      </w:r>
      <w:proofErr w:type="spellStart"/>
      <w:r w:rsidRPr="00387528">
        <w:rPr>
          <w:i/>
        </w:rPr>
        <w:t>Message</w:t>
      </w:r>
      <w:proofErr w:type="spellEnd"/>
      <w:r w:rsidRPr="00387528">
        <w:rPr>
          <w:i/>
        </w:rPr>
        <w:t xml:space="preserve"> </w:t>
      </w:r>
      <w:proofErr w:type="spellStart"/>
      <w:r w:rsidRPr="00387528">
        <w:rPr>
          <w:i/>
        </w:rPr>
        <w:t>Passing</w:t>
      </w:r>
      <w:proofErr w:type="spellEnd"/>
      <w:r w:rsidRPr="00387528">
        <w:rPr>
          <w:i/>
        </w:rPr>
        <w:t>)</w:t>
      </w:r>
      <w:r w:rsidR="00387528" w:rsidRPr="00387528">
        <w:rPr>
          <w:i/>
        </w:rPr>
        <w:t>.</w:t>
      </w:r>
      <w:r w:rsidR="00387528">
        <w:t xml:space="preserve"> </w:t>
      </w:r>
      <w:r>
        <w:t xml:space="preserve">В этой модели программы, возможно различные, написанные на традиционном последовательном языке исполняются процессорами компьютера. Каждая программа имеют доступ к памяти исполняющего </w:t>
      </w:r>
      <w:proofErr w:type="spellStart"/>
      <w:r>
        <w:t>е§</w:t>
      </w:r>
      <w:proofErr w:type="spellEnd"/>
      <w:r>
        <w:t xml:space="preserve"> процессора. Программы обмениваются между собой данными, используя подпрограммы приема/передачи данных некоторой коммуникационной системы. Программы, использующие обмен сообщениями, могут выполняться только на MIMD компьютерах.</w:t>
      </w:r>
    </w:p>
    <w:p w:rsidR="0017796A" w:rsidRDefault="0017796A" w:rsidP="00387528">
      <w:pPr>
        <w:pStyle w:val="ad"/>
        <w:numPr>
          <w:ilvl w:val="0"/>
          <w:numId w:val="33"/>
        </w:numPr>
        <w:ind w:left="0" w:firstLine="426"/>
      </w:pPr>
      <w:r w:rsidRPr="00387528">
        <w:rPr>
          <w:i/>
        </w:rPr>
        <w:t>Параллелизм данных (</w:t>
      </w:r>
      <w:proofErr w:type="spellStart"/>
      <w:r w:rsidRPr="00387528">
        <w:rPr>
          <w:i/>
        </w:rPr>
        <w:t>Data</w:t>
      </w:r>
      <w:proofErr w:type="spellEnd"/>
      <w:r w:rsidRPr="00387528">
        <w:rPr>
          <w:i/>
        </w:rPr>
        <w:t xml:space="preserve"> </w:t>
      </w:r>
      <w:proofErr w:type="spellStart"/>
      <w:r w:rsidRPr="00387528">
        <w:rPr>
          <w:i/>
        </w:rPr>
        <w:t>Parallel</w:t>
      </w:r>
      <w:proofErr w:type="spellEnd"/>
      <w:r w:rsidRPr="00387528">
        <w:rPr>
          <w:i/>
        </w:rPr>
        <w:t>)</w:t>
      </w:r>
      <w:r w:rsidR="00387528" w:rsidRPr="00387528">
        <w:rPr>
          <w:i/>
        </w:rPr>
        <w:t>.</w:t>
      </w:r>
      <w:r w:rsidR="00387528">
        <w:t xml:space="preserve"> </w:t>
      </w:r>
      <w:r>
        <w:t>В этой модели единственная программа задает распределение данных между всеми процессорами компьютера и операции над ними. Распределяемыми данными обычно являются массивы. Как правило, языки программирования, поддерживающие данную модель, допускают операции над массивами, позволяют использовать в выражениях целые массивы, вырезки из массивов. Распараллеливание операций над массивами, циклов обработки массивов позволяет увеличить производительность программы. Компилятор отвечает за генерацию кода, осуществляющего распределение элементов массивов и вычислений между процессорами. Каждый процессор отвечает за то подмножество элементов массива, которое расположено в его локальной памяти. Программы с параллелизмом данных могут быть оттранслированы и исполнены как на MIMD, так и на SIMD компьютерах.</w:t>
      </w:r>
    </w:p>
    <w:p w:rsidR="0017796A" w:rsidRPr="0017796A" w:rsidRDefault="00387528" w:rsidP="00387528">
      <w:pPr>
        <w:pStyle w:val="ad"/>
        <w:numPr>
          <w:ilvl w:val="0"/>
          <w:numId w:val="33"/>
        </w:numPr>
        <w:ind w:left="0" w:firstLine="426"/>
      </w:pPr>
      <w:r>
        <w:rPr>
          <w:i/>
        </w:rPr>
        <w:t>Общая память</w:t>
      </w:r>
      <w:r w:rsidR="0017796A" w:rsidRPr="00387528">
        <w:rPr>
          <w:i/>
        </w:rPr>
        <w:t xml:space="preserve"> (</w:t>
      </w:r>
      <w:proofErr w:type="spellStart"/>
      <w:r w:rsidR="0017796A" w:rsidRPr="00387528">
        <w:rPr>
          <w:i/>
        </w:rPr>
        <w:t>Shared</w:t>
      </w:r>
      <w:proofErr w:type="spellEnd"/>
      <w:r w:rsidR="0017796A" w:rsidRPr="00387528">
        <w:rPr>
          <w:i/>
        </w:rPr>
        <w:t xml:space="preserve"> </w:t>
      </w:r>
      <w:proofErr w:type="spellStart"/>
      <w:r w:rsidR="0017796A" w:rsidRPr="00387528">
        <w:rPr>
          <w:i/>
        </w:rPr>
        <w:t>Memory</w:t>
      </w:r>
      <w:proofErr w:type="spellEnd"/>
      <w:r w:rsidR="0017796A" w:rsidRPr="00387528">
        <w:rPr>
          <w:i/>
        </w:rPr>
        <w:t>)</w:t>
      </w:r>
      <w:r w:rsidRPr="00387528">
        <w:rPr>
          <w:i/>
        </w:rPr>
        <w:t>.</w:t>
      </w:r>
      <w:r>
        <w:t xml:space="preserve"> </w:t>
      </w:r>
      <w:r w:rsidR="0017796A">
        <w:t>В этой модели все процессы совместно используют общее адресное пространство. Процессы асинхронно обращаются к общей памяти как с запросами на чтение, так и с запросами на запись, что создает проблемы при выборе момента, когда можно будет поместить данные в память, когда можно будет удалить их. Для управления доступом к общей памяти используются стандартные механизмы синхронизации - семафоры и блокировки процессов.</w:t>
      </w:r>
      <w:r w:rsidR="002F522D" w:rsidRPr="002F522D">
        <w:t xml:space="preserve"> </w:t>
      </w:r>
      <w:r w:rsidR="002F522D">
        <w:rPr>
          <w:lang w:val="en-US"/>
        </w:rPr>
        <w:t>[3]</w:t>
      </w:r>
    </w:p>
    <w:p w:rsidR="000A0976" w:rsidRDefault="000A0976" w:rsidP="000A0976">
      <w:pPr>
        <w:pStyle w:val="3"/>
        <w:rPr>
          <w:lang w:val="ru-RU"/>
        </w:rPr>
      </w:pPr>
      <w:bookmarkStart w:id="17" w:name="_Toc357911196"/>
      <w:r>
        <w:rPr>
          <w:lang w:val="ru-RU"/>
        </w:rPr>
        <w:lastRenderedPageBreak/>
        <w:t>Использование общей памяти</w:t>
      </w:r>
      <w:bookmarkEnd w:id="17"/>
    </w:p>
    <w:p w:rsidR="000A0976" w:rsidRPr="00A067C1" w:rsidRDefault="000A0976" w:rsidP="000A0976">
      <w:pPr>
        <w:pStyle w:val="afa"/>
        <w:rPr>
          <w:lang w:val="en-US"/>
        </w:rPr>
      </w:pPr>
      <w:r w:rsidRPr="000A0976">
        <w:t>В модели программирования с общей памяти, все процессы совместно используют общее адресное пространство, к которому они асинхронно обращаются с запросами на чтение и запись. В таких моделях для управления доступом к общей памяти используются всевозможные механизмы синхронизации типа семафоров и блокировок процессов. Преимущество этой модели с точки зрения программирования состоит в том, что понятие собственности данных (монопольного владения данными) отсутствует, следовательно, не нужно явно задавать обмен данными между производителями и потребителями. Эта модель, с одной стороны, упрощает разработку программы, но, с другой стороны, затрудняет понимание и управление локальностью данных, написание детерминированных программ. В основном эта модель используется при программировании для архитектур с общедоступной памятью.</w:t>
      </w:r>
      <w:r w:rsidR="00A067C1">
        <w:t xml:space="preserve"> </w:t>
      </w:r>
      <w:r w:rsidR="00A067C1">
        <w:rPr>
          <w:lang w:val="en-US"/>
        </w:rPr>
        <w:t>[3]</w:t>
      </w:r>
    </w:p>
    <w:p w:rsidR="00504BAC" w:rsidRDefault="0044524B" w:rsidP="00AB2AAC">
      <w:pPr>
        <w:pStyle w:val="3"/>
      </w:pPr>
      <w:bookmarkStart w:id="18" w:name="_Toc357911197"/>
      <w:r>
        <w:rPr>
          <w:lang w:val="ru-RU"/>
        </w:rPr>
        <w:t>Модель процесс/канал</w:t>
      </w:r>
      <w:bookmarkEnd w:id="18"/>
    </w:p>
    <w:p w:rsidR="00A067C1" w:rsidRDefault="00A067C1" w:rsidP="00A067C1">
      <w:r>
        <w:t>Модель процесс/канал характеризуется следующими свойствами:</w:t>
      </w:r>
    </w:p>
    <w:p w:rsidR="00A067C1" w:rsidRDefault="00A067C1" w:rsidP="0044524B">
      <w:pPr>
        <w:pStyle w:val="ad"/>
        <w:numPr>
          <w:ilvl w:val="0"/>
          <w:numId w:val="32"/>
        </w:numPr>
        <w:ind w:left="0" w:firstLine="283"/>
      </w:pPr>
      <w:r>
        <w:t>Параллельное вычисление состоит из одного или более одновременно исполняющихся процессов, число которых может изменяться в течение времени выполнения программы.</w:t>
      </w:r>
    </w:p>
    <w:p w:rsidR="00A067C1" w:rsidRDefault="00A067C1" w:rsidP="0044524B">
      <w:pPr>
        <w:pStyle w:val="ad"/>
        <w:numPr>
          <w:ilvl w:val="0"/>
          <w:numId w:val="32"/>
        </w:numPr>
        <w:ind w:left="0" w:firstLine="283"/>
      </w:pPr>
      <w:r>
        <w:t>Процесс - это последовательная программа с локальными данными. Процесс имеет входные и выходные порты, которые служит интерфейсом к среде процесса.</w:t>
      </w:r>
    </w:p>
    <w:p w:rsidR="00A067C1" w:rsidRDefault="00A067C1" w:rsidP="0044524B">
      <w:pPr>
        <w:pStyle w:val="ad"/>
        <w:numPr>
          <w:ilvl w:val="0"/>
          <w:numId w:val="32"/>
        </w:numPr>
        <w:ind w:left="0" w:firstLine="283"/>
      </w:pPr>
      <w:r>
        <w:t>В дополнение к обычным операциям процесс может выполнять следующие действия: послать сообщение через выходной порт, получить сообщение из входного порта, создать новый процесс и завершить процесс.</w:t>
      </w:r>
    </w:p>
    <w:p w:rsidR="00A067C1" w:rsidRDefault="00A067C1" w:rsidP="0044524B">
      <w:pPr>
        <w:pStyle w:val="ad"/>
        <w:numPr>
          <w:ilvl w:val="0"/>
          <w:numId w:val="32"/>
        </w:numPr>
        <w:ind w:left="0" w:firstLine="283"/>
      </w:pPr>
      <w:r>
        <w:t>Посылающаяся операция асинхронная - она завершается сразу, не ожидая того, когда данные будут получены. Получающаяся операция синхронная: она блокирует процесс до момента поступления сообщения.</w:t>
      </w:r>
    </w:p>
    <w:p w:rsidR="00A067C1" w:rsidRDefault="00A067C1" w:rsidP="0044524B">
      <w:pPr>
        <w:pStyle w:val="ad"/>
        <w:numPr>
          <w:ilvl w:val="0"/>
          <w:numId w:val="32"/>
        </w:numPr>
        <w:ind w:left="0" w:firstLine="283"/>
      </w:pPr>
      <w:r>
        <w:lastRenderedPageBreak/>
        <w:t>Пары из входного и выходного портов соединяются очередями сообщений, называемыми каналами (</w:t>
      </w:r>
      <w:proofErr w:type="spellStart"/>
      <w:r>
        <w:t>channels</w:t>
      </w:r>
      <w:proofErr w:type="spellEnd"/>
      <w:r>
        <w:t>). Каналы можно создавать и удалять. Ссылки на каналы (порты) можно включать в сообщения, так что связность может измениться динамически.</w:t>
      </w:r>
    </w:p>
    <w:p w:rsidR="00A067C1" w:rsidRDefault="00A067C1" w:rsidP="0044524B">
      <w:pPr>
        <w:pStyle w:val="ad"/>
        <w:numPr>
          <w:ilvl w:val="0"/>
          <w:numId w:val="32"/>
        </w:numPr>
        <w:ind w:left="0" w:firstLine="283"/>
      </w:pPr>
      <w:r>
        <w:t>Процессы можно распределять по физическим процессорам произвольным способами, причем используемое отображение (распределение) не воздействует на семантику программы. В частности, множество процессов можно отобразить на одиночный процессор.</w:t>
      </w:r>
    </w:p>
    <w:p w:rsidR="00A067C1" w:rsidRPr="00A067C1" w:rsidRDefault="00A067C1" w:rsidP="00A067C1">
      <w:r>
        <w:t xml:space="preserve">Понятие процесса позволяет говорить о местоположении данных: данные, содержащихся в локальной памяти процесса расположены «близко», другие данные «удалены». Понятие канала обеспечивает механизм для указания того, что для </w:t>
      </w:r>
      <w:r w:rsidR="0044524B">
        <w:t>продолжения вычисления</w:t>
      </w:r>
      <w:r>
        <w:t xml:space="preserve"> одному процессу требуются данные другого процесса (зависимость по данным).</w:t>
      </w:r>
    </w:p>
    <w:p w:rsidR="00504BAC" w:rsidRDefault="009A3D99" w:rsidP="00AB2AAC">
      <w:pPr>
        <w:pStyle w:val="3"/>
        <w:rPr>
          <w:lang w:val="ru-RU"/>
        </w:rPr>
      </w:pPr>
      <w:bookmarkStart w:id="19" w:name="_Toc357911198"/>
      <w:r>
        <w:rPr>
          <w:lang w:val="ru-RU"/>
        </w:rPr>
        <w:t>Параллелизм данных</w:t>
      </w:r>
      <w:bookmarkEnd w:id="19"/>
    </w:p>
    <w:p w:rsidR="009A3D99" w:rsidRPr="009A3D99" w:rsidRDefault="009A3D99" w:rsidP="009A3D99">
      <w:r w:rsidRPr="009A3D99">
        <w:t>Модель параллелизм данных также является часто используемой моделью параллельного программирования. Название модели происходит оттого, что она эксплуатирует параллелизм, который заключается в применении одной и той же операции к множеству элемен</w:t>
      </w:r>
      <w:r>
        <w:t>тов структур данных. Например, «</w:t>
      </w:r>
      <w:r w:rsidRPr="009A3D99">
        <w:t>умножить все э</w:t>
      </w:r>
      <w:r>
        <w:t xml:space="preserve">лементы массива M на значение </w:t>
      </w:r>
      <w:proofErr w:type="spellStart"/>
      <w:r>
        <w:t>x</w:t>
      </w:r>
      <w:proofErr w:type="spellEnd"/>
      <w:r>
        <w:t>», или «</w:t>
      </w:r>
      <w:r w:rsidRPr="009A3D99">
        <w:t>снизить цену автомобилей со сроком эксплуатации бо</w:t>
      </w:r>
      <w:r>
        <w:t>лее 5-ти лет»</w:t>
      </w:r>
      <w:r w:rsidRPr="009A3D99">
        <w:t>. Программа с параллелизмом данных состоит из последовательностей подобных операций. Поскольку операции над каждым элементом данных можно рассматривать как независимые процессы, то степень детализации таких вычи</w:t>
      </w:r>
      <w:r>
        <w:t>слений очень велика, а понятие «локальности»</w:t>
      </w:r>
      <w:r w:rsidRPr="009A3D99">
        <w:t xml:space="preserve"> (распределения по процессам) данных отсутствует. Следовательно, компиляторы языков с параллелизмом данных часто требуют, чтобы программист предоставил информацию относительно того, как данные должны быть распределены между процессорами, другими словами, как программа должны быть разбита </w:t>
      </w:r>
      <w:r w:rsidRPr="009A3D99">
        <w:lastRenderedPageBreak/>
        <w:t>на процессы. Компилятор транслирует программу с параллелизмом данных в SPMD программу, генерируя коммуникационный код автоматически.</w:t>
      </w:r>
    </w:p>
    <w:p w:rsidR="00504BAC" w:rsidRDefault="00C16F7B" w:rsidP="00AB2AAC">
      <w:pPr>
        <w:pStyle w:val="3"/>
      </w:pPr>
      <w:bookmarkStart w:id="20" w:name="_Toc357911199"/>
      <w:r>
        <w:rPr>
          <w:lang w:val="ru-RU"/>
        </w:rPr>
        <w:t>Обмен сообщениями</w:t>
      </w:r>
      <w:bookmarkEnd w:id="20"/>
    </w:p>
    <w:p w:rsidR="00356669" w:rsidRDefault="00356669" w:rsidP="00356669">
      <w:r>
        <w:t>На сегодняшний день модель обмен сообщениями (</w:t>
      </w:r>
      <w:proofErr w:type="spellStart"/>
      <w:r>
        <w:t>message</w:t>
      </w:r>
      <w:proofErr w:type="spellEnd"/>
      <w:r>
        <w:t xml:space="preserve"> </w:t>
      </w:r>
      <w:proofErr w:type="spellStart"/>
      <w:r>
        <w:t>passing</w:t>
      </w:r>
      <w:proofErr w:type="spellEnd"/>
      <w:r>
        <w:t>) является наиболее широко используемой моделью параллельного программирования. Программы этой модели, подобно программам модели процесс/канал, создают множество процессов, с каждым из которых ассоциированы локальные данные. Каждый процесс идентифицируется уникальным именем. Процессы взаимодействуют, посылая и получая сообщения. В этом отношение модель обмен сообщениями является разновидностью модели процесс/канал и отличается только механизмом, используемым при передаче данных. Например, вместо отправки соо</w:t>
      </w:r>
      <w:r w:rsidR="009A3D99">
        <w:t>бщения в канал «</w:t>
      </w:r>
      <w:proofErr w:type="spellStart"/>
      <w:r w:rsidR="009A3D99">
        <w:t>channel</w:t>
      </w:r>
      <w:proofErr w:type="spellEnd"/>
      <w:r w:rsidR="009A3D99">
        <w:t xml:space="preserve"> 2»</w:t>
      </w:r>
      <w:r>
        <w:t xml:space="preserve"> мо</w:t>
      </w:r>
      <w:r w:rsidR="009A3D99">
        <w:t>жно послать сообщение процессу «</w:t>
      </w:r>
      <w:proofErr w:type="spellStart"/>
      <w:r w:rsidR="009A3D99">
        <w:t>process</w:t>
      </w:r>
      <w:proofErr w:type="spellEnd"/>
      <w:r w:rsidR="009A3D99">
        <w:t xml:space="preserve"> 3»</w:t>
      </w:r>
      <w:r>
        <w:t>.</w:t>
      </w:r>
    </w:p>
    <w:p w:rsidR="00356669" w:rsidRDefault="00356669" w:rsidP="00356669">
      <w:r>
        <w:t>Модель обмен сообщениями не накладывает ограничений ни на динамическое создание процессов, ни на выполнение нескольких процессов одним процессором, ни на использование разных программ для разных процессов. Просто, формальные описания систем обмена сообщениями не рассматривают вопросы, связанные с манипулированием процессами, Однако, при реализации таких систем приходится принимать какое-либо решение в этом отношении. На практике сложилось так, что большинство систем обмена сообщениями при запуске параллельной программы создает фиксированное число идентичных процессов и не позволяет создавать и разрушать процессы в течение работы программы.</w:t>
      </w:r>
    </w:p>
    <w:p w:rsidR="00356669" w:rsidRDefault="00356669" w:rsidP="00356669">
      <w:r>
        <w:t>В таких системах каждый процесс выполняет одну и ту же программу (параметризованную относительно идентификатора либо процесса, либо процессора), но работает с разными данными, поэтому о таких системах говорят, что они реализуют SPMD (</w:t>
      </w:r>
      <w:proofErr w:type="spellStart"/>
      <w:r>
        <w:t>single</w:t>
      </w:r>
      <w:proofErr w:type="spellEnd"/>
      <w:r>
        <w:t xml:space="preserve"> </w:t>
      </w:r>
      <w:proofErr w:type="spellStart"/>
      <w:r>
        <w:t>program</w:t>
      </w:r>
      <w:proofErr w:type="spellEnd"/>
      <w:r>
        <w:t xml:space="preserve"> </w:t>
      </w:r>
      <w:proofErr w:type="spellStart"/>
      <w:r>
        <w:t>multiple</w:t>
      </w:r>
      <w:proofErr w:type="spellEnd"/>
      <w:r>
        <w:t xml:space="preserve"> </w:t>
      </w:r>
      <w:proofErr w:type="spellStart"/>
      <w:r>
        <w:t>data</w:t>
      </w:r>
      <w:proofErr w:type="spellEnd"/>
      <w:r>
        <w:t xml:space="preserve"> - одна программа много данных) модель программирования. SPMD модель приемлема и достаточно удобна для широкого диапазона приложений </w:t>
      </w:r>
      <w:r>
        <w:lastRenderedPageBreak/>
        <w:t>параллельного программирования, но она затрудняет разработку некоторых типов параллельных алгоритмов.</w:t>
      </w:r>
    </w:p>
    <w:p w:rsidR="00504BAC" w:rsidRDefault="004674DE" w:rsidP="00504BAC">
      <w:pPr>
        <w:pStyle w:val="2"/>
        <w:keepLines/>
        <w:spacing w:before="200" w:after="0"/>
      </w:pPr>
      <w:bookmarkStart w:id="21" w:name="_Toc357911200"/>
      <w:r>
        <w:t>Проблемы высоконагруженных</w:t>
      </w:r>
      <w:r w:rsidR="00404AC8">
        <w:t xml:space="preserve"> многопоточных</w:t>
      </w:r>
      <w:r>
        <w:t xml:space="preserve"> процессов</w:t>
      </w:r>
      <w:bookmarkEnd w:id="21"/>
    </w:p>
    <w:p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rsidR="00C045E9" w:rsidRDefault="00323715" w:rsidP="009A3D99">
      <w:pPr>
        <w:pStyle w:val="ad"/>
        <w:numPr>
          <w:ilvl w:val="0"/>
          <w:numId w:val="22"/>
        </w:numPr>
        <w:ind w:left="0" w:firstLine="426"/>
      </w:pPr>
      <w:r>
        <w:t xml:space="preserve">системные вызовы, которые возникают, например, на операциях чтения/записи при работе с файловыми дескрипторами, при захватах примитивов синхронизации, при работе с </w:t>
      </w:r>
      <w:r w:rsidR="00E449C5">
        <w:t>устройствами и т.д.</w:t>
      </w:r>
    </w:p>
    <w:p w:rsidR="00E449C5" w:rsidRDefault="00E449C5" w:rsidP="009A3D99">
      <w:pPr>
        <w:pStyle w:val="ad"/>
        <w:numPr>
          <w:ilvl w:val="0"/>
          <w:numId w:val="22"/>
        </w:numPr>
        <w:ind w:left="0" w:firstLine="426"/>
      </w:pPr>
      <w:r>
        <w:t xml:space="preserve">очистки буфера ассоциативной трансляции TLB, которые возникают при </w:t>
      </w:r>
      <w:proofErr w:type="spellStart"/>
      <w:proofErr w:type="gramStart"/>
      <w:r>
        <w:t>кросс-ядерных</w:t>
      </w:r>
      <w:proofErr w:type="spellEnd"/>
      <w:proofErr w:type="gramEnd"/>
      <w:r>
        <w:t xml:space="preserve"> переключениях контекста потока выполнения</w:t>
      </w:r>
      <w:r w:rsidR="00BD1447">
        <w:t xml:space="preserve">. </w:t>
      </w:r>
      <w:r w:rsidR="00BD1447">
        <w:rPr>
          <w:lang w:val="en-US"/>
        </w:rPr>
        <w:t>[4]</w:t>
      </w:r>
    </w:p>
    <w:p w:rsidR="00756022" w:rsidRDefault="004674DE" w:rsidP="00756022">
      <w:pPr>
        <w:pStyle w:val="2"/>
        <w:keepLines/>
        <w:spacing w:before="200" w:after="0"/>
      </w:pPr>
      <w:bookmarkStart w:id="22" w:name="_Toc357911201"/>
      <w:r>
        <w:t>Способы решения и их обоснование</w:t>
      </w:r>
      <w:bookmarkEnd w:id="22"/>
    </w:p>
    <w:p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rsidR="002D4D5C" w:rsidRPr="00AF7D7E" w:rsidRDefault="00C045E9" w:rsidP="002D4D5C">
      <w:r>
        <w:t xml:space="preserve">Для систем с несколькими логическими ядрами можно применить модель потоков </w:t>
      </w:r>
      <w:r>
        <w:rPr>
          <w:lang w:val="en-US"/>
        </w:rPr>
        <w:t>N</w:t>
      </w:r>
      <w:r w:rsidRPr="0041498A">
        <w:t>:</w:t>
      </w:r>
      <w:proofErr w:type="gramStart"/>
      <w:r>
        <w:rPr>
          <w:lang w:val="en-US"/>
        </w:rPr>
        <w:t>M</w:t>
      </w:r>
      <w:r>
        <w:t xml:space="preserve"> с многоуровневыми планировщиками.</w:t>
      </w:r>
      <w:proofErr w:type="gramEnd"/>
      <w:r>
        <w:t xml:space="preserve">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proofErr w:type="gramStart"/>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w:t>
      </w:r>
      <w:proofErr w:type="spellStart"/>
      <w:r w:rsidR="00387296" w:rsidRPr="0067149F">
        <w:t>a</w:t>
      </w:r>
      <w:proofErr w:type="spellEnd"/>
      <w:r w:rsidR="00387296" w:rsidRPr="0067149F">
        <w:t xml:space="preserve">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roofErr w:type="gramEnd"/>
      <w:r w:rsidR="00BD1447" w:rsidRPr="00BD1447">
        <w:t xml:space="preserve"> </w:t>
      </w:r>
      <w:r w:rsidR="00BD1447" w:rsidRPr="00AF7D7E">
        <w:t>[5]</w:t>
      </w:r>
    </w:p>
    <w:p w:rsidR="00AD641E" w:rsidRDefault="00BD18C0" w:rsidP="00AD641E">
      <w:r>
        <w:lastRenderedPageBreak/>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proofErr w:type="gramStart"/>
      <w:r>
        <w:rPr>
          <w:lang w:val="en-US"/>
        </w:rPr>
        <w:t>M</w:t>
      </w:r>
      <w:r w:rsidRPr="0041498A">
        <w:t xml:space="preserve"> </w:t>
      </w:r>
      <w:r w:rsidR="00AD641E">
        <w:t>влечет за собой изменение кода программы, что не подходит для решения проблемы диссертационной работы.</w:t>
      </w:r>
      <w:proofErr w:type="gramEnd"/>
      <w:r w:rsidR="00AD641E">
        <w:t xml:space="preserve"> Также для подавляющего большинства популярных ОС не существует актуальной реализации модели </w:t>
      </w:r>
      <w:r w:rsidR="00AD641E">
        <w:rPr>
          <w:lang w:val="en-US"/>
        </w:rPr>
        <w:t>N</w:t>
      </w:r>
      <w:r w:rsidR="00AD641E" w:rsidRPr="0041498A">
        <w:t>:</w:t>
      </w:r>
      <w:proofErr w:type="gramStart"/>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roofErr w:type="gramEnd"/>
    </w:p>
    <w:p w:rsidR="004A2842" w:rsidRDefault="004A2842" w:rsidP="004A2842">
      <w:pPr>
        <w:keepNext/>
        <w:ind w:firstLine="0"/>
      </w:pPr>
      <w:r>
        <w:rPr>
          <w:noProof/>
        </w:rPr>
        <w:drawing>
          <wp:inline distT="0" distB="0" distL="0" distR="0">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527127"/>
                    </a:xfrm>
                    <a:prstGeom prst="rect">
                      <a:avLst/>
                    </a:prstGeom>
                    <a:noFill/>
                    <a:ln>
                      <a:noFill/>
                    </a:ln>
                  </pic:spPr>
                </pic:pic>
              </a:graphicData>
            </a:graphic>
          </wp:inline>
        </w:drawing>
      </w:r>
    </w:p>
    <w:p w:rsidR="004A2842" w:rsidRDefault="004A2842" w:rsidP="004A2842">
      <w:pPr>
        <w:pStyle w:val="af"/>
        <w:jc w:val="both"/>
      </w:pPr>
      <w:bookmarkStart w:id="23" w:name="_Ref230794079"/>
      <w:bookmarkStart w:id="24" w:name="_Ref230794071"/>
      <w:bookmarkStart w:id="25" w:name="_Toc357907321"/>
      <w:r>
        <w:t xml:space="preserve">Рис. </w:t>
      </w:r>
      <w:fldSimple w:instr=" STYLEREF 1 \s ">
        <w:r w:rsidR="00CD5D95">
          <w:rPr>
            <w:noProof/>
          </w:rPr>
          <w:t>1</w:t>
        </w:r>
      </w:fldSimple>
      <w:r w:rsidR="00CD5D95">
        <w:t>.</w:t>
      </w:r>
      <w:fldSimple w:instr=" SEQ Рис. \* ARABIC \s 1 ">
        <w:r w:rsidR="00CD5D95">
          <w:rPr>
            <w:noProof/>
          </w:rPr>
          <w:t>3</w:t>
        </w:r>
      </w:fldSimple>
      <w:bookmarkEnd w:id="23"/>
      <w:r>
        <w:t xml:space="preserve">. График зависимости режима работы </w:t>
      </w:r>
      <w:r>
        <w:rPr>
          <w:lang w:val="en-US"/>
        </w:rPr>
        <w:t>Microsoft</w:t>
      </w:r>
      <w:r w:rsidRPr="0041498A">
        <w:t xml:space="preserve"> </w:t>
      </w:r>
      <w:r>
        <w:t xml:space="preserve">SQL </w:t>
      </w:r>
      <w:proofErr w:type="spellStart"/>
      <w:r>
        <w:t>Server</w:t>
      </w:r>
      <w:proofErr w:type="spellEnd"/>
      <w:r>
        <w:t xml:space="preserve"> 2008 от пользовательской нагрузки.</w:t>
      </w:r>
      <w:bookmarkEnd w:id="24"/>
      <w:bookmarkEnd w:id="25"/>
    </w:p>
    <w:p w:rsidR="005A570E" w:rsidRPr="005A570E" w:rsidRDefault="005A570E" w:rsidP="005A570E">
      <w:r>
        <w:t xml:space="preserve">В связи с этим напрашивается решение – разработать гибридную модель потоков выполнения </w:t>
      </w:r>
      <w:r>
        <w:rPr>
          <w:lang w:val="en-US"/>
        </w:rPr>
        <w:t>N</w:t>
      </w:r>
      <w:r w:rsidRPr="0041498A">
        <w:t>:</w:t>
      </w:r>
      <w:proofErr w:type="gramStart"/>
      <w:r>
        <w:rPr>
          <w:lang w:val="en-US"/>
        </w:rPr>
        <w:t>M</w:t>
      </w:r>
      <w:r>
        <w:t>, реализовать которую можно было бы с учетом совместимости с системной библиотекой потоков.</w:t>
      </w:r>
      <w:proofErr w:type="gramEnd"/>
      <w:r>
        <w:t xml:space="preserve"> Данная задача выполнима, т.к. уровень планировщика вытесняющих потоков можно сделать прозрачным для пользователя. В итоге пользователь получит потоки </w:t>
      </w:r>
      <w:r>
        <w:rPr>
          <w:lang w:val="en-US"/>
        </w:rPr>
        <w:t>N</w:t>
      </w:r>
      <w:r w:rsidRPr="0041498A">
        <w:t>:</w:t>
      </w:r>
      <w:proofErr w:type="gramStart"/>
      <w:r>
        <w:rPr>
          <w:lang w:val="en-US"/>
        </w:rPr>
        <w:t>X</w:t>
      </w:r>
      <w:r w:rsidRPr="0041498A">
        <w:t>,</w:t>
      </w:r>
      <w:proofErr w:type="gramEnd"/>
      <w:r w:rsidRPr="0041498A">
        <w:t xml:space="preserve"> </w:t>
      </w:r>
      <w:r>
        <w:t xml:space="preserve">где </w:t>
      </w:r>
      <w:r>
        <w:rPr>
          <w:lang w:val="en-US"/>
        </w:rPr>
        <w:t>X</w:t>
      </w:r>
      <w:r w:rsidRPr="0041498A">
        <w:t xml:space="preserve"> </w:t>
      </w:r>
      <w:r>
        <w:t xml:space="preserve">будет контролироваться автоматически. Таким образом, получаем взаимозаменяемые потоки </w:t>
      </w:r>
      <w:r w:rsidRPr="0041498A">
        <w:t xml:space="preserve">1:1, </w:t>
      </w:r>
      <w:r>
        <w:rPr>
          <w:lang w:val="en-US"/>
        </w:rPr>
        <w:t>N</w:t>
      </w:r>
      <w:r w:rsidRPr="0041498A">
        <w:t xml:space="preserve">:1 </w:t>
      </w:r>
      <w:r>
        <w:t xml:space="preserve">и </w:t>
      </w:r>
      <w:r>
        <w:rPr>
          <w:lang w:val="en-US"/>
        </w:rPr>
        <w:t>N</w:t>
      </w:r>
      <w:r w:rsidRPr="0041498A">
        <w:t>:</w:t>
      </w:r>
      <w:r>
        <w:rPr>
          <w:lang w:val="en-US"/>
        </w:rPr>
        <w:t>X</w:t>
      </w:r>
      <w:r w:rsidRPr="0041498A">
        <w:t>.</w:t>
      </w:r>
    </w:p>
    <w:p w:rsidR="001D5FD5" w:rsidRPr="00D06829" w:rsidRDefault="001D5FD5" w:rsidP="001D5FD5">
      <w:pPr>
        <w:rPr>
          <w:lang w:val="en-US"/>
        </w:rPr>
      </w:pPr>
      <w:r>
        <w:lastRenderedPageBreak/>
        <w:t xml:space="preserve">Также хочется отметить удачное применение одной гибридной модели </w:t>
      </w:r>
      <w:proofErr w:type="spellStart"/>
      <w:r>
        <w:t>многопоточности</w:t>
      </w:r>
      <w:proofErr w:type="spellEnd"/>
      <w:r>
        <w:t xml:space="preserve"> в </w:t>
      </w:r>
      <w:proofErr w:type="gramStart"/>
      <w:r>
        <w:t>современном</w:t>
      </w:r>
      <w:proofErr w:type="gramEnd"/>
      <w:r>
        <w:t xml:space="preserve">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t>Начиная с 2008 года</w:t>
      </w:r>
      <w:r w:rsidR="00D06829">
        <w:t>,</w:t>
      </w:r>
      <w:r>
        <w:t xml:space="preserve"> в данный программный</w:t>
      </w:r>
      <w:r w:rsidR="00DF7FCB">
        <w:t xml:space="preserve"> продукт</w:t>
      </w:r>
      <w:r>
        <w:t xml:space="preserve"> была включена возможность работы в режиме волокон</w:t>
      </w:r>
      <w:r w:rsidRPr="0041498A">
        <w:t xml:space="preserve">, </w:t>
      </w:r>
      <w:r>
        <w:t xml:space="preserve">повышающая производительность </w:t>
      </w:r>
      <w:r w:rsidR="00DE7A6D">
        <w:t xml:space="preserve">на треть от </w:t>
      </w:r>
      <w:r w:rsidR="00E607A4">
        <w:t>стандартного режима</w:t>
      </w:r>
      <w:r w:rsidR="00D06829">
        <w:t xml:space="preserve"> работы</w:t>
      </w:r>
      <w:r>
        <w:t xml:space="preserve">. Результаты испытаний этой модели, взятые из исследования авторитетного в сети Интернет разработчика Линчи </w:t>
      </w:r>
      <w:proofErr w:type="spellStart"/>
      <w:r>
        <w:t>Ши</w:t>
      </w:r>
      <w:proofErr w:type="spellEnd"/>
      <w:r>
        <w:t xml:space="preserve">, коротко изображены на </w:t>
      </w:r>
      <w:r>
        <w:fldChar w:fldCharType="begin"/>
      </w:r>
      <w:r>
        <w:instrText xml:space="preserve"> REF _Ref230794079 \h </w:instrText>
      </w:r>
      <w:r>
        <w:fldChar w:fldCharType="separate"/>
      </w:r>
      <w:r>
        <w:t xml:space="preserve">Рис. </w:t>
      </w:r>
      <w:r>
        <w:rPr>
          <w:noProof/>
        </w:rPr>
        <w:t>1</w:t>
      </w:r>
      <w:r>
        <w:t>.</w:t>
      </w:r>
      <w:r>
        <w:rPr>
          <w:noProof/>
        </w:rPr>
        <w:t>3</w:t>
      </w:r>
      <w:r>
        <w:fldChar w:fldCharType="end"/>
      </w:r>
      <w:r>
        <w:t>.</w:t>
      </w:r>
      <w:r w:rsidR="00D06829">
        <w:t xml:space="preserve"> </w:t>
      </w:r>
      <w:r w:rsidR="00D06829">
        <w:rPr>
          <w:lang w:val="en-US"/>
        </w:rPr>
        <w:t>[13]</w:t>
      </w:r>
    </w:p>
    <w:p w:rsidR="00B20666" w:rsidRDefault="00B20666" w:rsidP="00B20666">
      <w:pPr>
        <w:pStyle w:val="2"/>
        <w:rPr>
          <w:rFonts w:cs="Times New Roman"/>
        </w:rPr>
      </w:pPr>
      <w:bookmarkStart w:id="26" w:name="_Toc357911202"/>
      <w:r>
        <w:t>Постановка задачи диссертационных исследован</w:t>
      </w:r>
      <w:r>
        <w:rPr>
          <w:rFonts w:cs="Times New Roman"/>
        </w:rPr>
        <w:t>ий</w:t>
      </w:r>
      <w:bookmarkEnd w:id="26"/>
    </w:p>
    <w:p w:rsidR="00504BAC" w:rsidRPr="00106024" w:rsidRDefault="00504BAC" w:rsidP="00504BAC">
      <w:r w:rsidRPr="00AF2CBF">
        <w:t xml:space="preserve">Цель работы заключается в исследовании </w:t>
      </w:r>
      <w:r>
        <w:t>схем реализации</w:t>
      </w:r>
      <w:r w:rsidRPr="00311544">
        <w:t xml:space="preserve"> </w:t>
      </w:r>
      <w:proofErr w:type="spellStart"/>
      <w:r w:rsidRPr="00311544">
        <w:t>многопоточности</w:t>
      </w:r>
      <w:proofErr w:type="spellEnd"/>
      <w:r w:rsidRPr="00311544">
        <w:t xml:space="preserve"> в </w:t>
      </w:r>
      <w:r>
        <w:t>современных многозадачных ОС и языках программирования.</w:t>
      </w:r>
    </w:p>
    <w:p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rsidR="00504BAC" w:rsidRDefault="00504BAC" w:rsidP="00AF7D7E">
      <w:pPr>
        <w:pStyle w:val="ad"/>
        <w:numPr>
          <w:ilvl w:val="0"/>
          <w:numId w:val="3"/>
        </w:numPr>
        <w:spacing w:after="200"/>
        <w:ind w:left="0" w:firstLine="426"/>
        <w:contextualSpacing/>
      </w:pPr>
      <w:r>
        <w:t xml:space="preserve">исследовать модели </w:t>
      </w:r>
      <w:proofErr w:type="spellStart"/>
      <w:r>
        <w:t>многопоточности</w:t>
      </w:r>
      <w:proofErr w:type="spellEnd"/>
      <w:r>
        <w:t xml:space="preserve"> в современных операционных системах и языках программирования;</w:t>
      </w:r>
    </w:p>
    <w:p w:rsidR="00504BAC" w:rsidRPr="00AF2CBF" w:rsidRDefault="00504BAC" w:rsidP="00AF7D7E">
      <w:pPr>
        <w:pStyle w:val="ad"/>
        <w:numPr>
          <w:ilvl w:val="0"/>
          <w:numId w:val="3"/>
        </w:numPr>
        <w:spacing w:after="200"/>
        <w:ind w:left="0" w:firstLine="426"/>
        <w:contextualSpacing/>
      </w:pPr>
      <w:r>
        <w:t>выявить и проанализировать узкие места в работе высоконагруженных процессов;</w:t>
      </w:r>
    </w:p>
    <w:p w:rsidR="00504BAC" w:rsidRPr="00AF2CBF" w:rsidRDefault="00504BAC" w:rsidP="00AF7D7E">
      <w:pPr>
        <w:pStyle w:val="ad"/>
        <w:numPr>
          <w:ilvl w:val="0"/>
          <w:numId w:val="3"/>
        </w:numPr>
        <w:spacing w:after="200"/>
        <w:ind w:left="0" w:firstLine="426"/>
        <w:contextualSpacing/>
      </w:pPr>
      <w:r>
        <w:t>разработать гибридную модель потоков выполнения с учетом проблем существующих моделей;</w:t>
      </w:r>
    </w:p>
    <w:p w:rsidR="00504BAC" w:rsidRDefault="00504BAC" w:rsidP="00AF7D7E">
      <w:pPr>
        <w:pStyle w:val="ad"/>
        <w:numPr>
          <w:ilvl w:val="0"/>
          <w:numId w:val="3"/>
        </w:numPr>
        <w:spacing w:after="200"/>
        <w:ind w:left="0" w:firstLine="426"/>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rsidR="00504BAC" w:rsidRDefault="00504BAC" w:rsidP="00AF7D7E">
      <w:pPr>
        <w:pStyle w:val="ad"/>
        <w:numPr>
          <w:ilvl w:val="0"/>
          <w:numId w:val="3"/>
        </w:numPr>
        <w:spacing w:after="200"/>
        <w:ind w:left="0" w:firstLine="426"/>
        <w:contextualSpacing/>
      </w:pPr>
      <w:r>
        <w:t>реализовать модель на языке программирования;</w:t>
      </w:r>
    </w:p>
    <w:p w:rsidR="00504BAC" w:rsidRPr="00AF2CBF" w:rsidRDefault="00504BAC" w:rsidP="00AF7D7E">
      <w:pPr>
        <w:pStyle w:val="ad"/>
        <w:numPr>
          <w:ilvl w:val="0"/>
          <w:numId w:val="3"/>
        </w:numPr>
        <w:spacing w:after="200"/>
        <w:ind w:left="0" w:firstLine="426"/>
        <w:contextualSpacing/>
      </w:pPr>
      <w:r>
        <w:t>провести научный эксперимент;</w:t>
      </w:r>
    </w:p>
    <w:p w:rsidR="00504BAC" w:rsidRPr="00301024" w:rsidRDefault="00504BAC" w:rsidP="00AF7D7E">
      <w:pPr>
        <w:pStyle w:val="ad"/>
        <w:numPr>
          <w:ilvl w:val="0"/>
          <w:numId w:val="3"/>
        </w:numPr>
        <w:spacing w:after="200"/>
        <w:ind w:left="0" w:firstLine="426"/>
        <w:contextualSpacing/>
      </w:pPr>
      <w:r>
        <w:t>сопоставить и проанализировать результаты моделирования и эксперимента.</w:t>
      </w:r>
    </w:p>
    <w:p w:rsidR="002E6BD3" w:rsidRDefault="002E6BD3" w:rsidP="00EE6147">
      <w:pPr>
        <w:pStyle w:val="2"/>
        <w:numPr>
          <w:ilvl w:val="0"/>
          <w:numId w:val="0"/>
        </w:numPr>
      </w:pPr>
      <w:bookmarkStart w:id="27" w:name="_Toc357911203"/>
      <w:r w:rsidRPr="00AF2CBF">
        <w:t>Выводы</w:t>
      </w:r>
      <w:bookmarkEnd w:id="27"/>
    </w:p>
    <w:p w:rsidR="00FA0A98" w:rsidRPr="00013E93" w:rsidRDefault="00013E93" w:rsidP="00622702">
      <w:r>
        <w:t xml:space="preserve">Современные операционные системы, реализуя модель потоков 1:1 довольно неэффективно планируют работу высоконагруженных </w:t>
      </w:r>
      <w:r>
        <w:lastRenderedPageBreak/>
        <w:t>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rsidR="00856FD5" w:rsidRDefault="00A7471C" w:rsidP="00311544">
      <w:pPr>
        <w:pStyle w:val="1"/>
        <w:ind w:left="0"/>
      </w:pPr>
      <w:r>
        <w:lastRenderedPageBreak/>
        <w:t xml:space="preserve"> </w:t>
      </w:r>
      <w:bookmarkStart w:id="28" w:name="_Toc357911204"/>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8"/>
    </w:p>
    <w:p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w:t>
      </w:r>
      <w:proofErr w:type="spellStart"/>
      <w:r>
        <w:t>многопоточности</w:t>
      </w:r>
      <w:proofErr w:type="spellEnd"/>
      <w:r>
        <w:t>: вытесняющей и кооперативной – с целью анализа их свойств и разработана гибридная модель, обладающая характеристикам основных моделей.</w:t>
      </w:r>
    </w:p>
    <w:p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rsidR="00BD1447" w:rsidRDefault="00890905" w:rsidP="003D42CB">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rsidR="00BD1447" w:rsidRDefault="00BD1447">
      <w:pPr>
        <w:spacing w:line="240" w:lineRule="auto"/>
        <w:ind w:firstLine="0"/>
        <w:jc w:val="left"/>
      </w:pPr>
      <w:r>
        <w:br w:type="page"/>
      </w:r>
    </w:p>
    <w:p w:rsidR="003B2EA4" w:rsidRDefault="00037213" w:rsidP="003B2EA4">
      <w:pPr>
        <w:pStyle w:val="2"/>
      </w:pPr>
      <w:bookmarkStart w:id="29" w:name="_Toc357911205"/>
      <w:r>
        <w:lastRenderedPageBreak/>
        <w:t>Моделирование и ф</w:t>
      </w:r>
      <w:r w:rsidR="003B2EA4">
        <w:t>ормализация работы процесса</w:t>
      </w:r>
      <w:bookmarkEnd w:id="29"/>
    </w:p>
    <w:p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w:t>
      </w:r>
      <w:proofErr w:type="gramStart"/>
      <w:r w:rsidR="00CA07DB">
        <w:t>на</w:t>
      </w:r>
      <w:proofErr w:type="gramEnd"/>
      <w:r w:rsidR="00C24D7F">
        <w:t xml:space="preserve"> обобщенной.</w:t>
      </w:r>
    </w:p>
    <w:p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C46737">
          <w:t xml:space="preserve">Рис. </w:t>
        </w:r>
        <w:r w:rsidR="00C46737">
          <w:rPr>
            <w:noProof/>
          </w:rPr>
          <w:t>2</w:t>
        </w:r>
        <w:r w:rsidR="00C46737">
          <w:t>.</w:t>
        </w:r>
        <w:r w:rsidR="00C46737">
          <w:rPr>
            <w:noProof/>
          </w:rPr>
          <w:t>1</w:t>
        </w:r>
      </w:fldSimple>
      <w:r w:rsidR="003B2EA4">
        <w:t>:</w:t>
      </w:r>
    </w:p>
    <w:p w:rsidR="005F485D" w:rsidRDefault="00D1524B" w:rsidP="005F485D">
      <w:pPr>
        <w:keepNext/>
        <w:ind w:firstLine="0"/>
      </w:pPr>
      <w:r>
        <w:rPr>
          <w:noProof/>
        </w:rPr>
        <w:drawing>
          <wp:inline distT="0" distB="0" distL="0" distR="0">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F0783" w:rsidRDefault="005F485D" w:rsidP="005F485D">
      <w:pPr>
        <w:pStyle w:val="af"/>
        <w:jc w:val="both"/>
      </w:pPr>
      <w:bookmarkStart w:id="30" w:name="_Ref355534206"/>
      <w:bookmarkStart w:id="31" w:name="_Ref355534013"/>
      <w:bookmarkStart w:id="32" w:name="_Toc357907322"/>
      <w:r>
        <w:t xml:space="preserve">Рис. </w:t>
      </w:r>
      <w:fldSimple w:instr=" STYLEREF 1 \s ">
        <w:r w:rsidR="00CD5D95">
          <w:rPr>
            <w:noProof/>
          </w:rPr>
          <w:t>2</w:t>
        </w:r>
      </w:fldSimple>
      <w:r w:rsidR="00CD5D95">
        <w:t>.</w:t>
      </w:r>
      <w:fldSimple w:instr=" SEQ Рис. \* ARABIC \s 1 ">
        <w:r w:rsidR="00CD5D95">
          <w:rPr>
            <w:noProof/>
          </w:rPr>
          <w:t>1</w:t>
        </w:r>
      </w:fldSimple>
      <w:bookmarkEnd w:id="30"/>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31"/>
      <w:bookmarkEnd w:id="32"/>
    </w:p>
    <w:p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rsidR="00DC5F8A" w:rsidRDefault="00DC5F8A" w:rsidP="00DC5F8A">
      <w:pPr>
        <w:ind w:firstLine="708"/>
      </w:pPr>
      <w:r>
        <w:lastRenderedPageBreak/>
        <w:t xml:space="preserve">Входными и выходными данными алгоритма моделирования </w:t>
      </w:r>
      <w:proofErr w:type="gramStart"/>
      <w:r>
        <w:t>являются</w:t>
      </w:r>
      <w:proofErr w:type="gramEnd"/>
      <w:r>
        <w:t xml:space="preserve"> количество потоков в каждый момент времени, время тестирования, количество выполненных/выполняемых задач, задача и тип модели </w:t>
      </w:r>
      <w:proofErr w:type="spellStart"/>
      <w:r>
        <w:t>многопоточности</w:t>
      </w:r>
      <w:proofErr w:type="spellEnd"/>
      <w:r>
        <w:t>.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rsidR="00DC5F8A" w:rsidRDefault="00DC5F8A" w:rsidP="0089408C">
      <w:pPr>
        <w:pStyle w:val="ad"/>
        <w:numPr>
          <w:ilvl w:val="0"/>
          <w:numId w:val="15"/>
        </w:numPr>
        <w:ind w:left="0" w:firstLine="426"/>
      </w:pPr>
      <w:r>
        <w:t>зафиксировать объем задачи (количество подзадач) и сравнивать время ее выполнения разными процессами;</w:t>
      </w:r>
    </w:p>
    <w:p w:rsidR="00DC5F8A" w:rsidRDefault="00DC5F8A" w:rsidP="0089408C">
      <w:pPr>
        <w:pStyle w:val="ad"/>
        <w:numPr>
          <w:ilvl w:val="0"/>
          <w:numId w:val="15"/>
        </w:numPr>
        <w:ind w:left="0" w:firstLine="426"/>
      </w:pPr>
      <w:r>
        <w:t>зафиксировать время выполнения задач (подзадач) и сравнивать выполненное количество.</w:t>
      </w:r>
    </w:p>
    <w:p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rsidR="00DC5F8A" w:rsidRDefault="00C82C5F" w:rsidP="00DC5F8A">
      <w:pPr>
        <w:pStyle w:val="ad"/>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 xml:space="preserve"> время выполнения задачи по первому методу</w:t>
      </w:r>
      <w:r w:rsidR="00DC5F8A" w:rsidRPr="000E36D8">
        <w:t>;</w:t>
      </w:r>
    </w:p>
    <w:p w:rsidR="00DC5F8A" w:rsidRDefault="00C82C5F" w:rsidP="00DC5F8A">
      <w:pPr>
        <w:pStyle w:val="ad"/>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DC5F8A" w:rsidRPr="000E36D8">
        <w:t xml:space="preserve"> </w:t>
      </w:r>
      <w:r w:rsidR="00DC5F8A" w:rsidRPr="006513C0">
        <w:t xml:space="preserve">– </w:t>
      </w:r>
      <w:r w:rsidR="00DC5F8A">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соответственно</w:t>
      </w:r>
      <w:r w:rsidR="00DC5F8A" w:rsidRPr="000E36D8">
        <w:t>.</w:t>
      </w:r>
    </w:p>
    <w:p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rsidR="00DC5F8A" w:rsidRPr="00634AC6" w:rsidRDefault="00C82C5F"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rsidR="00D85FA2" w:rsidRDefault="00D3765C" w:rsidP="00DC5F8A">
      <w:pPr>
        <w:keepNext/>
        <w:ind w:firstLine="0"/>
      </w:pPr>
      <w:r>
        <w:object w:dxaOrig="6426" w:dyaOrig="8701">
          <v:shape id="_x0000_i1026" type="#_x0000_t75" style="width:437.7pt;height:591.7pt" o:ole="">
            <v:imagedata r:id="rId10" o:title=""/>
          </v:shape>
          <o:OLEObject Type="Embed" ProgID="Visio.Drawing.11" ShapeID="_x0000_i1026" DrawAspect="Content" ObjectID="_1431659832" r:id="rId11"/>
        </w:object>
      </w:r>
    </w:p>
    <w:p w:rsidR="00F9172B" w:rsidRPr="008D1FD1" w:rsidRDefault="00D85FA2" w:rsidP="00D85FA2">
      <w:pPr>
        <w:pStyle w:val="af"/>
        <w:jc w:val="both"/>
      </w:pPr>
      <w:bookmarkStart w:id="33" w:name="_Ref355540759"/>
      <w:bookmarkStart w:id="34" w:name="_Toc357907323"/>
      <w:r>
        <w:t xml:space="preserve">Рис. </w:t>
      </w:r>
      <w:fldSimple w:instr=" STYLEREF 1 \s ">
        <w:r w:rsidR="00CD5D95">
          <w:rPr>
            <w:noProof/>
          </w:rPr>
          <w:t>2</w:t>
        </w:r>
      </w:fldSimple>
      <w:r w:rsidR="00CD5D95">
        <w:t>.</w:t>
      </w:r>
      <w:fldSimple w:instr=" SEQ Рис. \* ARABIC \s 1 ">
        <w:r w:rsidR="00CD5D95">
          <w:rPr>
            <w:noProof/>
          </w:rPr>
          <w:t>2</w:t>
        </w:r>
      </w:fldSimple>
      <w:bookmarkEnd w:id="33"/>
      <w:r w:rsidR="00D640DB">
        <w:t xml:space="preserve">. </w:t>
      </w:r>
      <w:r w:rsidR="00D3765C">
        <w:t>Схема</w:t>
      </w:r>
      <w:r>
        <w:t xml:space="preserve">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r w:rsidR="008D1FD1" w:rsidRPr="008D1FD1">
        <w:t xml:space="preserve">, </w:t>
      </w:r>
      <w:r w:rsidR="008D1FD1">
        <w:t xml:space="preserve">подпрограммы </w:t>
      </w:r>
      <w:r w:rsidR="008D1FD1">
        <w:rPr>
          <w:lang w:val="en-US"/>
        </w:rPr>
        <w:t>A</w:t>
      </w:r>
      <w:bookmarkEnd w:id="34"/>
    </w:p>
    <w:p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w:t>
      </w:r>
      <w:r w:rsidR="00B57CDF">
        <w:lastRenderedPageBreak/>
        <w:t>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C46737">
          <w:t xml:space="preserve">Рис. </w:t>
        </w:r>
        <w:r w:rsidR="00C46737">
          <w:rPr>
            <w:noProof/>
          </w:rPr>
          <w:t>2</w:t>
        </w:r>
        <w:r w:rsidR="00C46737">
          <w:t>.</w:t>
        </w:r>
        <w:r w:rsidR="00C46737">
          <w:rPr>
            <w:noProof/>
          </w:rPr>
          <w:t>2</w:t>
        </w:r>
      </w:fldSimple>
      <w:r w:rsidR="0041498A">
        <w:t>.</w:t>
      </w:r>
    </w:p>
    <w:p w:rsidR="00864BAB" w:rsidRDefault="00864BAB" w:rsidP="004739D6">
      <w:r>
        <w:t>Принимая во внимание закон Амдала:</w:t>
      </w:r>
    </w:p>
    <w:p w:rsidR="00864BAB" w:rsidRDefault="00C82C5F"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rsidR="00864BAB" w:rsidRPr="004D5AA8" w:rsidRDefault="00864BAB" w:rsidP="00D54FA5">
      <w:pPr>
        <w:pStyle w:val="ad"/>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rsidR="00235FDE" w:rsidRPr="00235FDE" w:rsidRDefault="00235FDE" w:rsidP="00D54FA5">
      <w:pPr>
        <w:pStyle w:val="ad"/>
        <w:numPr>
          <w:ilvl w:val="0"/>
          <w:numId w:val="13"/>
        </w:numPr>
        <w:rPr>
          <w:lang w:val="en-US"/>
        </w:rPr>
      </w:pPr>
      <w:r>
        <w:rPr>
          <w:lang w:val="en-US"/>
        </w:rPr>
        <w:t>p –</w:t>
      </w:r>
      <w:r>
        <w:t xml:space="preserve"> </w:t>
      </w:r>
      <w:proofErr w:type="gramStart"/>
      <w:r>
        <w:t>количество</w:t>
      </w:r>
      <w:proofErr w:type="gramEnd"/>
      <w:r>
        <w:t xml:space="preserve"> процессоров</w:t>
      </w:r>
      <w:r w:rsidR="00527E4B">
        <w:t>.</w:t>
      </w:r>
    </w:p>
    <w:p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rsidR="00235FDE" w:rsidRDefault="00C82C5F"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4739D6" w:rsidRDefault="00C82C5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rsidR="004739D6" w:rsidRDefault="00C82C5F" w:rsidP="00D54FA5">
      <w:pPr>
        <w:pStyle w:val="ad"/>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rsidR="008E64E3" w:rsidRDefault="00864BAB" w:rsidP="00D54FA5">
      <w:pPr>
        <w:pStyle w:val="ad"/>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rsidR="008E64E3" w:rsidRPr="004739D6" w:rsidRDefault="00864BAB" w:rsidP="00D54FA5">
      <w:pPr>
        <w:pStyle w:val="ad"/>
        <w:numPr>
          <w:ilvl w:val="0"/>
          <w:numId w:val="6"/>
        </w:numPr>
      </w:pPr>
      <m:oMath>
        <m:r>
          <w:rPr>
            <w:rFonts w:ascii="Cambria Math" w:hAnsi="Cambria Math"/>
          </w:rPr>
          <m:t>n</m:t>
        </m:r>
      </m:oMath>
      <w:r w:rsidR="008E64E3">
        <w:t xml:space="preserve"> </w:t>
      </w:r>
      <w:r w:rsidR="00527E4B">
        <w:t>– количество потоков выполнения.</w:t>
      </w:r>
    </w:p>
    <w:p w:rsidR="004739D6" w:rsidRDefault="00673E5D" w:rsidP="00F702BD">
      <w:r>
        <w:t>Следовательно, производительность процесса:</w:t>
      </w:r>
    </w:p>
    <w:p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3D7FC9" w:rsidRDefault="003D7FC9" w:rsidP="00F702BD">
      <w:r>
        <w:lastRenderedPageBreak/>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rsidR="003D7FC9" w:rsidRDefault="003D7FC9" w:rsidP="00D54FA5">
      <w:pPr>
        <w:pStyle w:val="ad"/>
        <w:numPr>
          <w:ilvl w:val="0"/>
          <w:numId w:val="14"/>
        </w:numPr>
      </w:pPr>
      <w:r>
        <w:t>время</w:t>
      </w:r>
      <w:r w:rsidR="001367E8">
        <w:t xml:space="preserve"> и количество переключений</w:t>
      </w:r>
      <w:r>
        <w:t xml:space="preserve"> контекста потока (задержка вытеснения)</w:t>
      </w:r>
    </w:p>
    <w:p w:rsidR="003D7FC9" w:rsidRDefault="00504E75" w:rsidP="00D54FA5">
      <w:pPr>
        <w:pStyle w:val="ad"/>
        <w:numPr>
          <w:ilvl w:val="0"/>
          <w:numId w:val="14"/>
        </w:numPr>
      </w:pPr>
      <w:r>
        <w:t>время создания и удаления потока</w:t>
      </w:r>
    </w:p>
    <w:p w:rsidR="00504E75" w:rsidRDefault="001A2CD8" w:rsidP="00D54FA5">
      <w:pPr>
        <w:pStyle w:val="ad"/>
        <w:numPr>
          <w:ilvl w:val="0"/>
          <w:numId w:val="14"/>
        </w:numPr>
      </w:pPr>
      <w:r>
        <w:t>накладные расходы примитивов синхронизации</w:t>
      </w:r>
    </w:p>
    <w:p w:rsidR="001A2CD8" w:rsidRDefault="00E227B6" w:rsidP="00D54FA5">
      <w:pPr>
        <w:pStyle w:val="ad"/>
        <w:numPr>
          <w:ilvl w:val="0"/>
          <w:numId w:val="14"/>
        </w:numPr>
      </w:pPr>
      <w:r>
        <w:t>издержки на операции ввода-вывода</w:t>
      </w:r>
    </w:p>
    <w:p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 xml:space="preserve">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w:t>
      </w:r>
      <w:proofErr w:type="gramStart"/>
      <w:r w:rsidR="008D1FD1">
        <w:t>на</w:t>
      </w:r>
      <w:proofErr w:type="gramEnd"/>
      <w:r w:rsidR="008D1FD1">
        <w:t xml:space="preserve">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rsidR="00D04171" w:rsidRDefault="008D1FD1" w:rsidP="00D04171">
      <w:r>
        <w:t xml:space="preserve">Таким образом, алгоритм работы экспериментальной программы усложняется, как показано на рис. </w:t>
      </w:r>
      <w:r w:rsidR="00C82C5F">
        <w:fldChar w:fldCharType="begin"/>
      </w:r>
      <w:r>
        <w:instrText xml:space="preserve"> REF _Ref357045600 \h </w:instrText>
      </w:r>
      <w:r w:rsidR="00C82C5F">
        <w:fldChar w:fldCharType="separate"/>
      </w:r>
      <w:r w:rsidR="00C46737">
        <w:t xml:space="preserve">Рис. </w:t>
      </w:r>
      <w:r w:rsidR="00C46737">
        <w:rPr>
          <w:noProof/>
        </w:rPr>
        <w:t>2</w:t>
      </w:r>
      <w:r w:rsidR="00C46737">
        <w:t>.</w:t>
      </w:r>
      <w:r w:rsidR="00C46737">
        <w:rPr>
          <w:noProof/>
        </w:rPr>
        <w:t>3</w:t>
      </w:r>
      <w:r w:rsidR="00C82C5F">
        <w:fldChar w:fldCharType="end"/>
      </w:r>
      <w:r w:rsidR="00A43348">
        <w:t xml:space="preserve">. Выходными данными по-прежнему является количество выполненных задач за время </w:t>
      </w:r>
      <w:r w:rsidR="00A43348">
        <w:rPr>
          <w:lang w:val="en-US"/>
        </w:rPr>
        <w:t>t</w:t>
      </w:r>
      <w:r w:rsidR="00DE3516">
        <w:t xml:space="preserve">, а </w:t>
      </w:r>
      <w:proofErr w:type="gramStart"/>
      <w:r w:rsidR="00DE3516">
        <w:t>к</w:t>
      </w:r>
      <w:proofErr w:type="gramEnd"/>
      <w:r w:rsidR="00A43348">
        <w:t xml:space="preserve"> входным 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rsidR="00634AC6" w:rsidRDefault="00DC550B" w:rsidP="00634AC6">
      <w:pPr>
        <w:ind w:firstLine="0"/>
      </w:pPr>
      <w:r>
        <w:lastRenderedPageBreak/>
        <w:pict>
          <v:shape id="_x0000_i1027" type="#_x0000_t75" style="width:439.85pt;height:549.6pt">
            <v:imagedata r:id="rId12" o:title=""/>
          </v:shape>
        </w:pict>
      </w:r>
    </w:p>
    <w:p w:rsidR="00634AC6" w:rsidRDefault="00634AC6" w:rsidP="00634AC6">
      <w:pPr>
        <w:pStyle w:val="af"/>
        <w:jc w:val="both"/>
      </w:pPr>
      <w:bookmarkStart w:id="35" w:name="_Ref357045600"/>
      <w:bookmarkStart w:id="36" w:name="_Toc357907324"/>
      <w:r>
        <w:t xml:space="preserve">Рис. </w:t>
      </w:r>
      <w:fldSimple w:instr=" STYLEREF 1 \s ">
        <w:r w:rsidR="00CD5D95">
          <w:rPr>
            <w:noProof/>
          </w:rPr>
          <w:t>2</w:t>
        </w:r>
      </w:fldSimple>
      <w:r w:rsidR="00CD5D95">
        <w:t>.</w:t>
      </w:r>
      <w:fldSimple w:instr=" SEQ Рис. \* ARABIC \s 1 ">
        <w:r w:rsidR="00CD5D95">
          <w:rPr>
            <w:noProof/>
          </w:rPr>
          <w:t>3</w:t>
        </w:r>
      </w:fldSimple>
      <w:bookmarkEnd w:id="35"/>
      <w:r>
        <w:t xml:space="preserve">. </w:t>
      </w:r>
      <w:r w:rsidR="00D3765C">
        <w:t>Схема</w:t>
      </w:r>
      <w:r>
        <w:t xml:space="preserve"> алгоритма работы экспериментальной программы, подпрограммы </w:t>
      </w:r>
      <w:r>
        <w:rPr>
          <w:lang w:val="en-US"/>
        </w:rPr>
        <w:t>B</w:t>
      </w:r>
      <w:r w:rsidRPr="008D1FD1">
        <w:t>.</w:t>
      </w:r>
      <w:bookmarkEnd w:id="36"/>
    </w:p>
    <w:p w:rsidR="00633449" w:rsidRPr="00DC5F8A" w:rsidRDefault="002F4993" w:rsidP="00634AC6">
      <w:r>
        <w:t>Для анализа результатов экспериментов необходима их визуализация, например, в виде графиков зависимости количества тестовых задач от 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w:t>
      </w:r>
      <w:r w:rsidR="00633449">
        <w:lastRenderedPageBreak/>
        <w:t>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 xml:space="preserve">льтаты без участия пользователя, </w:t>
      </w:r>
      <w:proofErr w:type="gramStart"/>
      <w:r w:rsidR="00DC5F8A">
        <w:t>см</w:t>
      </w:r>
      <w:proofErr w:type="gramEnd"/>
      <w:r w:rsidR="00DC5F8A">
        <w:t>. рис. </w:t>
      </w:r>
      <w:r w:rsidR="00C82C5F">
        <w:fldChar w:fldCharType="begin"/>
      </w:r>
      <w:r w:rsidR="00DC5F8A">
        <w:instrText xml:space="preserve"> REF _Ref357047712 \h </w:instrText>
      </w:r>
      <w:r w:rsidR="00C82C5F">
        <w:fldChar w:fldCharType="separate"/>
      </w:r>
      <w:r w:rsidR="00C46737">
        <w:t xml:space="preserve">Рис. </w:t>
      </w:r>
      <w:r w:rsidR="00C46737">
        <w:rPr>
          <w:noProof/>
        </w:rPr>
        <w:t>2</w:t>
      </w:r>
      <w:r w:rsidR="00C46737">
        <w:t>.</w:t>
      </w:r>
      <w:r w:rsidR="00C46737">
        <w:rPr>
          <w:noProof/>
        </w:rPr>
        <w:t>4</w:t>
      </w:r>
      <w:r w:rsidR="00C82C5F">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rsidR="00794443" w:rsidRDefault="00DC550B" w:rsidP="00794443">
      <w:pPr>
        <w:keepNext/>
        <w:ind w:firstLine="0"/>
      </w:pPr>
      <w:r>
        <w:pict>
          <v:shape id="_x0000_i1028" type="#_x0000_t75" style="width:467.65pt;height:438.4pt">
            <v:imagedata r:id="rId13" o:title=""/>
          </v:shape>
        </w:pict>
      </w:r>
    </w:p>
    <w:p w:rsidR="008D1FD1" w:rsidRPr="00794443" w:rsidRDefault="00794443" w:rsidP="00794443">
      <w:pPr>
        <w:pStyle w:val="af"/>
        <w:jc w:val="both"/>
      </w:pPr>
      <w:bookmarkStart w:id="37" w:name="_Ref357047712"/>
      <w:bookmarkStart w:id="38" w:name="_Toc357907325"/>
      <w:r>
        <w:t xml:space="preserve">Рис. </w:t>
      </w:r>
      <w:fldSimple w:instr=" STYLEREF 1 \s ">
        <w:r w:rsidR="00CD5D95">
          <w:rPr>
            <w:noProof/>
          </w:rPr>
          <w:t>2</w:t>
        </w:r>
      </w:fldSimple>
      <w:r w:rsidR="00CD5D95">
        <w:t>.</w:t>
      </w:r>
      <w:fldSimple w:instr=" SEQ Рис. \* ARABIC \s 1 ">
        <w:r w:rsidR="00CD5D95">
          <w:rPr>
            <w:noProof/>
          </w:rPr>
          <w:t>4</w:t>
        </w:r>
      </w:fldSimple>
      <w:bookmarkEnd w:id="37"/>
      <w:r>
        <w:t xml:space="preserve">. </w:t>
      </w:r>
      <w:r w:rsidR="00D3765C">
        <w:t>Схема</w:t>
      </w:r>
      <w:r>
        <w:t xml:space="preserve"> алгоритма работы экспериментальной программы, подпрограммы </w:t>
      </w:r>
      <w:r>
        <w:rPr>
          <w:lang w:val="en-US"/>
        </w:rPr>
        <w:t>C</w:t>
      </w:r>
      <w:r w:rsidRPr="00794443">
        <w:t>.</w:t>
      </w:r>
      <w:bookmarkEnd w:id="38"/>
    </w:p>
    <w:p w:rsidR="00734479" w:rsidRDefault="008D0FB9" w:rsidP="00734479">
      <w:pPr>
        <w:keepNext/>
        <w:ind w:firstLine="0"/>
      </w:pPr>
      <w:r>
        <w:object w:dxaOrig="6264" w:dyaOrig="8677">
          <v:shape id="_x0000_i1029" type="#_x0000_t75" style="width:466.2pt;height:645.85pt" o:ole="">
            <v:imagedata r:id="rId14" o:title=""/>
          </v:shape>
          <o:OLEObject Type="Embed" ProgID="Visio.Drawing.11" ShapeID="_x0000_i1029" DrawAspect="Content" ObjectID="_1431659833" r:id="rId15"/>
        </w:object>
      </w:r>
    </w:p>
    <w:p w:rsidR="008D1FD1" w:rsidRDefault="00734479" w:rsidP="00734479">
      <w:pPr>
        <w:pStyle w:val="af"/>
        <w:jc w:val="both"/>
      </w:pPr>
      <w:bookmarkStart w:id="39" w:name="_Ref357050751"/>
      <w:bookmarkStart w:id="40" w:name="_Toc357907326"/>
      <w:r>
        <w:t xml:space="preserve">Рис. </w:t>
      </w:r>
      <w:fldSimple w:instr=" STYLEREF 1 \s ">
        <w:r w:rsidR="00CD5D95">
          <w:rPr>
            <w:noProof/>
          </w:rPr>
          <w:t>2</w:t>
        </w:r>
      </w:fldSimple>
      <w:r w:rsidR="00CD5D95">
        <w:t>.</w:t>
      </w:r>
      <w:fldSimple w:instr=" SEQ Рис. \* ARABIC \s 1 ">
        <w:r w:rsidR="00CD5D95">
          <w:rPr>
            <w:noProof/>
          </w:rPr>
          <w:t>5</w:t>
        </w:r>
      </w:fldSimple>
      <w:bookmarkEnd w:id="39"/>
      <w:r w:rsidR="00D3765C">
        <w:t>. С</w:t>
      </w:r>
      <w:r>
        <w:t xml:space="preserve">хема алгоритма работы экспериментальной программы, подпрограммы </w:t>
      </w:r>
      <w:r>
        <w:rPr>
          <w:lang w:val="en-US"/>
        </w:rPr>
        <w:t>D</w:t>
      </w:r>
      <w:r w:rsidRPr="00794443">
        <w:t>.</w:t>
      </w:r>
      <w:bookmarkEnd w:id="40"/>
    </w:p>
    <w:p w:rsidR="00B11B16" w:rsidRDefault="00DC550B" w:rsidP="00B11B16">
      <w:pPr>
        <w:keepNext/>
        <w:ind w:firstLine="0"/>
      </w:pPr>
      <w:r>
        <w:lastRenderedPageBreak/>
        <w:pict>
          <v:shape id="_x0000_i1030" type="#_x0000_t75" style="width:434.85pt;height:300.1pt">
            <v:imagedata r:id="rId16" o:title=""/>
          </v:shape>
        </w:pict>
      </w:r>
    </w:p>
    <w:p w:rsidR="008D1FD1" w:rsidRDefault="00B11B16" w:rsidP="00B11B16">
      <w:pPr>
        <w:pStyle w:val="af"/>
        <w:jc w:val="both"/>
      </w:pPr>
      <w:bookmarkStart w:id="41" w:name="_Toc357907327"/>
      <w:r>
        <w:t xml:space="preserve">Рис. </w:t>
      </w:r>
      <w:fldSimple w:instr=" STYLEREF 1 \s ">
        <w:r w:rsidR="00CD5D95">
          <w:rPr>
            <w:noProof/>
          </w:rPr>
          <w:t>2</w:t>
        </w:r>
      </w:fldSimple>
      <w:r w:rsidR="00CD5D95">
        <w:t>.</w:t>
      </w:r>
      <w:fldSimple w:instr=" SEQ Рис. \* ARABIC \s 1 ">
        <w:r w:rsidR="00CD5D95">
          <w:rPr>
            <w:noProof/>
          </w:rPr>
          <w:t>6</w:t>
        </w:r>
      </w:fldSimple>
      <w:r w:rsidR="00D3765C">
        <w:t>. С</w:t>
      </w:r>
      <w:r>
        <w:t>хема взаимодействия подпрограмм экспериментальной программы.</w:t>
      </w:r>
      <w:bookmarkEnd w:id="41"/>
    </w:p>
    <w:p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C82C5F">
        <w:fldChar w:fldCharType="begin"/>
      </w:r>
      <w:r w:rsidR="00CE5150">
        <w:instrText xml:space="preserve"> REF _Ref357050751 \h </w:instrText>
      </w:r>
      <w:r w:rsidR="00C82C5F">
        <w:fldChar w:fldCharType="separate"/>
      </w:r>
      <w:r w:rsidR="00C46737">
        <w:t xml:space="preserve">Рис. </w:t>
      </w:r>
      <w:r w:rsidR="00C46737">
        <w:rPr>
          <w:noProof/>
        </w:rPr>
        <w:t>2</w:t>
      </w:r>
      <w:r w:rsidR="00C46737">
        <w:t>.</w:t>
      </w:r>
      <w:r w:rsidR="00C46737">
        <w:rPr>
          <w:noProof/>
        </w:rPr>
        <w:t>5</w:t>
      </w:r>
      <w:r w:rsidR="00C82C5F">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w:t>
      </w:r>
      <w:proofErr w:type="gramStart"/>
      <w:r w:rsidR="000C4E50">
        <w:t>к</w:t>
      </w:r>
      <w:proofErr w:type="gramEnd"/>
      <w:r w:rsidR="000C4E50">
        <w:t xml:space="preserve">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rsidR="00A9686B" w:rsidRDefault="00A9686B">
      <w:pPr>
        <w:spacing w:line="240" w:lineRule="auto"/>
        <w:ind w:firstLine="0"/>
        <w:jc w:val="left"/>
      </w:pPr>
      <w:r>
        <w:br w:type="page"/>
      </w:r>
    </w:p>
    <w:p w:rsidR="00A9686B" w:rsidRDefault="00A9686B" w:rsidP="00A9686B">
      <w:pPr>
        <w:pStyle w:val="2"/>
      </w:pPr>
      <w:bookmarkStart w:id="42" w:name="_Toc357911206"/>
      <w:r>
        <w:lastRenderedPageBreak/>
        <w:t>Расчет погрешности измерений</w:t>
      </w:r>
      <w:bookmarkEnd w:id="42"/>
    </w:p>
    <w:p w:rsidR="0011039C" w:rsidRDefault="00B5308B" w:rsidP="0011039C">
      <w:r>
        <w:t>Интерес</w:t>
      </w:r>
      <w:r w:rsidR="00E03273">
        <w:t xml:space="preserve"> представляют </w:t>
      </w:r>
      <w:r w:rsidR="0011039C">
        <w:t>среднеарифметические</w:t>
      </w:r>
      <w:r w:rsidR="00E03273">
        <w:t xml:space="preserve"> результаты измерений</w:t>
      </w:r>
      <w:r>
        <w:t>. При этом хочется оценить возможное отклонение при проведении каждого последующего эксперимента.</w:t>
      </w:r>
      <w:r w:rsidR="0011039C">
        <w:t xml:space="preserve"> </w:t>
      </w:r>
      <w:r w:rsidR="00A03965">
        <w:t>В этом случае следует</w:t>
      </w:r>
      <w:r w:rsidR="0011039C">
        <w:t xml:space="preserve"> производить расчет среднеквадратичной погрешности</w:t>
      </w:r>
      <w:r w:rsidR="00A03965">
        <w:t xml:space="preserve"> по формуле</w:t>
      </w:r>
      <w:r w:rsidR="0011039C">
        <w:t>:</w:t>
      </w:r>
    </w:p>
    <w:p w:rsidR="00410690" w:rsidRPr="00410690" w:rsidRDefault="00410690" w:rsidP="00A03965">
      <w:pPr>
        <w:ind w:firstLine="0"/>
        <w:jc w:val="cente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n</m:t>
              </m:r>
            </m:e>
          </m:d>
          <m:r>
            <w:rPr>
              <w:rFonts w:ascii="Cambria Math" w:hAnsi="Cambria Math"/>
              <w:lang w:val="en-US"/>
            </w:rPr>
            <m:t>=</m:t>
          </m:r>
          <m:rad>
            <m:radPr>
              <m:degHide m:val="on"/>
              <m:ctrlPr>
                <w:rPr>
                  <w:rFonts w:ascii="Cambria Math" w:hAnsi="Cambria Math"/>
                  <w:i/>
                  <w:lang w:val="en-US"/>
                </w:rPr>
              </m:ctrlPr>
            </m:radPr>
            <m:deg/>
            <m:e>
              <m:f>
                <m:fPr>
                  <m:ctrlPr>
                    <w:rPr>
                      <w:rFonts w:ascii="Cambria Math" w:hAnsi="Cambria Math"/>
                      <w:i/>
                      <w:lang w:val="en-US"/>
                    </w:rPr>
                  </m:ctrlPr>
                </m:fPr>
                <m:num>
                  <m:nary>
                    <m:naryPr>
                      <m:chr m:val="∑"/>
                      <m:ctrlPr>
                        <w:rPr>
                          <w:rFonts w:ascii="Cambria Math" w:hAnsi="Cambria Math"/>
                          <w:i/>
                          <w:lang w:val="en-US"/>
                        </w:rPr>
                      </m:ctrlPr>
                    </m:naryPr>
                    <m:sub>
                      <m:r>
                        <w:rPr>
                          <w:rFonts w:ascii="Cambria Math" w:hAnsi="Cambria Math"/>
                          <w:lang w:val="en-US"/>
                        </w:rPr>
                        <m:t>i</m:t>
                      </m:r>
                      <m:r>
                        <w:rPr>
                          <w:rFonts w:ascii="Cambria Math" w:hAnsi="Cambria Math"/>
                          <w:lang w:val="en-US"/>
                        </w:rPr>
                        <m:t>=1</m:t>
                      </m:r>
                    </m:sub>
                    <m:sup>
                      <m:r>
                        <w:rPr>
                          <w:rFonts w:ascii="Cambria Math" w:hAnsi="Cambria Math"/>
                          <w:lang w:val="en-US"/>
                        </w:rPr>
                        <m:t>n</m:t>
                      </m:r>
                    </m:sup>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num>
                <m:den>
                  <m:r>
                    <w:rPr>
                      <w:rFonts w:ascii="Cambria Math" w:hAnsi="Cambria Math"/>
                      <w:lang w:val="en-US"/>
                    </w:rPr>
                    <m:t>n-1</m:t>
                  </m:r>
                </m:den>
              </m:f>
            </m:e>
          </m:rad>
        </m:oMath>
      </m:oMathPara>
    </w:p>
    <w:p w:rsidR="00A03965" w:rsidRDefault="00410690" w:rsidP="00A03965">
      <w:pPr>
        <w:ind w:firstLine="0"/>
      </w:pPr>
      <w:r>
        <w:t xml:space="preserve">где </w:t>
      </w:r>
      <m:oMath>
        <m:r>
          <w:rPr>
            <w:rFonts w:ascii="Cambria Math" w:hAnsi="Cambria Math"/>
          </w:rPr>
          <m:t>n</m:t>
        </m:r>
      </m:oMath>
      <w:r w:rsidR="00A03965">
        <w:t xml:space="preserve"> –</w:t>
      </w:r>
      <w:r w:rsidR="00A03965">
        <w:t xml:space="preserve"> число </w:t>
      </w:r>
      <w:r>
        <w:t>измерений</w:t>
      </w:r>
      <w:r w:rsidR="00CA1DF4">
        <w:t xml:space="preserve">, </w:t>
      </w:r>
      <m:oMath>
        <m:acc>
          <m:accPr>
            <m:chr m:val="̅"/>
            <m:ctrlPr>
              <w:rPr>
                <w:rFonts w:ascii="Cambria Math" w:hAnsi="Cambria Math"/>
                <w:i/>
              </w:rPr>
            </m:ctrlPr>
          </m:accPr>
          <m:e>
            <m:r>
              <w:rPr>
                <w:rFonts w:ascii="Cambria Math" w:hAnsi="Cambria Math"/>
              </w:rPr>
              <m:t>x</m:t>
            </m:r>
          </m:e>
        </m:acc>
      </m:oMath>
      <w:r w:rsidR="00CA1DF4" w:rsidRPr="00CA1DF4">
        <w:t xml:space="preserve"> </w:t>
      </w:r>
      <w:r w:rsidR="00CA1DF4">
        <w:t>– математическое ожидание</w:t>
      </w:r>
      <w:r w:rsidR="00A03965">
        <w:t>.</w:t>
      </w:r>
      <w:r w:rsidR="00A03965">
        <w:t xml:space="preserve"> </w:t>
      </w:r>
      <w:r>
        <w:t>При возрастании количества измерений</w:t>
      </w:r>
      <w:r w:rsidR="00A03965">
        <w:t xml:space="preserve"> подверженная случайным колебаниям величина </w:t>
      </w:r>
      <w:r w:rsidR="00A03965">
        <w:rPr>
          <w:lang w:val="en-US"/>
        </w:rPr>
        <w:t>S</w:t>
      </w:r>
      <w:r w:rsidR="00A03965">
        <w:t xml:space="preserve"> ст</w:t>
      </w:r>
      <w:r>
        <w:t>ремится к постоянному значению</w:t>
      </w:r>
      <w:r w:rsidRPr="00410690">
        <w:t xml:space="preserve"> </w:t>
      </w:r>
      <m:oMath>
        <m:r>
          <w:rPr>
            <w:rFonts w:ascii="Cambria Math" w:hAnsi="Cambria Math"/>
          </w:rPr>
          <m:t>∆</m:t>
        </m:r>
      </m:oMath>
      <w:r w:rsidR="00A03965">
        <w:t>:</w:t>
      </w:r>
    </w:p>
    <w:p w:rsidR="00410690" w:rsidRDefault="00410690" w:rsidP="00A03965">
      <w:pPr>
        <w:ind w:firstLine="0"/>
        <w:rPr>
          <w:lang w:val="en-US"/>
        </w:rPr>
      </w:pPr>
      <m:oMathPara>
        <m:oMath>
          <m:r>
            <w:rPr>
              <w:rFonts w:ascii="Cambria Math" w:hAnsi="Cambria Math"/>
            </w:rPr>
            <m:t>∆</m:t>
          </m:r>
          <m:r>
            <w:rPr>
              <w:rFonts w:ascii="Cambria Math" w:hAnsi="Cambria Math"/>
            </w:rPr>
            <m:t xml:space="preserve"> </m:t>
          </m:r>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lang w:val="en-US"/>
                    </w:rPr>
                    <m:t>n→</m:t>
                  </m:r>
                  <m:r>
                    <w:rPr>
                      <w:rFonts w:ascii="Cambria Math" w:hAnsi="Cambria Math"/>
                      <w:lang w:val="en-US"/>
                    </w:rPr>
                    <m:t>∞</m:t>
                  </m:r>
                </m:lim>
              </m:limLow>
            </m:fName>
            <m:e>
              <m:r>
                <w:rPr>
                  <w:rFonts w:ascii="Cambria Math" w:hAnsi="Cambria Math"/>
                </w:rPr>
                <m:t>S</m:t>
              </m:r>
              <m:d>
                <m:dPr>
                  <m:ctrlPr>
                    <w:rPr>
                      <w:rFonts w:ascii="Cambria Math" w:hAnsi="Cambria Math"/>
                      <w:i/>
                    </w:rPr>
                  </m:ctrlPr>
                </m:dPr>
                <m:e>
                  <m:r>
                    <w:rPr>
                      <w:rFonts w:ascii="Cambria Math" w:hAnsi="Cambria Math"/>
                    </w:rPr>
                    <m:t>n</m:t>
                  </m:r>
                </m:e>
              </m:d>
            </m:e>
          </m:func>
        </m:oMath>
      </m:oMathPara>
    </w:p>
    <w:p w:rsidR="00CA1DF4" w:rsidRDefault="00CA1DF4" w:rsidP="00A03965">
      <w:pPr>
        <w:ind w:firstLine="0"/>
        <w:rPr>
          <w:lang w:val="en-US"/>
        </w:rPr>
      </w:pPr>
      <w:r>
        <w:t>Квадрат этой величины называется дисперсией измерений.</w:t>
      </w:r>
    </w:p>
    <w:p w:rsidR="00CA1DF4" w:rsidRDefault="00CA1DF4" w:rsidP="00CA1DF4">
      <w:r>
        <w:t>Относительная погрешность, максимальное значение которой и будет приводиться в дополнение к графикам результатов измерений, рассчитывается следующим образом:</w:t>
      </w:r>
    </w:p>
    <w:p w:rsidR="00CA1DF4" w:rsidRDefault="00CA1DF4" w:rsidP="00CA1DF4">
      <m:oMathPara>
        <m:oMath>
          <m:r>
            <w:rPr>
              <w:rFonts w:ascii="Cambria Math" w:hAnsi="Cambria Math"/>
            </w:rPr>
            <m:t>∂=</m:t>
          </m:r>
          <m:f>
            <m:fPr>
              <m:ctrlPr>
                <w:rPr>
                  <w:rFonts w:ascii="Cambria Math" w:hAnsi="Cambria Math"/>
                  <w:i/>
                </w:rPr>
              </m:ctrlPr>
            </m:fPr>
            <m:num>
              <m:r>
                <w:rPr>
                  <w:rFonts w:ascii="Cambria Math" w:hAnsi="Cambria Math"/>
                </w:rPr>
                <m:t>∆</m:t>
              </m:r>
            </m:num>
            <m:den>
              <m:acc>
                <m:accPr>
                  <m:chr m:val="̅"/>
                  <m:ctrlPr>
                    <w:rPr>
                      <w:rFonts w:ascii="Cambria Math" w:hAnsi="Cambria Math"/>
                      <w:i/>
                    </w:rPr>
                  </m:ctrlPr>
                </m:accPr>
                <m:e>
                  <m:r>
                    <w:rPr>
                      <w:rFonts w:ascii="Cambria Math" w:hAnsi="Cambria Math"/>
                    </w:rPr>
                    <m:t>x</m:t>
                  </m:r>
                </m:e>
              </m:acc>
            </m:den>
          </m:f>
        </m:oMath>
      </m:oMathPara>
    </w:p>
    <w:p w:rsidR="003351D6" w:rsidRDefault="00003CEE" w:rsidP="003351D6">
      <w:pPr>
        <w:rPr>
          <w:lang w:val="en-US"/>
        </w:rPr>
      </w:pPr>
      <w:r>
        <w:t xml:space="preserve">Также </w:t>
      </w:r>
      <w:r w:rsidR="003351D6">
        <w:t>необходимо</w:t>
      </w:r>
      <w:r>
        <w:t xml:space="preserve"> оценить погрешность определения </w:t>
      </w:r>
      <w:r w:rsidR="003351D6">
        <w:t xml:space="preserve">среднеарифметического </w:t>
      </w:r>
      <m:oMath>
        <m:acc>
          <m:accPr>
            <m:chr m:val="̅"/>
            <m:ctrlPr>
              <w:rPr>
                <w:rFonts w:ascii="Cambria Math" w:hAnsi="Cambria Math"/>
                <w:i/>
              </w:rPr>
            </m:ctrlPr>
          </m:accPr>
          <m:e>
            <m:r>
              <w:rPr>
                <w:rFonts w:ascii="Cambria Math" w:hAnsi="Cambria Math"/>
              </w:rPr>
              <m:t>x</m:t>
            </m:r>
          </m:e>
        </m:acc>
      </m:oMath>
      <w:r w:rsidR="003351D6">
        <w:t>:</w:t>
      </w:r>
    </w:p>
    <w:p w:rsidR="003351D6" w:rsidRDefault="00085C8C" w:rsidP="003351D6">
      <w:pPr>
        <w:rPr>
          <w:lang w:val="en-US"/>
        </w:rPr>
      </w:pPr>
      <m:oMathPara>
        <m:oMath>
          <m:acc>
            <m:accPr>
              <m:chr m:val="̅"/>
              <m:ctrlPr>
                <w:rPr>
                  <w:rFonts w:ascii="Cambria Math" w:hAnsi="Cambria Math"/>
                  <w:i/>
                  <w:iCs/>
                </w:rPr>
              </m:ctrlPr>
            </m:accPr>
            <m:e>
              <m:r>
                <w:rPr>
                  <w:rFonts w:ascii="Cambria Math" w:hAnsi="Cambria Math"/>
                </w:rPr>
                <m:t>S</m:t>
              </m:r>
            </m:e>
          </m:acc>
          <m:d>
            <m:dPr>
              <m:ctrlPr>
                <w:rPr>
                  <w:rFonts w:ascii="Cambria Math" w:hAnsi="Cambria Math"/>
                </w:rPr>
              </m:ctrlPr>
            </m:dPr>
            <m:e>
              <m:r>
                <m:rPr>
                  <m:sty m:val="p"/>
                </m:rP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lang w:val="en-US"/>
                </w:rPr>
                <m:t>S</m:t>
              </m:r>
              <m:d>
                <m:dPr>
                  <m:ctrlPr>
                    <w:rPr>
                      <w:rFonts w:ascii="Cambria Math" w:hAnsi="Cambria Math"/>
                      <w:i/>
                      <w:lang w:val="en-US"/>
                    </w:rPr>
                  </m:ctrlPr>
                </m:dPr>
                <m:e>
                  <m:r>
                    <w:rPr>
                      <w:rFonts w:ascii="Cambria Math" w:hAnsi="Cambria Math"/>
                      <w:lang w:val="en-US"/>
                    </w:rPr>
                    <m:t>n</m:t>
                  </m:r>
                </m:e>
              </m:d>
            </m:num>
            <m:den>
              <m:acc>
                <m:accPr>
                  <m:chr m:val="̅"/>
                  <m:ctrlPr>
                    <w:rPr>
                      <w:rFonts w:ascii="Cambria Math" w:hAnsi="Cambria Math"/>
                    </w:rPr>
                  </m:ctrlPr>
                </m:accPr>
                <m:e>
                  <m:rad>
                    <m:radPr>
                      <m:degHide m:val="on"/>
                      <m:ctrlPr>
                        <w:rPr>
                          <w:rFonts w:ascii="Cambria Math" w:hAnsi="Cambria Math"/>
                          <w:i/>
                          <w:iCs/>
                        </w:rPr>
                      </m:ctrlPr>
                    </m:radPr>
                    <m:deg/>
                    <m:e>
                      <m:r>
                        <w:rPr>
                          <w:rFonts w:ascii="Cambria Math" w:hAnsi="Cambria Math"/>
                        </w:rPr>
                        <m:t>n</m:t>
                      </m:r>
                    </m:e>
                  </m:rad>
                </m:e>
              </m:acc>
            </m:den>
          </m:f>
        </m:oMath>
      </m:oMathPara>
    </w:p>
    <w:p w:rsidR="003351D6" w:rsidRPr="003351D6" w:rsidRDefault="003351D6" w:rsidP="003351D6">
      <w:pPr>
        <w:ind w:firstLine="0"/>
      </w:pPr>
      <w:r>
        <w:t>При возрастании количества измерений</w:t>
      </w:r>
      <w:r>
        <w:t xml:space="preserve"> подверженная случайным колебаниям величина </w:t>
      </w:r>
      <m:oMath>
        <m:acc>
          <m:accPr>
            <m:chr m:val="̅"/>
            <m:ctrlPr>
              <w:rPr>
                <w:rFonts w:ascii="Cambria Math" w:hAnsi="Cambria Math"/>
                <w:i/>
                <w:iCs/>
              </w:rPr>
            </m:ctrlPr>
          </m:accPr>
          <m:e>
            <m:r>
              <w:rPr>
                <w:rFonts w:ascii="Cambria Math" w:hAnsi="Cambria Math"/>
              </w:rPr>
              <m:t>S</m:t>
            </m:r>
          </m:e>
        </m:acc>
      </m:oMath>
      <w:r>
        <w:t xml:space="preserve"> ст</w:t>
      </w:r>
      <w:r>
        <w:t xml:space="preserve">ремится к </w:t>
      </w:r>
      <w:r w:rsidR="003866A2">
        <w:t>нулю</w:t>
      </w:r>
      <w:r>
        <w:t>:</w:t>
      </w:r>
    </w:p>
    <w:p w:rsidR="003351D6" w:rsidRDefault="003351D6" w:rsidP="003351D6">
      <w:pPr>
        <w:ind w:firstLine="0"/>
        <w:rPr>
          <w:i/>
          <w:lang w:val="en-U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lang w:val="en-US"/>
                    </w:rPr>
                    <m:t>n→∞</m:t>
                  </m:r>
                </m:lim>
              </m:limLow>
            </m:fName>
            <m:e>
              <m:acc>
                <m:accPr>
                  <m:chr m:val="̅"/>
                  <m:ctrlPr>
                    <w:rPr>
                      <w:rFonts w:ascii="Cambria Math" w:hAnsi="Cambria Math"/>
                      <w:i/>
                      <w:iCs/>
                    </w:rPr>
                  </m:ctrlPr>
                </m:accPr>
                <m:e>
                  <m:r>
                    <w:rPr>
                      <w:rFonts w:ascii="Cambria Math" w:hAnsi="Cambria Math"/>
                    </w:rPr>
                    <m:t>S</m:t>
                  </m:r>
                </m:e>
              </m:acc>
              <m:d>
                <m:dPr>
                  <m:ctrlPr>
                    <w:rPr>
                      <w:rFonts w:ascii="Cambria Math" w:hAnsi="Cambria Math"/>
                      <w:i/>
                    </w:rPr>
                  </m:ctrlPr>
                </m:dPr>
                <m:e>
                  <m:r>
                    <w:rPr>
                      <w:rFonts w:ascii="Cambria Math" w:hAnsi="Cambria Math"/>
                    </w:rPr>
                    <m:t>n</m:t>
                  </m:r>
                </m:e>
              </m:d>
            </m:e>
          </m:func>
          <m:r>
            <w:rPr>
              <w:rFonts w:ascii="Cambria Math" w:hAnsi="Cambria Math"/>
            </w:rPr>
            <m:t>=0</m:t>
          </m:r>
        </m:oMath>
      </m:oMathPara>
    </w:p>
    <w:p w:rsidR="00085C8C" w:rsidRDefault="00085C8C" w:rsidP="00085C8C">
      <w:r>
        <w:t>При проведении 10 измерений значение данной величины будет выражаться так:</w:t>
      </w:r>
    </w:p>
    <w:p w:rsidR="00085C8C" w:rsidRPr="006772E7" w:rsidRDefault="00085C8C" w:rsidP="00085C8C">
      <w:pPr>
        <w:rPr>
          <w:i/>
          <w:lang w:val="en-US"/>
        </w:rPr>
      </w:pPr>
      <m:oMathPara>
        <m:oMath>
          <m:acc>
            <m:accPr>
              <m:chr m:val="̅"/>
              <m:ctrlPr>
                <w:rPr>
                  <w:rFonts w:ascii="Cambria Math" w:hAnsi="Cambria Math"/>
                  <w:i/>
                  <w:iCs/>
                </w:rPr>
              </m:ctrlPr>
            </m:accPr>
            <m:e>
              <m:r>
                <w:rPr>
                  <w:rFonts w:ascii="Cambria Math" w:hAnsi="Cambria Math"/>
                </w:rPr>
                <m:t>S</m:t>
              </m:r>
            </m:e>
          </m:acc>
          <m:d>
            <m:dPr>
              <m:ctrlPr>
                <w:rPr>
                  <w:rFonts w:ascii="Cambria Math" w:hAnsi="Cambria Math"/>
                </w:rPr>
              </m:ctrlPr>
            </m:dPr>
            <m:e>
              <m:r>
                <m:rPr>
                  <m:sty m:val="p"/>
                </m:rPr>
                <w:rPr>
                  <w:rFonts w:ascii="Cambria Math" w:hAnsi="Cambria Math"/>
                </w:rPr>
                <m:t>n</m:t>
              </m:r>
            </m:e>
          </m:d>
          <m:r>
            <m:rPr>
              <m:sty m:val="p"/>
            </m:rPr>
            <w:rPr>
              <w:rFonts w:ascii="Cambria Math" w:hAnsi="Cambria Math"/>
            </w:rPr>
            <m:t>=</m:t>
          </m:r>
          <m:f>
            <m:fPr>
              <m:ctrlPr>
                <w:rPr>
                  <w:rFonts w:ascii="Cambria Math" w:hAnsi="Cambria Math"/>
                </w:rPr>
              </m:ctrlPr>
            </m:fPr>
            <m:num>
              <m:r>
                <w:rPr>
                  <w:rFonts w:ascii="Cambria Math" w:hAnsi="Cambria Math"/>
                  <w:lang w:val="en-US"/>
                </w:rPr>
                <m:t>S</m:t>
              </m:r>
              <m:d>
                <m:dPr>
                  <m:ctrlPr>
                    <w:rPr>
                      <w:rFonts w:ascii="Cambria Math" w:hAnsi="Cambria Math"/>
                      <w:i/>
                      <w:lang w:val="en-US"/>
                    </w:rPr>
                  </m:ctrlPr>
                </m:dPr>
                <m:e>
                  <m:r>
                    <w:rPr>
                      <w:rFonts w:ascii="Cambria Math" w:hAnsi="Cambria Math"/>
                      <w:lang w:val="en-US"/>
                    </w:rPr>
                    <m:t>n</m:t>
                  </m:r>
                </m:e>
              </m:d>
            </m:num>
            <m:den>
              <m:acc>
                <m:accPr>
                  <m:chr m:val="̅"/>
                  <m:ctrlPr>
                    <w:rPr>
                      <w:rFonts w:ascii="Cambria Math" w:hAnsi="Cambria Math"/>
                    </w:rPr>
                  </m:ctrlPr>
                </m:accPr>
                <m:e>
                  <m:rad>
                    <m:radPr>
                      <m:degHide m:val="on"/>
                      <m:ctrlPr>
                        <w:rPr>
                          <w:rFonts w:ascii="Cambria Math" w:hAnsi="Cambria Math"/>
                          <w:i/>
                          <w:iCs/>
                        </w:rPr>
                      </m:ctrlPr>
                    </m:radPr>
                    <m:deg/>
                    <m:e>
                      <m:r>
                        <w:rPr>
                          <w:rFonts w:ascii="Cambria Math" w:hAnsi="Cambria Math"/>
                        </w:rPr>
                        <m:t>n</m:t>
                      </m:r>
                    </m:e>
                  </m:rad>
                </m:e>
              </m:acc>
            </m:den>
          </m:f>
          <m:r>
            <m:rPr>
              <m:sty m:val="p"/>
            </m:rPr>
            <w:rPr>
              <w:rFonts w:ascii="Cambria Math" w:hAnsi="Cambria Math"/>
            </w:rPr>
            <m:t>=</m:t>
          </m:r>
          <m:f>
            <m:fPr>
              <m:ctrlPr>
                <w:rPr>
                  <w:rFonts w:ascii="Cambria Math" w:hAnsi="Cambria Math"/>
                </w:rPr>
              </m:ctrlPr>
            </m:fPr>
            <m:num>
              <m:r>
                <w:rPr>
                  <w:rFonts w:ascii="Cambria Math" w:hAnsi="Cambria Math"/>
                  <w:lang w:val="en-US"/>
                </w:rPr>
                <m:t>S</m:t>
              </m:r>
              <m:d>
                <m:dPr>
                  <m:ctrlPr>
                    <w:rPr>
                      <w:rFonts w:ascii="Cambria Math" w:hAnsi="Cambria Math"/>
                      <w:i/>
                      <w:lang w:val="en-US"/>
                    </w:rPr>
                  </m:ctrlPr>
                </m:dPr>
                <m:e>
                  <m:r>
                    <w:rPr>
                      <w:rFonts w:ascii="Cambria Math" w:hAnsi="Cambria Math"/>
                      <w:lang w:val="en-US"/>
                    </w:rPr>
                    <m:t>10</m:t>
                  </m:r>
                </m:e>
              </m:d>
            </m:num>
            <m:den>
              <m:rad>
                <m:radPr>
                  <m:degHide m:val="on"/>
                  <m:ctrlPr>
                    <w:rPr>
                      <w:rFonts w:ascii="Cambria Math" w:hAnsi="Cambria Math"/>
                    </w:rPr>
                  </m:ctrlPr>
                </m:radPr>
                <m:deg/>
                <m:e>
                  <m:r>
                    <m:rPr>
                      <m:sty m:val="p"/>
                    </m:rPr>
                    <w:rPr>
                      <w:rFonts w:ascii="Cambria Math" w:hAnsi="Cambria Math"/>
                    </w:rPr>
                    <m:t>10</m:t>
                  </m:r>
                </m:e>
              </m:rad>
            </m:den>
          </m:f>
          <m:r>
            <m:rPr>
              <m:sty m:val="p"/>
            </m:rPr>
            <w:rPr>
              <w:rFonts w:ascii="Cambria Math" w:hAnsi="Cambria Math"/>
            </w:rPr>
            <m:t>=0,32∙</m:t>
          </m:r>
          <m:r>
            <w:rPr>
              <w:rFonts w:ascii="Cambria Math" w:hAnsi="Cambria Math"/>
              <w:lang w:val="en-US"/>
            </w:rPr>
            <m:t>S</m:t>
          </m:r>
          <m:d>
            <m:dPr>
              <m:ctrlPr>
                <w:rPr>
                  <w:rFonts w:ascii="Cambria Math" w:hAnsi="Cambria Math"/>
                  <w:i/>
                  <w:lang w:val="en-US"/>
                </w:rPr>
              </m:ctrlPr>
            </m:dPr>
            <m:e>
              <m:r>
                <w:rPr>
                  <w:rFonts w:ascii="Cambria Math" w:hAnsi="Cambria Math"/>
                  <w:lang w:val="en-US"/>
                </w:rPr>
                <m:t>10</m:t>
              </m:r>
            </m:e>
          </m:d>
        </m:oMath>
      </m:oMathPara>
    </w:p>
    <w:p w:rsidR="003B25EB" w:rsidRDefault="003B25EB" w:rsidP="003351D6">
      <w:pPr>
        <w:ind w:firstLine="0"/>
      </w:pPr>
      <w:r>
        <w:br w:type="page"/>
      </w:r>
    </w:p>
    <w:p w:rsidR="00E474C4" w:rsidRDefault="00E474C4" w:rsidP="00E474C4">
      <w:pPr>
        <w:pStyle w:val="2"/>
      </w:pPr>
      <w:bookmarkStart w:id="43" w:name="_Toc357911207"/>
      <w:r>
        <w:lastRenderedPageBreak/>
        <w:t>Выбор средств анализа результатов</w:t>
      </w:r>
      <w:bookmarkEnd w:id="43"/>
    </w:p>
    <w:p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44" w:name="_Toc355990144"/>
      <w:bookmarkStart w:id="45" w:name="_Toc355991089"/>
      <w:bookmarkStart w:id="46" w:name="_Toc355992189"/>
      <w:bookmarkStart w:id="47" w:name="_Toc355992316"/>
      <w:bookmarkStart w:id="48" w:name="_Toc355993670"/>
      <w:bookmarkStart w:id="49" w:name="_Toc355993817"/>
      <w:bookmarkStart w:id="50" w:name="_Toc357051926"/>
      <w:bookmarkStart w:id="51" w:name="_Toc357873066"/>
      <w:bookmarkStart w:id="52" w:name="_Toc357874020"/>
      <w:bookmarkStart w:id="53" w:name="_Toc357878041"/>
      <w:bookmarkStart w:id="54" w:name="_Toc357878811"/>
      <w:bookmarkStart w:id="55" w:name="_Toc357880762"/>
      <w:bookmarkStart w:id="56" w:name="_Toc357881315"/>
      <w:bookmarkStart w:id="57" w:name="_Toc357881776"/>
      <w:bookmarkStart w:id="58" w:name="_Toc35791120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9960BB" w:rsidRPr="009960BB" w:rsidRDefault="009960BB" w:rsidP="009960BB">
      <w:pPr>
        <w:pStyle w:val="ad"/>
        <w:keepNext/>
        <w:numPr>
          <w:ilvl w:val="0"/>
          <w:numId w:val="2"/>
        </w:numPr>
        <w:spacing w:before="240" w:after="60"/>
        <w:outlineLvl w:val="2"/>
        <w:rPr>
          <w:rFonts w:cs="Arial"/>
          <w:b/>
          <w:bCs/>
          <w:i/>
          <w:vanish/>
          <w:szCs w:val="26"/>
          <w:lang w:val="en-US"/>
        </w:rPr>
      </w:pPr>
      <w:bookmarkStart w:id="59" w:name="_Toc355990145"/>
      <w:bookmarkStart w:id="60" w:name="_Toc355991090"/>
      <w:bookmarkStart w:id="61" w:name="_Toc355992190"/>
      <w:bookmarkStart w:id="62" w:name="_Toc355992317"/>
      <w:bookmarkStart w:id="63" w:name="_Toc355993671"/>
      <w:bookmarkStart w:id="64" w:name="_Toc355993818"/>
      <w:bookmarkStart w:id="65" w:name="_Toc357051927"/>
      <w:bookmarkStart w:id="66" w:name="_Toc357873067"/>
      <w:bookmarkStart w:id="67" w:name="_Toc357874021"/>
      <w:bookmarkStart w:id="68" w:name="_Toc357878042"/>
      <w:bookmarkStart w:id="69" w:name="_Toc357878812"/>
      <w:bookmarkStart w:id="70" w:name="_Toc357880763"/>
      <w:bookmarkStart w:id="71" w:name="_Toc357881316"/>
      <w:bookmarkStart w:id="72" w:name="_Toc357881777"/>
      <w:bookmarkStart w:id="73" w:name="_Toc35791120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74" w:name="_Toc355990146"/>
      <w:bookmarkStart w:id="75" w:name="_Toc355991091"/>
      <w:bookmarkStart w:id="76" w:name="_Toc355992191"/>
      <w:bookmarkStart w:id="77" w:name="_Toc355992318"/>
      <w:bookmarkStart w:id="78" w:name="_Toc355993672"/>
      <w:bookmarkStart w:id="79" w:name="_Toc355993819"/>
      <w:bookmarkStart w:id="80" w:name="_Toc357051928"/>
      <w:bookmarkStart w:id="81" w:name="_Toc357873068"/>
      <w:bookmarkStart w:id="82" w:name="_Toc357874022"/>
      <w:bookmarkStart w:id="83" w:name="_Toc357878043"/>
      <w:bookmarkStart w:id="84" w:name="_Toc357878813"/>
      <w:bookmarkStart w:id="85" w:name="_Toc357880764"/>
      <w:bookmarkStart w:id="86" w:name="_Toc357881317"/>
      <w:bookmarkStart w:id="87" w:name="_Toc357881778"/>
      <w:bookmarkStart w:id="88" w:name="_Toc357911210"/>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9960BB" w:rsidRPr="009960BB" w:rsidRDefault="009960BB" w:rsidP="009960BB">
      <w:pPr>
        <w:pStyle w:val="ad"/>
        <w:keepNext/>
        <w:numPr>
          <w:ilvl w:val="1"/>
          <w:numId w:val="2"/>
        </w:numPr>
        <w:spacing w:before="240" w:after="60"/>
        <w:outlineLvl w:val="2"/>
        <w:rPr>
          <w:rFonts w:cs="Arial"/>
          <w:b/>
          <w:bCs/>
          <w:i/>
          <w:vanish/>
          <w:szCs w:val="26"/>
          <w:lang w:val="en-US"/>
        </w:rPr>
      </w:pPr>
      <w:bookmarkStart w:id="89" w:name="_Toc355990147"/>
      <w:bookmarkStart w:id="90" w:name="_Toc355991092"/>
      <w:bookmarkStart w:id="91" w:name="_Toc355992192"/>
      <w:bookmarkStart w:id="92" w:name="_Toc355992319"/>
      <w:bookmarkStart w:id="93" w:name="_Toc355993673"/>
      <w:bookmarkStart w:id="94" w:name="_Toc355993820"/>
      <w:bookmarkStart w:id="95" w:name="_Toc357051929"/>
      <w:bookmarkStart w:id="96" w:name="_Toc357873069"/>
      <w:bookmarkStart w:id="97" w:name="_Toc357874023"/>
      <w:bookmarkStart w:id="98" w:name="_Toc357878044"/>
      <w:bookmarkStart w:id="99" w:name="_Toc357878814"/>
      <w:bookmarkStart w:id="100" w:name="_Toc357880765"/>
      <w:bookmarkStart w:id="101" w:name="_Toc357881318"/>
      <w:bookmarkStart w:id="102" w:name="_Toc357881779"/>
      <w:bookmarkStart w:id="103" w:name="_Toc357911211"/>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24C54" w:rsidRDefault="00507E16" w:rsidP="00670F6A">
      <w:pPr>
        <w:pStyle w:val="3"/>
      </w:pPr>
      <w:bookmarkStart w:id="104" w:name="_Toc357911212"/>
      <w:r>
        <w:t xml:space="preserve">Microsoft </w:t>
      </w:r>
      <w:r w:rsidR="00424C54">
        <w:t>Concurrency</w:t>
      </w:r>
      <w:r w:rsidR="00424C54" w:rsidRPr="00424C54">
        <w:t xml:space="preserve"> </w:t>
      </w:r>
      <w:proofErr w:type="spellStart"/>
      <w:r w:rsidR="00424C54" w:rsidRPr="00CD5862">
        <w:t>Visualizer</w:t>
      </w:r>
      <w:bookmarkEnd w:id="104"/>
      <w:proofErr w:type="spellEnd"/>
    </w:p>
    <w:p w:rsidR="00424C54" w:rsidRDefault="00424C54" w:rsidP="00424C54">
      <w:pPr>
        <w:keepNext/>
        <w:ind w:firstLine="0"/>
        <w:jc w:val="center"/>
      </w:pPr>
      <w:r>
        <w:rPr>
          <w:noProof/>
        </w:rPr>
        <w:drawing>
          <wp:inline distT="0" distB="0" distL="0" distR="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rsidR="00424C54" w:rsidRDefault="00424C54" w:rsidP="00424C54">
      <w:pPr>
        <w:pStyle w:val="af"/>
        <w:rPr>
          <w:noProof/>
        </w:rPr>
      </w:pPr>
      <w:bookmarkStart w:id="105" w:name="_Toc357907328"/>
      <w:r>
        <w:t xml:space="preserve">Рис. </w:t>
      </w:r>
      <w:fldSimple w:instr=" STYLEREF 1 \s ">
        <w:r w:rsidR="00CD5D95">
          <w:rPr>
            <w:noProof/>
          </w:rPr>
          <w:t>2</w:t>
        </w:r>
      </w:fldSimple>
      <w:r w:rsidR="00CD5D95">
        <w:t>.</w:t>
      </w:r>
      <w:fldSimple w:instr=" SEQ Рис. \* ARABIC \s 1 ">
        <w:r w:rsidR="00CD5D95">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105"/>
    </w:p>
    <w:p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rsidR="00063C9F" w:rsidRDefault="00063C9F" w:rsidP="00D54FA5">
      <w:pPr>
        <w:pStyle w:val="ad"/>
        <w:numPr>
          <w:ilvl w:val="0"/>
          <w:numId w:val="17"/>
        </w:numPr>
      </w:pPr>
      <w:r>
        <w:lastRenderedPageBreak/>
        <w:t xml:space="preserve">CPU </w:t>
      </w:r>
      <w:proofErr w:type="spellStart"/>
      <w:r>
        <w:t>Utilization</w:t>
      </w:r>
      <w:proofErr w:type="spellEnd"/>
      <w:r>
        <w:t xml:space="preserve"> (использование процессора),</w:t>
      </w:r>
    </w:p>
    <w:p w:rsidR="00063C9F" w:rsidRDefault="00063C9F" w:rsidP="00D54FA5">
      <w:pPr>
        <w:pStyle w:val="ad"/>
        <w:numPr>
          <w:ilvl w:val="0"/>
          <w:numId w:val="17"/>
        </w:numPr>
      </w:pPr>
      <w:proofErr w:type="spellStart"/>
      <w:r>
        <w:t>Threads</w:t>
      </w:r>
      <w:proofErr w:type="spellEnd"/>
      <w:r>
        <w:t xml:space="preserve"> (потоки),</w:t>
      </w:r>
    </w:p>
    <w:p w:rsidR="0084320E" w:rsidRPr="0084320E" w:rsidRDefault="00063C9F" w:rsidP="00D54FA5">
      <w:pPr>
        <w:pStyle w:val="ad"/>
        <w:numPr>
          <w:ilvl w:val="0"/>
          <w:numId w:val="17"/>
        </w:numPr>
      </w:pPr>
      <w:proofErr w:type="spellStart"/>
      <w:r>
        <w:t>Cores</w:t>
      </w:r>
      <w:proofErr w:type="spellEnd"/>
      <w:r>
        <w:t xml:space="preserve"> (ядра процессора).</w:t>
      </w:r>
    </w:p>
    <w:p w:rsidR="00E474C4" w:rsidRDefault="00507E16" w:rsidP="00670F6A">
      <w:pPr>
        <w:pStyle w:val="3"/>
      </w:pPr>
      <w:bookmarkStart w:id="106" w:name="_Toc357911213"/>
      <w:r>
        <w:t xml:space="preserve">Intel </w:t>
      </w:r>
      <w:proofErr w:type="spellStart"/>
      <w:r>
        <w:t>VTune</w:t>
      </w:r>
      <w:proofErr w:type="spellEnd"/>
      <w:r>
        <w:t xml:space="preserve"> Amplifier</w:t>
      </w:r>
      <w:bookmarkEnd w:id="106"/>
    </w:p>
    <w:p w:rsidR="00507E16" w:rsidRDefault="00507E16" w:rsidP="00507E16">
      <w:pPr>
        <w:keepNext/>
        <w:ind w:firstLine="0"/>
      </w:pPr>
      <w:r>
        <w:rPr>
          <w:noProof/>
        </w:rPr>
        <w:drawing>
          <wp:inline distT="0" distB="0" distL="0" distR="0">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8"/>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rsidR="00507E16" w:rsidRPr="00507E16" w:rsidRDefault="00507E16" w:rsidP="0084320E">
      <w:pPr>
        <w:pStyle w:val="af"/>
      </w:pPr>
      <w:bookmarkStart w:id="107" w:name="_Toc357907329"/>
      <w:r>
        <w:t xml:space="preserve">Рис. </w:t>
      </w:r>
      <w:fldSimple w:instr=" STYLEREF 1 \s ">
        <w:r w:rsidR="00CD5D95">
          <w:rPr>
            <w:noProof/>
          </w:rPr>
          <w:t>2</w:t>
        </w:r>
      </w:fldSimple>
      <w:r w:rsidR="00CD5D95">
        <w:t>.</w:t>
      </w:r>
      <w:fldSimple w:instr=" SEQ Рис. \* ARABIC \s 1 ">
        <w:r w:rsidR="00CD5D95">
          <w:rPr>
            <w:noProof/>
          </w:rPr>
          <w:t>8</w:t>
        </w:r>
      </w:fldSimple>
      <w:r w:rsidRPr="00507E16">
        <w:rPr>
          <w:noProof/>
        </w:rPr>
        <w:t xml:space="preserve">. </w:t>
      </w:r>
      <w:r>
        <w:rPr>
          <w:noProof/>
        </w:rPr>
        <w:t xml:space="preserve">Снимок окна программы </w:t>
      </w:r>
      <w:r w:rsidRPr="00507E16">
        <w:rPr>
          <w:noProof/>
        </w:rPr>
        <w:t>Intel VTune Amplifier XE 2013</w:t>
      </w:r>
      <w:bookmarkEnd w:id="107"/>
    </w:p>
    <w:p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rsidR="00C11615" w:rsidRDefault="00C11615" w:rsidP="00C11615">
      <w:pPr>
        <w:spacing w:line="240" w:lineRule="auto"/>
        <w:ind w:firstLine="0"/>
      </w:pPr>
      <w:r>
        <w:tab/>
        <w:t>Данное средство позволяет провести:</w:t>
      </w:r>
    </w:p>
    <w:p w:rsidR="00C11615" w:rsidRDefault="00C11615" w:rsidP="00D54FA5">
      <w:pPr>
        <w:pStyle w:val="ad"/>
        <w:numPr>
          <w:ilvl w:val="0"/>
          <w:numId w:val="18"/>
        </w:numPr>
        <w:spacing w:line="240" w:lineRule="auto"/>
      </w:pPr>
      <w:r w:rsidRPr="00C11615">
        <w:rPr>
          <w:i/>
        </w:rPr>
        <w:t>Hotspot-анализ</w:t>
      </w:r>
      <w:r>
        <w:t xml:space="preserve">.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rsidR="00C11615" w:rsidRDefault="00C11615" w:rsidP="00D54FA5">
      <w:pPr>
        <w:pStyle w:val="ad"/>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rsidR="00C11615" w:rsidRDefault="00C11615" w:rsidP="00D54FA5">
      <w:pPr>
        <w:pStyle w:val="ad"/>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rsidR="00740338" w:rsidRDefault="00740338" w:rsidP="00670F6A">
      <w:pPr>
        <w:pStyle w:val="3"/>
      </w:pPr>
      <w:bookmarkStart w:id="108" w:name="_Toc357911214"/>
      <w:r>
        <w:t xml:space="preserve">AMD </w:t>
      </w:r>
      <w:proofErr w:type="spellStart"/>
      <w:r w:rsidRPr="00740338">
        <w:t>CodeAnalyst</w:t>
      </w:r>
      <w:proofErr w:type="spellEnd"/>
      <w:r w:rsidRPr="00740338">
        <w:t xml:space="preserve"> Performance Analyzer</w:t>
      </w:r>
      <w:bookmarkEnd w:id="108"/>
    </w:p>
    <w:p w:rsidR="00570427" w:rsidRDefault="00570427" w:rsidP="00570427">
      <w:pPr>
        <w:keepNext/>
        <w:ind w:firstLine="0"/>
      </w:pPr>
      <w:r>
        <w:rPr>
          <w:noProof/>
        </w:rPr>
        <w:drawing>
          <wp:inline distT="0" distB="0" distL="0" distR="0">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9"/>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rsidR="00740338" w:rsidRPr="00E5460D" w:rsidRDefault="00570427" w:rsidP="00570427">
      <w:pPr>
        <w:pStyle w:val="af"/>
        <w:rPr>
          <w:lang w:val="en-US"/>
        </w:rPr>
      </w:pPr>
      <w:bookmarkStart w:id="109" w:name="_Toc357907330"/>
      <w:r>
        <w:t>Рис</w:t>
      </w:r>
      <w:r w:rsidRPr="00570427">
        <w:rPr>
          <w:lang w:val="en-US"/>
        </w:rPr>
        <w:t xml:space="preserve">. </w:t>
      </w:r>
      <w:r w:rsidR="00CD5D95">
        <w:rPr>
          <w:lang w:val="en-US"/>
        </w:rPr>
        <w:fldChar w:fldCharType="begin"/>
      </w:r>
      <w:r w:rsidR="00CD5D95">
        <w:rPr>
          <w:lang w:val="en-US"/>
        </w:rPr>
        <w:instrText xml:space="preserve"> STYLEREF 1 \s </w:instrText>
      </w:r>
      <w:r w:rsidR="00CD5D95">
        <w:rPr>
          <w:lang w:val="en-US"/>
        </w:rPr>
        <w:fldChar w:fldCharType="separate"/>
      </w:r>
      <w:r w:rsidR="00CD5D95">
        <w:rPr>
          <w:noProof/>
          <w:lang w:val="en-US"/>
        </w:rPr>
        <w:t>2</w:t>
      </w:r>
      <w:r w:rsidR="00CD5D95">
        <w:rPr>
          <w:lang w:val="en-US"/>
        </w:rPr>
        <w:fldChar w:fldCharType="end"/>
      </w:r>
      <w:r w:rsidR="00CD5D95">
        <w:rPr>
          <w:lang w:val="en-US"/>
        </w:rPr>
        <w:t>.</w:t>
      </w:r>
      <w:r w:rsidR="00CD5D95">
        <w:rPr>
          <w:lang w:val="en-US"/>
        </w:rPr>
        <w:fldChar w:fldCharType="begin"/>
      </w:r>
      <w:r w:rsidR="00CD5D95">
        <w:rPr>
          <w:lang w:val="en-US"/>
        </w:rPr>
        <w:instrText xml:space="preserve"> SEQ Рис. \* ARABIC \s 1 </w:instrText>
      </w:r>
      <w:r w:rsidR="00CD5D95">
        <w:rPr>
          <w:lang w:val="en-US"/>
        </w:rPr>
        <w:fldChar w:fldCharType="separate"/>
      </w:r>
      <w:r w:rsidR="00CD5D95">
        <w:rPr>
          <w:noProof/>
          <w:lang w:val="en-US"/>
        </w:rPr>
        <w:t>9</w:t>
      </w:r>
      <w:r w:rsidR="00CD5D95">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bookmarkEnd w:id="109"/>
    </w:p>
    <w:p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rsidR="005D2F37" w:rsidRDefault="007D1FC3" w:rsidP="00670F6A">
      <w:pPr>
        <w:pStyle w:val="3"/>
      </w:pPr>
      <w:bookmarkStart w:id="110" w:name="_Toc357911215"/>
      <w:r>
        <w:lastRenderedPageBreak/>
        <w:t xml:space="preserve">Apple </w:t>
      </w:r>
      <w:proofErr w:type="spellStart"/>
      <w:r>
        <w:t>XCode</w:t>
      </w:r>
      <w:proofErr w:type="spellEnd"/>
      <w:r>
        <w:t xml:space="preserve"> </w:t>
      </w:r>
      <w:r w:rsidRPr="007D1FC3">
        <w:t>Instruments</w:t>
      </w:r>
      <w:bookmarkEnd w:id="110"/>
    </w:p>
    <w:p w:rsidR="007D1FC3" w:rsidRDefault="007D1FC3" w:rsidP="007D1FC3">
      <w:pPr>
        <w:keepNext/>
        <w:ind w:firstLine="0"/>
      </w:pPr>
      <w:r>
        <w:rPr>
          <w:noProof/>
        </w:rPr>
        <w:drawing>
          <wp:inline distT="0" distB="0" distL="0" distR="0">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0"/>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rsidR="007D1FC3" w:rsidRPr="007D1FC3" w:rsidRDefault="007D1FC3" w:rsidP="007D1FC3">
      <w:pPr>
        <w:pStyle w:val="af"/>
      </w:pPr>
      <w:bookmarkStart w:id="111" w:name="_Toc357907331"/>
      <w:r>
        <w:t xml:space="preserve">Рис. </w:t>
      </w:r>
      <w:fldSimple w:instr=" STYLEREF 1 \s ">
        <w:r w:rsidR="00CD5D95">
          <w:rPr>
            <w:noProof/>
          </w:rPr>
          <w:t>2</w:t>
        </w:r>
      </w:fldSimple>
      <w:r w:rsidR="00CD5D95">
        <w:t>.</w:t>
      </w:r>
      <w:fldSimple w:instr=" SEQ Рис. \* ARABIC \s 1 ">
        <w:r w:rsidR="00CD5D95">
          <w:rPr>
            <w:noProof/>
          </w:rPr>
          <w:t>10</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bookmarkEnd w:id="111"/>
    </w:p>
    <w:p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rsidR="00DF1924" w:rsidRDefault="00D639AF" w:rsidP="00670F6A">
      <w:pPr>
        <w:pStyle w:val="3"/>
      </w:pPr>
      <w:bookmarkStart w:id="112" w:name="_Toc357911216"/>
      <w:r>
        <w:t xml:space="preserve">GNU </w:t>
      </w:r>
      <w:proofErr w:type="spellStart"/>
      <w:r w:rsidR="009160C4">
        <w:t>Valgrind</w:t>
      </w:r>
      <w:bookmarkEnd w:id="112"/>
      <w:proofErr w:type="spellEnd"/>
    </w:p>
    <w:p w:rsidR="009160C4" w:rsidRDefault="00DF1924" w:rsidP="009160C4">
      <w:pPr>
        <w:keepNext/>
        <w:ind w:firstLine="0"/>
        <w:jc w:val="center"/>
      </w:pPr>
      <w:r>
        <w:rPr>
          <w:noProof/>
        </w:rPr>
        <w:drawing>
          <wp:inline distT="0" distB="0" distL="0" distR="0">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rsidR="00DF1924" w:rsidRPr="00953872" w:rsidRDefault="009160C4" w:rsidP="009160C4">
      <w:pPr>
        <w:pStyle w:val="af"/>
      </w:pPr>
      <w:bookmarkStart w:id="113" w:name="_Toc357907332"/>
      <w:r>
        <w:t xml:space="preserve">Рис. </w:t>
      </w:r>
      <w:fldSimple w:instr=" STYLEREF 1 \s ">
        <w:r w:rsidR="00CD5D95">
          <w:rPr>
            <w:noProof/>
          </w:rPr>
          <w:t>2</w:t>
        </w:r>
      </w:fldSimple>
      <w:r w:rsidR="00CD5D95">
        <w:t>.</w:t>
      </w:r>
      <w:fldSimple w:instr=" SEQ Рис. \* ARABIC \s 1 ">
        <w:r w:rsidR="00CD5D95">
          <w:rPr>
            <w:noProof/>
          </w:rPr>
          <w:t>11</w:t>
        </w:r>
      </w:fldSimple>
      <w:r>
        <w:t xml:space="preserve">. Снимок окна терминала с результатами профилирования программы </w:t>
      </w:r>
      <w:proofErr w:type="spellStart"/>
      <w:r w:rsidR="00953872">
        <w:rPr>
          <w:lang w:val="en-US"/>
        </w:rPr>
        <w:t>Valgrind</w:t>
      </w:r>
      <w:bookmarkEnd w:id="113"/>
      <w:proofErr w:type="spellEnd"/>
    </w:p>
    <w:p w:rsidR="009160C4" w:rsidRDefault="009160C4" w:rsidP="009160C4">
      <w:pPr>
        <w:ind w:firstLine="0"/>
      </w:pPr>
      <w:r>
        <w:tab/>
        <w:t xml:space="preserve">Данное средство относится к категории </w:t>
      </w:r>
      <w:proofErr w:type="gramStart"/>
      <w:r>
        <w:t>ПО</w:t>
      </w:r>
      <w:proofErr w:type="gramEnd"/>
      <w:r>
        <w:t xml:space="preserve"> </w:t>
      </w:r>
      <w:proofErr w:type="gramStart"/>
      <w:r>
        <w:t>с</w:t>
      </w:r>
      <w:proofErr w:type="gramEnd"/>
      <w:r>
        <w:t xml:space="preserve">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rsidR="00953872" w:rsidRDefault="00953872" w:rsidP="00670F6A">
      <w:pPr>
        <w:pStyle w:val="3"/>
      </w:pPr>
      <w:bookmarkStart w:id="114" w:name="_Toc357911217"/>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114"/>
      <w:proofErr w:type="spellEnd"/>
    </w:p>
    <w:p w:rsidR="00D639AF" w:rsidRPr="00414AB1" w:rsidRDefault="00414AB1" w:rsidP="00D639AF">
      <w:r>
        <w:t>В таблице ниже приведено сравнение сре</w:t>
      </w:r>
      <w:proofErr w:type="gramStart"/>
      <w:r>
        <w:t>дств пр</w:t>
      </w:r>
      <w:proofErr w:type="gramEnd"/>
      <w:r>
        <w:t xml:space="preserve">офилирования, перечисленных в </w:t>
      </w:r>
      <w:r w:rsidR="00401A40">
        <w:t>главе 2.</w:t>
      </w:r>
      <w:r w:rsidR="00401A40" w:rsidRPr="00401A40">
        <w:t>3</w:t>
      </w:r>
      <w:r w:rsidR="00C7370C">
        <w:t>.</w:t>
      </w:r>
    </w:p>
    <w:p w:rsidR="00414AB1" w:rsidRPr="00414AB1" w:rsidRDefault="00414AB1" w:rsidP="007E145F">
      <w:pPr>
        <w:pStyle w:val="af"/>
        <w:jc w:val="right"/>
      </w:pPr>
      <w:r>
        <w:t xml:space="preserve">Табл. </w:t>
      </w:r>
      <w:fldSimple w:instr=" STYLEREF 1 \s ">
        <w:r w:rsidR="00C46737">
          <w:rPr>
            <w:noProof/>
          </w:rPr>
          <w:t>2</w:t>
        </w:r>
      </w:fldSimple>
      <w:r>
        <w:t>.</w:t>
      </w:r>
      <w:fldSimple w:instr=" SEQ Табл. \* ARABIC \s 1 ">
        <w:r w:rsidR="00C46737">
          <w:rPr>
            <w:noProof/>
          </w:rPr>
          <w:t>1</w:t>
        </w:r>
      </w:fldSimple>
      <w:r>
        <w:t xml:space="preserve">. Сравнение характеристик </w:t>
      </w:r>
      <w:proofErr w:type="gramStart"/>
      <w:r>
        <w:t>профилирующего</w:t>
      </w:r>
      <w:proofErr w:type="gramEnd"/>
      <w:r>
        <w:t xml:space="preserve"> ПО</w:t>
      </w:r>
    </w:p>
    <w:tbl>
      <w:tblPr>
        <w:tblStyle w:val="ac"/>
        <w:tblW w:w="0" w:type="auto"/>
        <w:tblLayout w:type="fixed"/>
        <w:tblLook w:val="04A0"/>
      </w:tblPr>
      <w:tblGrid>
        <w:gridCol w:w="2235"/>
        <w:gridCol w:w="1275"/>
        <w:gridCol w:w="1276"/>
        <w:gridCol w:w="992"/>
        <w:gridCol w:w="1418"/>
        <w:gridCol w:w="1276"/>
        <w:gridCol w:w="1099"/>
      </w:tblGrid>
      <w:tr w:rsidR="00414AB1" w:rsidRPr="00D639AF" w:rsidTr="00414AB1">
        <w:tc>
          <w:tcPr>
            <w:tcW w:w="2235" w:type="dxa"/>
            <w:shd w:val="pct12" w:color="auto" w:fill="auto"/>
            <w:vAlign w:val="center"/>
          </w:tcPr>
          <w:p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rsidTr="00414AB1">
        <w:tc>
          <w:tcPr>
            <w:tcW w:w="2235" w:type="dxa"/>
          </w:tcPr>
          <w:p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D639AF">
            <w:pPr>
              <w:ind w:firstLine="0"/>
              <w:jc w:val="center"/>
              <w:rPr>
                <w:szCs w:val="28"/>
                <w:lang w:val="en-US"/>
              </w:rPr>
            </w:pPr>
            <w:r w:rsidRPr="00D639AF">
              <w:rPr>
                <w:szCs w:val="28"/>
                <w:lang w:val="en-US"/>
              </w:rPr>
              <w:t>+</w:t>
            </w:r>
          </w:p>
        </w:tc>
      </w:tr>
      <w:tr w:rsidR="00D639AF" w:rsidRPr="00D639AF" w:rsidTr="00414AB1">
        <w:tc>
          <w:tcPr>
            <w:tcW w:w="2235" w:type="dxa"/>
          </w:tcPr>
          <w:p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rsidR="00953872" w:rsidRPr="00D639AF" w:rsidRDefault="00D639AF" w:rsidP="00414AB1">
            <w:pPr>
              <w:keepNext/>
              <w:ind w:firstLine="0"/>
              <w:jc w:val="center"/>
              <w:rPr>
                <w:szCs w:val="28"/>
                <w:lang w:val="en-US"/>
              </w:rPr>
            </w:pPr>
            <w:r w:rsidRPr="00D639AF">
              <w:rPr>
                <w:szCs w:val="28"/>
                <w:lang w:val="en-US"/>
              </w:rPr>
              <w:t>+</w:t>
            </w:r>
          </w:p>
        </w:tc>
      </w:tr>
    </w:tbl>
    <w:p w:rsidR="00C7370C" w:rsidRDefault="00C7370C" w:rsidP="00C11615">
      <w:pPr>
        <w:spacing w:line="240" w:lineRule="auto"/>
        <w:ind w:firstLine="0"/>
      </w:pPr>
      <w:r>
        <w:tab/>
      </w:r>
    </w:p>
    <w:p w:rsidR="00C7370C" w:rsidRDefault="00C7370C" w:rsidP="00C11615">
      <w:pPr>
        <w:spacing w:line="240" w:lineRule="auto"/>
        <w:ind w:firstLine="0"/>
      </w:pPr>
      <w:r>
        <w:tab/>
        <w:t>Следовательно, наиболее подходящими вариантами являются:</w:t>
      </w:r>
    </w:p>
    <w:p w:rsidR="00C7370C" w:rsidRPr="009D63B1" w:rsidRDefault="003B6227" w:rsidP="00D54FA5">
      <w:pPr>
        <w:pStyle w:val="ad"/>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rsidR="009D63B1" w:rsidRPr="009D63B1" w:rsidRDefault="009D63B1" w:rsidP="00D54FA5">
      <w:pPr>
        <w:pStyle w:val="ad"/>
        <w:numPr>
          <w:ilvl w:val="0"/>
          <w:numId w:val="19"/>
        </w:numPr>
        <w:spacing w:line="240" w:lineRule="auto"/>
      </w:pPr>
      <w:r>
        <w:rPr>
          <w:szCs w:val="28"/>
          <w:lang w:val="en-US"/>
        </w:rPr>
        <w:t xml:space="preserve">Instruments </w:t>
      </w:r>
      <w:r>
        <w:rPr>
          <w:szCs w:val="28"/>
        </w:rPr>
        <w:t xml:space="preserve">для </w:t>
      </w:r>
      <w:r>
        <w:rPr>
          <w:szCs w:val="28"/>
          <w:lang w:val="en-US"/>
        </w:rPr>
        <w:t>Mac OS</w:t>
      </w:r>
    </w:p>
    <w:p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rsidR="00E5460D" w:rsidRDefault="00E5460D">
      <w:pPr>
        <w:spacing w:line="240" w:lineRule="auto"/>
        <w:ind w:firstLine="0"/>
        <w:jc w:val="left"/>
      </w:pPr>
      <w:r>
        <w:br w:type="page"/>
      </w:r>
    </w:p>
    <w:p w:rsidR="005F16DB" w:rsidRDefault="00403A5B" w:rsidP="00E5460D">
      <w:pPr>
        <w:pStyle w:val="2"/>
        <w:rPr>
          <w:rFonts w:cs="Times New Roman"/>
        </w:rPr>
      </w:pPr>
      <w:bookmarkStart w:id="115" w:name="_Toc357911218"/>
      <w:r>
        <w:rPr>
          <w:rFonts w:cs="Times New Roman"/>
        </w:rPr>
        <w:lastRenderedPageBreak/>
        <w:t>Разработка системы тестов для моделирования работы потоков</w:t>
      </w:r>
      <w:bookmarkEnd w:id="115"/>
    </w:p>
    <w:p w:rsidR="00330941" w:rsidRDefault="00B60F40" w:rsidP="003050ED">
      <w:r>
        <w:t>Теперь необходимо выделить основной набор характеристик</w:t>
      </w:r>
      <w:r w:rsidR="00793736">
        <w:t xml:space="preserve"> моделей </w:t>
      </w:r>
      <w:proofErr w:type="spellStart"/>
      <w:r w:rsidR="00793736">
        <w:t>многопоточности</w:t>
      </w:r>
      <w:proofErr w:type="spellEnd"/>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rsidR="00563BB6" w:rsidRDefault="00563BB6" w:rsidP="00634BB6">
      <w:r>
        <w:t xml:space="preserve">Учитывая </w:t>
      </w:r>
      <w:proofErr w:type="gramStart"/>
      <w:r>
        <w:t>вышеизложенное</w:t>
      </w:r>
      <w:proofErr w:type="gramEnd"/>
      <w:r>
        <w:t xml:space="preserve">, </w:t>
      </w:r>
      <w:r w:rsidR="008F2DAA">
        <w:t>можно перечислить тесты, отражающие важнейшие свойс</w:t>
      </w:r>
      <w:r w:rsidR="001E2CCE">
        <w:t>тва потоков выполнения:</w:t>
      </w:r>
    </w:p>
    <w:p w:rsidR="001E2CCE" w:rsidRDefault="00ED173D" w:rsidP="00B838E3">
      <w:pPr>
        <w:pStyle w:val="ad"/>
        <w:numPr>
          <w:ilvl w:val="0"/>
          <w:numId w:val="23"/>
        </w:numPr>
        <w:ind w:left="0" w:firstLine="426"/>
      </w:pPr>
      <w:r>
        <w:t>Создание</w:t>
      </w:r>
      <w:r w:rsidR="00712672">
        <w:t>/удалени</w:t>
      </w:r>
      <w:r>
        <w:t>е потоков</w:t>
      </w:r>
      <w:r w:rsidR="00712672">
        <w:t>. Вариантов р</w:t>
      </w:r>
      <w:r w:rsidR="00DB6905">
        <w:t>еализации кооперативных потоков в отличи</w:t>
      </w:r>
      <w:proofErr w:type="gramStart"/>
      <w:r w:rsidR="00DB6905">
        <w:t>и</w:t>
      </w:r>
      <w:proofErr w:type="gramEnd"/>
      <w:r w:rsidR="00DB6905">
        <w:t xml:space="preserve">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w:t>
      </w:r>
      <w:proofErr w:type="gramStart"/>
      <w:r w:rsidR="00032B62">
        <w:t>этого</w:t>
      </w:r>
      <w:proofErr w:type="gramEnd"/>
      <w:r w:rsidR="00032B62">
        <w:t xml:space="preserve"> в том числе путем упрощения возможностей.</w:t>
      </w:r>
      <w:r w:rsidR="00B838E3">
        <w:t xml:space="preserve"> </w:t>
      </w:r>
      <w:r w:rsidR="00032B62">
        <w:t xml:space="preserve"> Поэтому расходы на создание/удаление </w:t>
      </w:r>
      <w:r>
        <w:t>потоков могут различаться.</w:t>
      </w:r>
    </w:p>
    <w:p w:rsidR="00BE2A8E" w:rsidRDefault="00BE2A8E" w:rsidP="00B838E3">
      <w:pPr>
        <w:pStyle w:val="ad"/>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rsidR="00492C55" w:rsidRDefault="00492C55" w:rsidP="00B838E3">
      <w:pPr>
        <w:pStyle w:val="ad"/>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p>
    <w:p w:rsidR="00ED173D" w:rsidRDefault="00FE2326" w:rsidP="00B838E3">
      <w:pPr>
        <w:pStyle w:val="ad"/>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w:t>
      </w:r>
      <w:proofErr w:type="gramStart"/>
      <w:r w:rsidR="009F78AA">
        <w:t>и</w:t>
      </w:r>
      <w:proofErr w:type="gramEnd"/>
      <w:r w:rsidR="009F78AA">
        <w:t xml:space="preserve"> от предыдущего теста будет варьироваться количество переключений, а не сравниваться их длительность.</w:t>
      </w:r>
    </w:p>
    <w:p w:rsidR="00605A4C" w:rsidRDefault="00605A4C" w:rsidP="00B838E3">
      <w:pPr>
        <w:pStyle w:val="ad"/>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rsidR="000306A7" w:rsidRDefault="004D7945" w:rsidP="00B838E3">
      <w:pPr>
        <w:pStyle w:val="ad"/>
        <w:numPr>
          <w:ilvl w:val="0"/>
          <w:numId w:val="23"/>
        </w:numPr>
        <w:ind w:left="0" w:firstLine="426"/>
      </w:pPr>
      <w:r>
        <w:t>Операции чтения/записи, работа с файловыми дескрипторами</w:t>
      </w:r>
      <w:r w:rsidR="00BE2A8E">
        <w:t>. Эти</w:t>
      </w:r>
      <w:r w:rsidR="000306A7">
        <w:t xml:space="preserve"> тест</w:t>
      </w:r>
      <w:r w:rsidR="00BE2A8E">
        <w:t>ы</w:t>
      </w:r>
      <w:r w:rsidR="000306A7">
        <w:t xml:space="preserve"> служ</w:t>
      </w:r>
      <w:r w:rsidR="00BE2A8E">
        <w:t>а</w:t>
      </w:r>
      <w:r w:rsidR="000306A7">
        <w:t>т для анализа влияния фактора, связанного с работой потока с файловыми дескрипторами.</w:t>
      </w:r>
    </w:p>
    <w:p w:rsidR="00E57197" w:rsidRDefault="005E47FE" w:rsidP="00E57197">
      <w:pPr>
        <w:pStyle w:val="ad"/>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 xml:space="preserve">системах с несколькими логическими ядрами возрастает количество «дорогих» </w:t>
      </w:r>
      <w:proofErr w:type="spellStart"/>
      <w:proofErr w:type="gramStart"/>
      <w:r>
        <w:t>кросс-ядерных</w:t>
      </w:r>
      <w:proofErr w:type="spellEnd"/>
      <w:proofErr w:type="gramEnd"/>
      <w:r>
        <w:t xml:space="preserve"> переключений контекста потоков выполнения.</w:t>
      </w:r>
    </w:p>
    <w:p w:rsidR="00E57197" w:rsidRDefault="00505F05" w:rsidP="00780605">
      <w:pPr>
        <w:pStyle w:val="2"/>
        <w:numPr>
          <w:ilvl w:val="2"/>
          <w:numId w:val="1"/>
        </w:numPr>
      </w:pPr>
      <w:bookmarkStart w:id="116" w:name="_Toc357911219"/>
      <w:r>
        <w:t>Т</w:t>
      </w:r>
      <w:r w:rsidR="007C0CAE">
        <w:t>ест на</w:t>
      </w:r>
      <w:r>
        <w:t xml:space="preserve"> с</w:t>
      </w:r>
      <w:r w:rsidR="00780605">
        <w:t>оздание/удаление потоков</w:t>
      </w:r>
      <w:bookmarkEnd w:id="116"/>
    </w:p>
    <w:p w:rsidR="00277331" w:rsidRPr="00277331" w:rsidRDefault="00277331" w:rsidP="00277331">
      <w:r>
        <w:t>Самый простой тест, проверяющий создание/удаление потоков</w:t>
      </w:r>
      <w:r w:rsidR="000B35A2">
        <w:t>.</w:t>
      </w:r>
    </w:p>
    <w:p w:rsidR="00132A85" w:rsidRDefault="00DC550B" w:rsidP="00132A85">
      <w:pPr>
        <w:keepNext/>
      </w:pPr>
      <w:r>
        <w:pict>
          <v:shape id="_x0000_i1031" type="#_x0000_t75" style="width:270.2pt;height:89.8pt">
            <v:imagedata r:id="rId22" o:title=""/>
          </v:shape>
        </w:pict>
      </w:r>
    </w:p>
    <w:p w:rsidR="00CD06F7" w:rsidRDefault="00132A85" w:rsidP="00132A85">
      <w:pPr>
        <w:pStyle w:val="af"/>
        <w:jc w:val="both"/>
      </w:pPr>
      <w:bookmarkStart w:id="117" w:name="_Toc357907333"/>
      <w:r>
        <w:t xml:space="preserve">Рис. </w:t>
      </w:r>
      <w:fldSimple w:instr=" STYLEREF 1 \s ">
        <w:r w:rsidR="00CD5D95">
          <w:rPr>
            <w:noProof/>
          </w:rPr>
          <w:t>2</w:t>
        </w:r>
      </w:fldSimple>
      <w:r w:rsidR="00CD5D95">
        <w:t>.</w:t>
      </w:r>
      <w:fldSimple w:instr=" SEQ Рис. \* ARABIC \s 1 ">
        <w:r w:rsidR="00CD5D95">
          <w:rPr>
            <w:noProof/>
          </w:rPr>
          <w:t>12</w:t>
        </w:r>
      </w:fldSimple>
      <w:r>
        <w:t xml:space="preserve">. </w:t>
      </w:r>
      <w:r w:rsidR="00D3765C">
        <w:t>Схема</w:t>
      </w:r>
      <w:r>
        <w:t xml:space="preserve"> алгоритма работы тестовой задачи 3, создание и удаление потока</w:t>
      </w:r>
      <w:bookmarkEnd w:id="117"/>
    </w:p>
    <w:p w:rsidR="00780605" w:rsidRDefault="007C0CAE" w:rsidP="00780605">
      <w:pPr>
        <w:pStyle w:val="3"/>
        <w:rPr>
          <w:lang w:val="ru-RU"/>
        </w:rPr>
      </w:pPr>
      <w:bookmarkStart w:id="118" w:name="_Toc357911220"/>
      <w:proofErr w:type="spellStart"/>
      <w:r>
        <w:t>Тест</w:t>
      </w:r>
      <w:proofErr w:type="spellEnd"/>
      <w:r>
        <w:t xml:space="preserve"> </w:t>
      </w:r>
      <w:proofErr w:type="spellStart"/>
      <w:r>
        <w:t>на</w:t>
      </w:r>
      <w:proofErr w:type="spellEnd"/>
      <w:r>
        <w:t xml:space="preserve"> </w:t>
      </w:r>
      <w:r>
        <w:rPr>
          <w:lang w:val="ru-RU"/>
        </w:rPr>
        <w:t>п</w:t>
      </w:r>
      <w:r w:rsidR="00780605">
        <w:rPr>
          <w:lang w:val="ru-RU"/>
        </w:rPr>
        <w:t>ереключение контекста</w:t>
      </w:r>
      <w:bookmarkEnd w:id="118"/>
    </w:p>
    <w:p w:rsidR="00277331" w:rsidRPr="00277331" w:rsidRDefault="00277331" w:rsidP="00277331">
      <w:r>
        <w:t xml:space="preserve">Основа теста – команда </w:t>
      </w:r>
      <w:r w:rsidRPr="003F715D">
        <w:rPr>
          <w:i/>
          <w:lang w:val="en-US"/>
        </w:rPr>
        <w:t>yield</w:t>
      </w:r>
      <w:r w:rsidRPr="00E70DB7">
        <w:t xml:space="preserve">, </w:t>
      </w:r>
      <w:r>
        <w:t xml:space="preserve">передающая управление планировщику потоков для смены контекста потока выполнения. Для потоков </w:t>
      </w:r>
      <w:proofErr w:type="spellStart"/>
      <w:r>
        <w:rPr>
          <w:lang w:val="en-US"/>
        </w:rPr>
        <w:t>pthread</w:t>
      </w:r>
      <w:proofErr w:type="spellEnd"/>
      <w:r w:rsidRPr="00E70DB7">
        <w:t xml:space="preserve"> </w:t>
      </w:r>
      <w:r>
        <w:t xml:space="preserve">таковой является команда </w:t>
      </w:r>
      <w:proofErr w:type="spellStart"/>
      <w:r w:rsidRPr="003F715D">
        <w:rPr>
          <w:i/>
          <w:lang w:val="en-US"/>
        </w:rPr>
        <w:t>sched</w:t>
      </w:r>
      <w:proofErr w:type="spellEnd"/>
      <w:r w:rsidRPr="00E70DB7">
        <w:rPr>
          <w:i/>
        </w:rPr>
        <w:t>_</w:t>
      </w:r>
      <w:r w:rsidRPr="003F715D">
        <w:rPr>
          <w:i/>
          <w:lang w:val="en-US"/>
        </w:rPr>
        <w:t>yield</w:t>
      </w:r>
      <w:r w:rsidRPr="00E70DB7">
        <w:t xml:space="preserve">, для </w:t>
      </w:r>
      <w:r>
        <w:rPr>
          <w:lang w:val="en-US"/>
        </w:rPr>
        <w:t>State</w:t>
      </w:r>
      <w:r w:rsidRPr="00E70DB7">
        <w:t xml:space="preserve"> </w:t>
      </w:r>
      <w:r>
        <w:rPr>
          <w:lang w:val="en-US"/>
        </w:rPr>
        <w:t>Threads</w:t>
      </w:r>
      <w:r w:rsidRPr="00E70DB7">
        <w:t xml:space="preserve"> – </w:t>
      </w:r>
      <w:proofErr w:type="spellStart"/>
      <w:r w:rsidRPr="00277331">
        <w:rPr>
          <w:i/>
          <w:lang w:val="en-US"/>
        </w:rPr>
        <w:t>st</w:t>
      </w:r>
      <w:proofErr w:type="spellEnd"/>
      <w:r w:rsidRPr="00E70DB7">
        <w:rPr>
          <w:i/>
        </w:rPr>
        <w:t>_</w:t>
      </w:r>
      <w:r w:rsidRPr="00277331">
        <w:rPr>
          <w:i/>
          <w:lang w:val="en-US"/>
        </w:rPr>
        <w:t>yield</w:t>
      </w:r>
      <w:r w:rsidRPr="00E70DB7">
        <w:t xml:space="preserve">, </w:t>
      </w:r>
      <w:r>
        <w:t xml:space="preserve">для </w:t>
      </w:r>
      <w:r>
        <w:rPr>
          <w:lang w:val="en-US"/>
        </w:rPr>
        <w:t>GNU</w:t>
      </w:r>
      <w:r w:rsidRPr="00E70DB7">
        <w:t xml:space="preserve"> </w:t>
      </w:r>
      <w:r>
        <w:rPr>
          <w:lang w:val="en-US"/>
        </w:rPr>
        <w:t>Portable</w:t>
      </w:r>
      <w:r w:rsidRPr="00E70DB7">
        <w:t xml:space="preserve"> </w:t>
      </w:r>
      <w:r>
        <w:rPr>
          <w:lang w:val="en-US"/>
        </w:rPr>
        <w:t>Threads</w:t>
      </w:r>
      <w:r w:rsidRPr="00E70DB7">
        <w:t xml:space="preserve"> – </w:t>
      </w:r>
      <w:proofErr w:type="spellStart"/>
      <w:r w:rsidRPr="00277331">
        <w:rPr>
          <w:i/>
          <w:lang w:val="en-US"/>
        </w:rPr>
        <w:t>pth</w:t>
      </w:r>
      <w:proofErr w:type="spellEnd"/>
      <w:r w:rsidRPr="00E70DB7">
        <w:rPr>
          <w:i/>
        </w:rPr>
        <w:t>_</w:t>
      </w:r>
      <w:r w:rsidRPr="00277331">
        <w:rPr>
          <w:i/>
          <w:lang w:val="en-US"/>
        </w:rPr>
        <w:t>yield</w:t>
      </w:r>
      <w:r w:rsidRPr="00E70DB7">
        <w:t>.</w:t>
      </w:r>
      <w:r>
        <w:t xml:space="preserve"> Данная команда производит смену контекста до </w:t>
      </w:r>
      <w:r>
        <w:lastRenderedPageBreak/>
        <w:t>истечения кванта времени (это касается только системных потоков), что позволяет поставить обе модели в равные условия.</w:t>
      </w:r>
    </w:p>
    <w:p w:rsidR="00277331" w:rsidRPr="00277331" w:rsidRDefault="00277331" w:rsidP="00277331">
      <w:r>
        <w:t xml:space="preserve">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2" type="#_x0000_t75" style="width:297.25pt;height:175.35pt">
            <v:imagedata r:id="rId23" o:title=""/>
          </v:shape>
        </w:pict>
      </w:r>
    </w:p>
    <w:p w:rsidR="00CD06F7" w:rsidRDefault="00132A85" w:rsidP="00132A85">
      <w:pPr>
        <w:pStyle w:val="af"/>
        <w:jc w:val="both"/>
      </w:pPr>
      <w:bookmarkStart w:id="119" w:name="_Toc357907334"/>
      <w:r>
        <w:t xml:space="preserve">Рис. </w:t>
      </w:r>
      <w:fldSimple w:instr=" STYLEREF 1 \s ">
        <w:r w:rsidR="00CD5D95">
          <w:rPr>
            <w:noProof/>
          </w:rPr>
          <w:t>2</w:t>
        </w:r>
      </w:fldSimple>
      <w:r w:rsidR="00CD5D95">
        <w:t>.</w:t>
      </w:r>
      <w:fldSimple w:instr=" SEQ Рис. \* ARABIC \s 1 ">
        <w:r w:rsidR="00CD5D95">
          <w:rPr>
            <w:noProof/>
          </w:rPr>
          <w:t>13</w:t>
        </w:r>
      </w:fldSimple>
      <w:r>
        <w:t xml:space="preserve">. </w:t>
      </w:r>
      <w:r w:rsidR="00D3765C">
        <w:t>Схема</w:t>
      </w:r>
      <w:r>
        <w:t xml:space="preserve"> алгоритма работы тестовой задачи 2, переключение контекста потока</w:t>
      </w:r>
      <w:bookmarkEnd w:id="119"/>
    </w:p>
    <w:p w:rsidR="00780605" w:rsidRDefault="007C0CAE" w:rsidP="00780605">
      <w:pPr>
        <w:pStyle w:val="3"/>
        <w:rPr>
          <w:lang w:val="ru-RU"/>
        </w:rPr>
      </w:pPr>
      <w:bookmarkStart w:id="120" w:name="_Toc357911221"/>
      <w:proofErr w:type="spellStart"/>
      <w:r>
        <w:t>Тест</w:t>
      </w:r>
      <w:proofErr w:type="spellEnd"/>
      <w:r>
        <w:t xml:space="preserve"> </w:t>
      </w:r>
      <w:proofErr w:type="spellStart"/>
      <w:r>
        <w:t>на</w:t>
      </w:r>
      <w:proofErr w:type="spellEnd"/>
      <w:r>
        <w:t xml:space="preserve"> </w:t>
      </w:r>
      <w:r>
        <w:rPr>
          <w:lang w:val="ru-RU"/>
        </w:rPr>
        <w:t>к</w:t>
      </w:r>
      <w:r w:rsidR="00780605">
        <w:rPr>
          <w:lang w:val="ru-RU"/>
        </w:rPr>
        <w:t>ороткие вычисления</w:t>
      </w:r>
      <w:bookmarkEnd w:id="120"/>
    </w:p>
    <w:p w:rsidR="00132A85" w:rsidRDefault="00DC550B" w:rsidP="00132A85">
      <w:pPr>
        <w:pStyle w:val="afa"/>
        <w:keepNext/>
      </w:pPr>
      <w:r>
        <w:pict>
          <v:shape id="_x0000_i1033" type="#_x0000_t75" style="width:297.25pt;height:239.5pt">
            <v:imagedata r:id="rId24" o:title=""/>
          </v:shape>
        </w:pict>
      </w:r>
    </w:p>
    <w:p w:rsidR="00CD06F7" w:rsidRDefault="00132A85" w:rsidP="00132A85">
      <w:pPr>
        <w:pStyle w:val="af"/>
        <w:jc w:val="both"/>
      </w:pPr>
      <w:bookmarkStart w:id="121" w:name="_Toc357907335"/>
      <w:r>
        <w:t xml:space="preserve">Рис. </w:t>
      </w:r>
      <w:fldSimple w:instr=" STYLEREF 1 \s ">
        <w:r w:rsidR="00CD5D95">
          <w:rPr>
            <w:noProof/>
          </w:rPr>
          <w:t>2</w:t>
        </w:r>
      </w:fldSimple>
      <w:r w:rsidR="00CD5D95">
        <w:t>.</w:t>
      </w:r>
      <w:fldSimple w:instr=" SEQ Рис. \* ARABIC \s 1 ">
        <w:r w:rsidR="00CD5D95">
          <w:rPr>
            <w:noProof/>
          </w:rPr>
          <w:t>14</w:t>
        </w:r>
      </w:fldSimple>
      <w:r>
        <w:t xml:space="preserve">. </w:t>
      </w:r>
      <w:r w:rsidR="00D3765C">
        <w:t>Схема</w:t>
      </w:r>
      <w:r>
        <w:t xml:space="preserve"> алгоритма работы тестовой задачи 1, короткие вычисления</w:t>
      </w:r>
      <w:bookmarkEnd w:id="121"/>
    </w:p>
    <w:p w:rsidR="002D27C2" w:rsidRPr="000B35A2" w:rsidRDefault="002D27C2" w:rsidP="002D27C2">
      <w:pPr>
        <w:pStyle w:val="afa"/>
      </w:pPr>
      <w:r>
        <w:lastRenderedPageBreak/>
        <w:t>В тесте проводится серия коротких измерений длительностью 30мс.</w:t>
      </w:r>
    </w:p>
    <w:p w:rsidR="00780605" w:rsidRDefault="007C0CAE" w:rsidP="00780605">
      <w:pPr>
        <w:pStyle w:val="3"/>
        <w:rPr>
          <w:lang w:val="ru-RU"/>
        </w:rPr>
      </w:pPr>
      <w:bookmarkStart w:id="122" w:name="_Toc357911222"/>
      <w:proofErr w:type="spellStart"/>
      <w:r>
        <w:t>Тест</w:t>
      </w:r>
      <w:proofErr w:type="spellEnd"/>
      <w:r>
        <w:t xml:space="preserve"> </w:t>
      </w:r>
      <w:proofErr w:type="spellStart"/>
      <w:r>
        <w:t>на</w:t>
      </w:r>
      <w:proofErr w:type="spellEnd"/>
      <w:r>
        <w:t xml:space="preserve"> </w:t>
      </w:r>
      <w:r>
        <w:rPr>
          <w:lang w:val="ru-RU"/>
        </w:rPr>
        <w:t>д</w:t>
      </w:r>
      <w:r w:rsidR="00780605">
        <w:rPr>
          <w:lang w:val="ru-RU"/>
        </w:rPr>
        <w:t>лительные вычисления</w:t>
      </w:r>
      <w:bookmarkEnd w:id="122"/>
    </w:p>
    <w:p w:rsidR="00E03169" w:rsidRPr="00E03169" w:rsidRDefault="00AA6A95" w:rsidP="00521098">
      <w:r>
        <w:t>В тесте проводится серия коротких измерений длительностью 10с.</w:t>
      </w:r>
    </w:p>
    <w:p w:rsidR="00132A85" w:rsidRDefault="00DC550B" w:rsidP="00132A85">
      <w:pPr>
        <w:pStyle w:val="afa"/>
        <w:keepNext/>
      </w:pPr>
      <w:r>
        <w:pict>
          <v:shape id="_x0000_i1034" type="#_x0000_t75" style="width:4in;height:233.1pt">
            <v:imagedata r:id="rId25" o:title=""/>
          </v:shape>
        </w:pict>
      </w:r>
    </w:p>
    <w:p w:rsidR="00CD06F7" w:rsidRPr="00CD06F7" w:rsidRDefault="00132A85" w:rsidP="00132A85">
      <w:pPr>
        <w:pStyle w:val="af"/>
        <w:jc w:val="both"/>
      </w:pPr>
      <w:bookmarkStart w:id="123" w:name="_Toc357907336"/>
      <w:r>
        <w:t xml:space="preserve">Рис. </w:t>
      </w:r>
      <w:fldSimple w:instr=" STYLEREF 1 \s ">
        <w:r w:rsidR="00CD5D95">
          <w:rPr>
            <w:noProof/>
          </w:rPr>
          <w:t>2</w:t>
        </w:r>
      </w:fldSimple>
      <w:r w:rsidR="00CD5D95">
        <w:t>.</w:t>
      </w:r>
      <w:fldSimple w:instr=" SEQ Рис. \* ARABIC \s 1 ">
        <w:r w:rsidR="00CD5D95">
          <w:rPr>
            <w:noProof/>
          </w:rPr>
          <w:t>15</w:t>
        </w:r>
      </w:fldSimple>
      <w:r>
        <w:t xml:space="preserve">. </w:t>
      </w:r>
      <w:r w:rsidR="00D3765C">
        <w:t>Схема</w:t>
      </w:r>
      <w:r>
        <w:t xml:space="preserve"> алгоритма работы тестовой задачи 5, длительные вычисления</w:t>
      </w:r>
      <w:bookmarkEnd w:id="123"/>
    </w:p>
    <w:p w:rsidR="00780605" w:rsidRDefault="007C0CAE" w:rsidP="00780605">
      <w:pPr>
        <w:pStyle w:val="3"/>
        <w:rPr>
          <w:lang w:val="ru-RU"/>
        </w:rPr>
      </w:pPr>
      <w:bookmarkStart w:id="124" w:name="_Toc357911223"/>
      <w:proofErr w:type="spellStart"/>
      <w:r>
        <w:t>Тест</w:t>
      </w:r>
      <w:proofErr w:type="spellEnd"/>
      <w:r>
        <w:t xml:space="preserve"> </w:t>
      </w:r>
      <w:proofErr w:type="spellStart"/>
      <w:r>
        <w:t>на</w:t>
      </w:r>
      <w:proofErr w:type="spellEnd"/>
      <w:r>
        <w:t xml:space="preserve"> </w:t>
      </w:r>
      <w:r>
        <w:rPr>
          <w:lang w:val="ru-RU"/>
        </w:rPr>
        <w:t>общую</w:t>
      </w:r>
      <w:r w:rsidR="00780605">
        <w:rPr>
          <w:lang w:val="ru-RU"/>
        </w:rPr>
        <w:t xml:space="preserve"> память</w:t>
      </w:r>
      <w:bookmarkEnd w:id="124"/>
    </w:p>
    <w:p w:rsidR="00132A85" w:rsidRDefault="00DC550B" w:rsidP="00132A85">
      <w:pPr>
        <w:pStyle w:val="afa"/>
        <w:keepNext/>
      </w:pPr>
      <w:r>
        <w:pict>
          <v:shape id="_x0000_i1035" type="#_x0000_t75" style="width:296.55pt;height:239.5pt;mso-position-vertical:absolute">
            <v:imagedata r:id="rId26" o:title=""/>
          </v:shape>
        </w:pict>
      </w:r>
    </w:p>
    <w:p w:rsidR="00CD06F7" w:rsidRDefault="00132A85" w:rsidP="00132A85">
      <w:pPr>
        <w:pStyle w:val="af"/>
        <w:jc w:val="both"/>
      </w:pPr>
      <w:bookmarkStart w:id="125" w:name="_Toc357907337"/>
      <w:r>
        <w:t xml:space="preserve">Рис. </w:t>
      </w:r>
      <w:fldSimple w:instr=" STYLEREF 1 \s ">
        <w:r w:rsidR="00CD5D95">
          <w:rPr>
            <w:noProof/>
          </w:rPr>
          <w:t>2</w:t>
        </w:r>
      </w:fldSimple>
      <w:r w:rsidR="00CD5D95">
        <w:t>.</w:t>
      </w:r>
      <w:fldSimple w:instr=" SEQ Рис. \* ARABIC \s 1 ">
        <w:r w:rsidR="00CD5D95">
          <w:rPr>
            <w:noProof/>
          </w:rPr>
          <w:t>16</w:t>
        </w:r>
      </w:fldSimple>
      <w:r>
        <w:t xml:space="preserve">. </w:t>
      </w:r>
      <w:r w:rsidR="00D3765C">
        <w:t>Схема</w:t>
      </w:r>
      <w:r>
        <w:t xml:space="preserve"> алгоритма работы тестовой задачи 6, общая память</w:t>
      </w:r>
      <w:bookmarkEnd w:id="125"/>
    </w:p>
    <w:p w:rsidR="00521098" w:rsidRPr="00521098" w:rsidRDefault="00521098" w:rsidP="00521098">
      <w:proofErr w:type="gramStart"/>
      <w:r>
        <w:lastRenderedPageBreak/>
        <w:t>Аналогичен тесту с короткими вычислениями за исключением того, что переменная, куда записывается результат, статическая атомарная.</w:t>
      </w:r>
      <w:proofErr w:type="gramEnd"/>
    </w:p>
    <w:p w:rsidR="00780605" w:rsidRDefault="007C0CAE" w:rsidP="00780605">
      <w:pPr>
        <w:pStyle w:val="3"/>
        <w:rPr>
          <w:lang w:val="ru-RU"/>
        </w:rPr>
      </w:pPr>
      <w:bookmarkStart w:id="126" w:name="_Toc357911224"/>
      <w:proofErr w:type="spellStart"/>
      <w:r>
        <w:t>Тест</w:t>
      </w:r>
      <w:proofErr w:type="spellEnd"/>
      <w:r>
        <w:t xml:space="preserve"> </w:t>
      </w:r>
      <w:proofErr w:type="spellStart"/>
      <w:r>
        <w:t>на</w:t>
      </w:r>
      <w:proofErr w:type="spellEnd"/>
      <w:r>
        <w:t xml:space="preserve"> </w:t>
      </w:r>
      <w:r>
        <w:rPr>
          <w:lang w:val="ru-RU"/>
        </w:rPr>
        <w:t>п</w:t>
      </w:r>
      <w:r w:rsidR="00780605">
        <w:rPr>
          <w:lang w:val="ru-RU"/>
        </w:rPr>
        <w:t>римитивы синхронизации</w:t>
      </w:r>
      <w:bookmarkEnd w:id="126"/>
    </w:p>
    <w:p w:rsidR="003330B0" w:rsidRDefault="003330B0" w:rsidP="003330B0">
      <w:r>
        <w:t xml:space="preserve">В качестве примитива синхронизации был взят </w:t>
      </w:r>
      <w:proofErr w:type="spellStart"/>
      <w:r>
        <w:t>мьютекс</w:t>
      </w:r>
      <w:proofErr w:type="spellEnd"/>
      <w:r>
        <w:t xml:space="preserve">. Можно было выбрать любой другой: барьер, семафор, затвор – т.к. все они построены на базе одного и того же механизма. </w:t>
      </w:r>
      <w:r w:rsidR="006658F4">
        <w:t xml:space="preserve">У потоков </w:t>
      </w:r>
      <w:proofErr w:type="spellStart"/>
      <w:r w:rsidR="006658F4">
        <w:rPr>
          <w:lang w:val="en-US"/>
        </w:rPr>
        <w:t>pthread</w:t>
      </w:r>
      <w:proofErr w:type="spellEnd"/>
      <w:r w:rsidR="006658F4" w:rsidRPr="00E70DB7">
        <w:t xml:space="preserve">, </w:t>
      </w:r>
      <w:r w:rsidR="006658F4">
        <w:rPr>
          <w:lang w:val="en-US"/>
        </w:rPr>
        <w:t>State</w:t>
      </w:r>
      <w:r w:rsidR="006658F4" w:rsidRPr="00E70DB7">
        <w:t xml:space="preserve"> </w:t>
      </w:r>
      <w:r w:rsidR="006658F4">
        <w:rPr>
          <w:lang w:val="en-US"/>
        </w:rPr>
        <w:t>Threads</w:t>
      </w:r>
      <w:r w:rsidR="006658F4" w:rsidRPr="00E70DB7">
        <w:t xml:space="preserve"> и </w:t>
      </w:r>
      <w:r w:rsidR="006658F4">
        <w:rPr>
          <w:lang w:val="en-US"/>
        </w:rPr>
        <w:t>GNU</w:t>
      </w:r>
      <w:r w:rsidR="006658F4" w:rsidRPr="00E70DB7">
        <w:t xml:space="preserve"> </w:t>
      </w:r>
      <w:r w:rsidR="006658F4">
        <w:rPr>
          <w:lang w:val="en-US"/>
        </w:rPr>
        <w:t>Portable</w:t>
      </w:r>
      <w:r w:rsidR="006658F4" w:rsidRPr="00E70DB7">
        <w:t xml:space="preserve"> </w:t>
      </w:r>
      <w:r w:rsidR="006658F4">
        <w:rPr>
          <w:lang w:val="en-US"/>
        </w:rPr>
        <w:t>Threads</w:t>
      </w:r>
      <w:r w:rsidR="006658F4" w:rsidRPr="00E70DB7">
        <w:t xml:space="preserve"> </w:t>
      </w:r>
      <w:r w:rsidR="006658F4">
        <w:t>принципы работы с ним различаются</w:t>
      </w:r>
      <w:r w:rsidR="006658F4" w:rsidRPr="00E70DB7">
        <w:t>.</w:t>
      </w:r>
    </w:p>
    <w:p w:rsidR="003330B0" w:rsidRPr="003330B0" w:rsidRDefault="003330B0" w:rsidP="003330B0">
      <w:r>
        <w:t xml:space="preserve">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6" type="#_x0000_t75" style="width:305.8pt;height:245.95pt">
            <v:imagedata r:id="rId27" o:title=""/>
          </v:shape>
        </w:pict>
      </w:r>
    </w:p>
    <w:p w:rsidR="006D0757" w:rsidRPr="006D0757" w:rsidRDefault="00132A85" w:rsidP="00336D24">
      <w:pPr>
        <w:pStyle w:val="af"/>
        <w:jc w:val="both"/>
      </w:pPr>
      <w:bookmarkStart w:id="127" w:name="_Toc357907338"/>
      <w:r>
        <w:t xml:space="preserve">Рис. </w:t>
      </w:r>
      <w:fldSimple w:instr=" STYLEREF 1 \s ">
        <w:r w:rsidR="00CD5D95">
          <w:rPr>
            <w:noProof/>
          </w:rPr>
          <w:t>2</w:t>
        </w:r>
      </w:fldSimple>
      <w:r w:rsidR="00CD5D95">
        <w:t>.</w:t>
      </w:r>
      <w:fldSimple w:instr=" SEQ Рис. \* ARABIC \s 1 ">
        <w:r w:rsidR="00CD5D95">
          <w:rPr>
            <w:noProof/>
          </w:rPr>
          <w:t>17</w:t>
        </w:r>
      </w:fldSimple>
      <w:r>
        <w:t xml:space="preserve">. </w:t>
      </w:r>
      <w:r w:rsidR="00D3765C">
        <w:t>Схема</w:t>
      </w:r>
      <w:r>
        <w:t xml:space="preserve"> алгоритма работы тестовой задачи 4, примитивы синхронизации</w:t>
      </w:r>
      <w:bookmarkEnd w:id="127"/>
    </w:p>
    <w:p w:rsidR="00780605" w:rsidRDefault="007C0CAE" w:rsidP="00780605">
      <w:pPr>
        <w:pStyle w:val="3"/>
        <w:rPr>
          <w:lang w:val="ru-RU"/>
        </w:rPr>
      </w:pPr>
      <w:bookmarkStart w:id="128" w:name="_Toc357911225"/>
      <w:r w:rsidRPr="00AA525D">
        <w:rPr>
          <w:lang w:val="ru-RU"/>
        </w:rPr>
        <w:t xml:space="preserve">Тест на </w:t>
      </w:r>
      <w:r>
        <w:rPr>
          <w:lang w:val="ru-RU"/>
        </w:rPr>
        <w:t>о</w:t>
      </w:r>
      <w:r w:rsidR="00BD54D2">
        <w:rPr>
          <w:lang w:val="ru-RU"/>
        </w:rPr>
        <w:t>перации чтения/записи</w:t>
      </w:r>
      <w:bookmarkEnd w:id="128"/>
    </w:p>
    <w:p w:rsidR="00336D24" w:rsidRDefault="00336D24" w:rsidP="00336D24">
      <w:pPr>
        <w:pStyle w:val="afa"/>
      </w:pPr>
      <w:r>
        <w:t>Данный тест посвящен работе с дескрипторами чтения/записи. В тесте открываются 3 дескриптора чтения и 1 дескриптор записи для работы с символьными устройствами.</w:t>
      </w:r>
    </w:p>
    <w:p w:rsidR="00336D24" w:rsidRPr="00336D24" w:rsidRDefault="00336D24" w:rsidP="00336D24">
      <w:r>
        <w:lastRenderedPageBreak/>
        <w:t xml:space="preserve">Аналогично предыдущим тестам с целью </w:t>
      </w:r>
      <w:proofErr w:type="gramStart"/>
      <w:r>
        <w:t>сделать издержки на создание/удаление потоков незначительными в рамках данного теста было выбрано</w:t>
      </w:r>
      <w:proofErr w:type="gramEnd"/>
      <w:r>
        <w:t xml:space="preserve"> достаточно большое число итераций.</w:t>
      </w:r>
    </w:p>
    <w:p w:rsidR="00132A85" w:rsidRDefault="00DC550B" w:rsidP="00132A85">
      <w:pPr>
        <w:pStyle w:val="afa"/>
        <w:keepNext/>
      </w:pPr>
      <w:r>
        <w:pict>
          <v:shape id="_x0000_i1037" type="#_x0000_t75" style="width:333.6pt;height:302.25pt">
            <v:imagedata r:id="rId28" o:title=""/>
          </v:shape>
        </w:pict>
      </w:r>
    </w:p>
    <w:p w:rsidR="00780605" w:rsidRPr="00DB0FAD" w:rsidRDefault="00CD5D95" w:rsidP="00132A85">
      <w:pPr>
        <w:pStyle w:val="af"/>
        <w:jc w:val="both"/>
      </w:pPr>
      <w:fldSimple w:instr=" STYLEREF 1 \s ">
        <w:bookmarkStart w:id="129" w:name="_Toc357907339"/>
        <w:r>
          <w:rPr>
            <w:noProof/>
          </w:rPr>
          <w:t>2</w:t>
        </w:r>
      </w:fldSimple>
      <w:r>
        <w:t>.</w:t>
      </w:r>
      <w:fldSimple w:instr=" SEQ Рис. \* ARABIC \s 1 ">
        <w:r>
          <w:rPr>
            <w:noProof/>
          </w:rPr>
          <w:t>18</w:t>
        </w:r>
      </w:fldSimple>
      <w:r w:rsidR="00132A85">
        <w:t xml:space="preserve">. </w:t>
      </w:r>
      <w:r w:rsidR="00D3765C">
        <w:t>Схема</w:t>
      </w:r>
      <w:r w:rsidR="00132A85">
        <w:t xml:space="preserve"> алгоритма ра</w:t>
      </w:r>
      <w:r w:rsidR="00863298">
        <w:t>боты тестовой задачи 8, чтение/</w:t>
      </w:r>
      <w:r w:rsidR="00132A85">
        <w:t>запись</w:t>
      </w:r>
      <w:r w:rsidR="00863298">
        <w:t>,</w:t>
      </w:r>
      <w:r w:rsidR="00132A85">
        <w:t xml:space="preserve"> </w:t>
      </w:r>
      <w:r w:rsidR="00863298">
        <w:t>работа с файловыми дескрипторами</w:t>
      </w:r>
      <w:bookmarkEnd w:id="129"/>
    </w:p>
    <w:p w:rsidR="0035451B" w:rsidRDefault="0035451B">
      <w:pPr>
        <w:spacing w:line="240" w:lineRule="auto"/>
        <w:ind w:firstLine="0"/>
        <w:jc w:val="left"/>
      </w:pPr>
    </w:p>
    <w:p w:rsidR="00B33FC4" w:rsidRDefault="00B33FC4" w:rsidP="00B33FC4">
      <w:pPr>
        <w:pStyle w:val="2"/>
      </w:pPr>
      <w:bookmarkStart w:id="130" w:name="_Toc357911226"/>
      <w:r>
        <w:t>Разработка гибридной модели потоков</w:t>
      </w:r>
      <w:bookmarkEnd w:id="130"/>
    </w:p>
    <w:p w:rsidR="00CD06F7" w:rsidRDefault="00350FF2" w:rsidP="002B0C0A">
      <w:r>
        <w:t xml:space="preserve">Согласно проведенному исследованию, пик производительности высоконагруженного </w:t>
      </w:r>
      <w:proofErr w:type="gramStart"/>
      <w:r>
        <w:t>процесса</w:t>
      </w:r>
      <w:proofErr w:type="gramEnd"/>
      <w:r>
        <w:t xml:space="preserve"> при использовании вытесняющих (системных) потоков в </w:t>
      </w:r>
      <w:r>
        <w:rPr>
          <w:lang w:val="en-US"/>
        </w:rPr>
        <w:t>SMP</w:t>
      </w:r>
      <w:r w:rsidRPr="00E70DB7">
        <w:t xml:space="preserve"> </w:t>
      </w:r>
      <w:r>
        <w:t>системе достигается при совпадении количества выделенных потоков с количеством доступных логических ядер ЦП. Ниже этого количества не достигается полная загрузка в</w:t>
      </w:r>
      <w:r w:rsidR="005F2523">
        <w:t>сех ядер. Выше этого значения происходит борьба за процессорное время, и, как следствие этого, рост накладных расходов.</w:t>
      </w:r>
    </w:p>
    <w:p w:rsidR="002B0C0A" w:rsidRDefault="002B0C0A" w:rsidP="002B0C0A">
      <w:r>
        <w:t xml:space="preserve">Таким образом, когда количество потоков меньше или равно количеству доступных логических ядер, должна происходить привязка 1:1, </w:t>
      </w:r>
      <w:r>
        <w:lastRenderedPageBreak/>
        <w:t xml:space="preserve">т.е. одного пользовательского потока к одному системному. При возрастании этого значения </w:t>
      </w:r>
      <w:r w:rsidR="007C5409">
        <w:t>выделение потоков должно достигаться исключительно за счет пользовательских, причем привязка должна происходить к системному потоку с наименьшим количеством пользовательских для соблюдения равномерности распределения.</w:t>
      </w:r>
    </w:p>
    <w:p w:rsidR="00E55CF7" w:rsidRDefault="00917B99" w:rsidP="002B0C0A">
      <w:r>
        <w:t xml:space="preserve">Пусть </w:t>
      </w:r>
      <w:r>
        <w:rPr>
          <w:lang w:val="en-US"/>
        </w:rPr>
        <w:t>Q</w:t>
      </w:r>
      <w:r w:rsidRPr="00917B99">
        <w:t xml:space="preserve"> </w:t>
      </w:r>
      <w:r>
        <w:t>–</w:t>
      </w:r>
      <w:r w:rsidRPr="00917B99">
        <w:t xml:space="preserve"> </w:t>
      </w:r>
      <w:r>
        <w:t xml:space="preserve">количество доступных логических ядер </w:t>
      </w:r>
      <w:r>
        <w:rPr>
          <w:lang w:val="en-US"/>
        </w:rPr>
        <w:t>SMP</w:t>
      </w:r>
      <w:r w:rsidRPr="006A2224">
        <w:t xml:space="preserve"> </w:t>
      </w:r>
      <w:r>
        <w:t>системы</w:t>
      </w:r>
      <w:r w:rsidR="006A2224" w:rsidRPr="006A2224">
        <w:t xml:space="preserve">, </w:t>
      </w:r>
      <w:r w:rsidR="006A2224">
        <w:t xml:space="preserve">а разрабатываемая модель строится путем гибридизации потоков </w:t>
      </w:r>
      <w:proofErr w:type="spellStart"/>
      <w:r w:rsidR="006A2224">
        <w:rPr>
          <w:lang w:val="en-US"/>
        </w:rPr>
        <w:t>Pthreads</w:t>
      </w:r>
      <w:proofErr w:type="spellEnd"/>
      <w:r w:rsidR="006A2224" w:rsidRPr="00E70DB7">
        <w:t xml:space="preserve"> </w:t>
      </w:r>
      <w:r w:rsidR="006A2224">
        <w:t xml:space="preserve">потоками </w:t>
      </w:r>
      <w:r w:rsidR="006A2224">
        <w:rPr>
          <w:lang w:val="en-US"/>
        </w:rPr>
        <w:t>State</w:t>
      </w:r>
      <w:r w:rsidR="006A2224" w:rsidRPr="00E70DB7">
        <w:t xml:space="preserve"> </w:t>
      </w:r>
      <w:r w:rsidR="006A2224">
        <w:rPr>
          <w:lang w:val="en-US"/>
        </w:rPr>
        <w:t>Threads</w:t>
      </w:r>
      <w:r>
        <w:t xml:space="preserve">. </w:t>
      </w:r>
      <w:r w:rsidR="006A2224">
        <w:t>Тогда л</w:t>
      </w:r>
      <w:r w:rsidR="00E55CF7">
        <w:t>огика теоретического расчета поведения гибридной модели в тесте на создание/удаление потоков такова: до</w:t>
      </w:r>
      <w:r w:rsidR="00294377">
        <w:t xml:space="preserve"> </w:t>
      </w:r>
      <w:r w:rsidR="006A2224">
        <w:rPr>
          <w:lang w:val="en-US"/>
        </w:rPr>
        <w:t>Q</w:t>
      </w:r>
      <w:r w:rsidR="006F0D68">
        <w:t xml:space="preserve"> потоков включительно при завершении одного из них нужно будет выделять 1 системный и 1 пользовательский поток, а при большем количестве потребуется выделение всего лишь одного пользовательского. Это значит, что </w:t>
      </w:r>
      <w:r w:rsidR="007426CD">
        <w:t xml:space="preserve">при использовании </w:t>
      </w:r>
      <w:r w:rsidR="00185C50">
        <w:t xml:space="preserve">свыше </w:t>
      </w:r>
      <w:r w:rsidR="006A2224">
        <w:rPr>
          <w:lang w:val="en-US"/>
        </w:rPr>
        <w:t>Q</w:t>
      </w:r>
      <w:r w:rsidR="00185C50">
        <w:t xml:space="preserve"> потоков</w:t>
      </w:r>
      <w:r w:rsidR="007426CD">
        <w:t xml:space="preserve"> гибридная модель будет вести себя, как кооперативная.</w:t>
      </w:r>
      <w:r w:rsidR="00B8174A">
        <w:t xml:space="preserve"> А до </w:t>
      </w:r>
      <w:r w:rsidR="006A2224">
        <w:rPr>
          <w:lang w:val="en-US"/>
        </w:rPr>
        <w:t>Q</w:t>
      </w:r>
      <w:r w:rsidR="00B8174A">
        <w:t xml:space="preserve"> потоков включитель</w:t>
      </w:r>
      <w:r w:rsidR="006A2224">
        <w:t>но формула расчета</w:t>
      </w:r>
      <w:r w:rsidR="00B8174A">
        <w:t xml:space="preserve"> следующая:</w:t>
      </w:r>
    </w:p>
    <w:p w:rsidR="00B8174A" w:rsidRPr="00B8174A" w:rsidRDefault="00B8174A" w:rsidP="007D5C5B">
      <w:pPr>
        <w:ind w:firstLine="0"/>
        <w:rPr>
          <w:lang w:val="en-US"/>
        </w:rPr>
      </w:pPr>
      <m:oMathPara>
        <m:oMath>
          <m:r>
            <w:rPr>
              <w:rFonts w:ascii="Cambria Math" w:hAnsi="Cambria Math"/>
              <w:lang w:val="en-US"/>
            </w:rPr>
            <m:t>N</m:t>
          </m:r>
          <m:r>
            <w:rPr>
              <w:rFonts w:ascii="Cambria Math" w:hAnsi="Cambria Math"/>
              <w:lang w:val="en-US"/>
            </w:rPr>
            <m:t>(p)</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den>
              </m:f>
            </m:den>
          </m:f>
        </m:oMath>
      </m:oMathPara>
    </w:p>
    <w:p w:rsidR="00B8174A" w:rsidRPr="006A2224" w:rsidRDefault="007D5C5B" w:rsidP="007D5C5B">
      <w:pPr>
        <w:ind w:firstLine="0"/>
      </w:pPr>
      <w:r>
        <w:t>где</w:t>
      </w:r>
      <w:r w:rsidR="006A2224" w:rsidRPr="006A2224">
        <w:t xml:space="preserve"> </w:t>
      </w:r>
      <m:oMath>
        <m:r>
          <w:rPr>
            <w:rFonts w:ascii="Cambria Math" w:hAnsi="Cambria Math"/>
            <w:lang w:val="en-US"/>
          </w:rPr>
          <m:t>p</m:t>
        </m:r>
      </m:oMath>
      <w:r w:rsidR="006A2224" w:rsidRPr="006A2224">
        <w:t xml:space="preserve"> –</w:t>
      </w:r>
      <w:r w:rsidR="006A2224">
        <w:t xml:space="preserve"> общее количество потоков в каждый момент времени,</w:t>
      </w:r>
      <w:r w:rsidRPr="00E70DB7">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и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oMath>
      <w:r w:rsidRPr="00E70DB7">
        <w:t xml:space="preserve"> </w:t>
      </w:r>
      <w:r>
        <w:t xml:space="preserve">– количество потоков выделяемых за 1с соответствующими моделями, единица в знаменателе – 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потоков </w:t>
      </w:r>
      <w:proofErr w:type="spellStart"/>
      <w:r w:rsidR="000C615A">
        <w:rPr>
          <w:lang w:val="en-US"/>
        </w:rPr>
        <w:t>Pthreads</w:t>
      </w:r>
      <w:proofErr w:type="spellEnd"/>
      <w:r w:rsidR="00F56E0B">
        <w:t>,</w:t>
      </w:r>
      <w:r>
        <w:t xml:space="preserve"> дробь в знаменателе –</w:t>
      </w:r>
      <w:r w:rsidR="00F56E0B">
        <w:t xml:space="preserve"> </w:t>
      </w:r>
      <w:r>
        <w:t xml:space="preserve">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oMath>
      <w:r w:rsidRPr="00E70DB7">
        <w:t xml:space="preserve"> </w:t>
      </w:r>
      <w:r>
        <w:t xml:space="preserve">потоков </w:t>
      </w:r>
      <w:r>
        <w:rPr>
          <w:lang w:val="en-US"/>
        </w:rPr>
        <w:t>State</w:t>
      </w:r>
      <w:r w:rsidRPr="00E70DB7">
        <w:t xml:space="preserve"> </w:t>
      </w:r>
      <w:r>
        <w:rPr>
          <w:lang w:val="en-US"/>
        </w:rPr>
        <w:t>Threads</w:t>
      </w:r>
      <w:r w:rsidR="00F56E0B" w:rsidRPr="00E70DB7">
        <w:t>.</w:t>
      </w:r>
      <w:r w:rsidR="00DC2609" w:rsidRPr="00E70DB7">
        <w:t xml:space="preserve"> </w:t>
      </w:r>
      <w:r w:rsidR="00DC2609">
        <w:t>Упростив</w:t>
      </w:r>
      <w:r w:rsidR="006A2224">
        <w:t>,</w:t>
      </w:r>
      <w:r w:rsidR="00DC2609">
        <w:t xml:space="preserve"> получим</w:t>
      </w:r>
      <w:proofErr w:type="gramStart"/>
      <w:r w:rsidR="00DC2609" w:rsidRPr="006A2224">
        <w:t>,</w:t>
      </w:r>
      <w:proofErr w:type="gramEnd"/>
    </w:p>
    <w:p w:rsidR="00074DEE" w:rsidRPr="00B730B4" w:rsidRDefault="00DC2609" w:rsidP="007D5C5B">
      <w:pPr>
        <w:ind w:firstLine="0"/>
      </w:pPr>
      <m:oMathPara>
        <m:oMath>
          <m:r>
            <w:rPr>
              <w:rFonts w:ascii="Cambria Math" w:hAnsi="Cambria Math"/>
              <w:lang w:val="en-US"/>
            </w:rPr>
            <m:t>N</m:t>
          </m:r>
          <m:r>
            <w:rPr>
              <w:rFonts w:ascii="Cambria Math" w:hAnsi="Cambria Math"/>
              <w:lang w:val="en-US"/>
            </w:rPr>
            <m:t>(p)</m:t>
          </m:r>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d>
                <m:dPr>
                  <m:ctrlPr>
                    <w:rPr>
                      <w:rFonts w:ascii="Cambria Math" w:hAnsi="Cambria Math"/>
                      <w:i/>
                      <w:lang w:val="en-US"/>
                    </w:rPr>
                  </m:ctrlPr>
                </m:dPr>
                <m:e>
                  <m:r>
                    <w:rPr>
                      <w:rFonts w:ascii="Cambria Math" w:hAnsi="Cambria Math"/>
                      <w:lang w:val="en-US"/>
                    </w:rPr>
                    <m:t>p</m:t>
                  </m:r>
                </m:e>
              </m:d>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r>
                <w:rPr>
                  <w:rFonts w:ascii="Cambria Math" w:hAnsi="Cambria Math"/>
                  <w:lang w:val="en-US"/>
                </w:rPr>
                <m:t>(p)</m:t>
              </m:r>
            </m:den>
          </m:f>
        </m:oMath>
      </m:oMathPara>
    </w:p>
    <w:p w:rsidR="00B730B4" w:rsidRDefault="00B90A05" w:rsidP="00B730B4">
      <w:r>
        <w:t>Для всех последующих тестов поведени</w:t>
      </w:r>
      <w:r w:rsidR="0094488B">
        <w:t>е гибридной модели можно описать</w:t>
      </w:r>
      <w:r w:rsidR="00F05693">
        <w:t xml:space="preserve"> следующ</w:t>
      </w:r>
      <w:r w:rsidR="00BC267B">
        <w:t>ей системой уравнений</w:t>
      </w:r>
      <w:r w:rsidR="0094488B">
        <w:t>:</w:t>
      </w:r>
    </w:p>
    <w:p w:rsidR="0094488B" w:rsidRPr="00592751" w:rsidRDefault="0094488B" w:rsidP="00B90A05">
      <w:pPr>
        <w:rPr>
          <w:i/>
        </w:rPr>
      </w:pPr>
      <m:oMathPara>
        <m:oMath>
          <m:r>
            <w:rPr>
              <w:rFonts w:ascii="Cambria Math" w:hAnsi="Cambria Math"/>
              <w:lang w:val="en-US"/>
            </w:rPr>
            <m:t>N</m:t>
          </m:r>
          <m:r>
            <w:rPr>
              <w:rFonts w:ascii="Cambria Math" w:hAnsi="Cambria Math"/>
              <w:lang w:val="en-US"/>
            </w:rPr>
            <m:t>(p)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r>
                    <w:rPr>
                      <w:rFonts w:ascii="Cambria Math" w:hAnsi="Cambria Math"/>
                      <w:lang w:val="en-US"/>
                    </w:rPr>
                    <m:t>(p)</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lang w:val="en-US"/>
                    </w:rPr>
                    <m:t>Q</m:t>
                  </m:r>
                  <m:r>
                    <w:rPr>
                      <w:rFonts w:ascii="Cambria Math" w:hAnsi="Cambria Math"/>
                    </w:rPr>
                    <m:t>,</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-X(p)</m:t>
                      </m:r>
                    </m:e>
                  </m:d>
                  <m:r>
                    <w:rPr>
                      <w:rFonts w:ascii="Cambria Math" w:hAnsi="Cambria Math"/>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94488B" w:rsidRPr="00522E4A" w:rsidRDefault="0094488B" w:rsidP="0094488B">
      <w:pPr>
        <w:ind w:firstLine="0"/>
      </w:pPr>
      <w:r>
        <w:lastRenderedPageBreak/>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sidR="0032786C" w:rsidRPr="00592751">
        <w:t xml:space="preserve"> </w:t>
      </w:r>
      <w:r w:rsidR="00592751">
        <w:t xml:space="preserve">– время создания одного </w:t>
      </w:r>
      <w:r w:rsidR="00F05693">
        <w:t>кооперативного потока</w:t>
      </w:r>
      <w:r w:rsidR="006A2224">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p</m:t>
            </m:r>
          </m:sub>
        </m:sSub>
      </m:oMath>
      <w:r w:rsidR="00522E4A">
        <w:t xml:space="preserve"> – время создания одного системного потока</w:t>
      </w:r>
      <w:proofErr w:type="gramStart"/>
      <w:r w:rsidR="00522E4A">
        <w:t xml:space="preserve">, </w:t>
      </w:r>
      <m:oMath>
        <m:r>
          <w:rPr>
            <w:rFonts w:ascii="Cambria Math" w:hAnsi="Cambria Math"/>
            <w:lang w:val="en-US"/>
          </w:rPr>
          <m:t>X</m:t>
        </m:r>
        <m:r>
          <w:rPr>
            <w:rFonts w:ascii="Cambria Math" w:hAnsi="Cambria Math"/>
          </w:rPr>
          <m:t>(</m:t>
        </m:r>
        <m:r>
          <w:rPr>
            <w:rFonts w:ascii="Cambria Math" w:hAnsi="Cambria Math"/>
            <w:lang w:val="en-US"/>
          </w:rPr>
          <m:t>p</m:t>
        </m:r>
        <m:r>
          <w:rPr>
            <w:rFonts w:ascii="Cambria Math" w:hAnsi="Cambria Math"/>
          </w:rPr>
          <m:t>)</m:t>
        </m:r>
      </m:oMath>
      <w:r w:rsidR="00522E4A" w:rsidRPr="00522E4A">
        <w:t xml:space="preserve"> </w:t>
      </w:r>
      <w:r w:rsidR="00522E4A">
        <w:t xml:space="preserve">– </w:t>
      </w:r>
      <w:proofErr w:type="gramEnd"/>
      <w:r w:rsidR="00522E4A">
        <w:t>издержки на планирование одного кооперативного потока.</w:t>
      </w:r>
    </w:p>
    <w:p w:rsidR="00FF270C" w:rsidRDefault="003D3FB2" w:rsidP="003D3FB2">
      <w:r>
        <w:t xml:space="preserve">Забегая немного вперед, во всех тестах, кроме </w:t>
      </w:r>
      <w:r w:rsidR="00F27114">
        <w:t>первого</w:t>
      </w:r>
      <w:r>
        <w:t>, издержками на создание/удаление можно пренебречь. Таким образом</w:t>
      </w:r>
      <w:proofErr w:type="gramStart"/>
      <w:r>
        <w:t>,</w:t>
      </w:r>
      <w:proofErr w:type="gramEnd"/>
    </w:p>
    <w:p w:rsidR="00522E4A" w:rsidRDefault="00FF270C" w:rsidP="004D62F8">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rPr>
                    <m:t>при p≤</m:t>
                  </m:r>
                  <m:r>
                    <w:rPr>
                      <w:rFonts w:ascii="Cambria Math" w:hAnsi="Cambria Math"/>
                      <w:lang w:val="en-US"/>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1-X(p)</m:t>
                      </m:r>
                    </m:e>
                  </m:d>
                  <m:r>
                    <w:rPr>
                      <w:rFonts w:ascii="Cambria Math" w:hAnsi="Cambria Math"/>
                      <w:lang w:val="en-US"/>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4D62F8" w:rsidRPr="004D62F8" w:rsidRDefault="004D62F8" w:rsidP="004D62F8">
      <w:pPr>
        <w:rPr>
          <w:i/>
        </w:rPr>
      </w:pPr>
      <w:r>
        <w:t xml:space="preserve">Выразив </w:t>
      </w:r>
      <m:oMath>
        <m:r>
          <w:rPr>
            <w:rFonts w:ascii="Cambria Math" w:hAnsi="Cambria Math"/>
            <w:lang w:val="en-US"/>
          </w:rPr>
          <m:t>X</m:t>
        </m:r>
        <m:d>
          <m:dPr>
            <m:ctrlPr>
              <w:rPr>
                <w:rFonts w:ascii="Cambria Math" w:hAnsi="Cambria Math"/>
                <w:i/>
              </w:rPr>
            </m:ctrlPr>
          </m:dPr>
          <m:e>
            <m:r>
              <w:rPr>
                <w:rFonts w:ascii="Cambria Math" w:hAnsi="Cambria Math"/>
                <w:lang w:val="en-US"/>
              </w:rPr>
              <m:t>p</m:t>
            </m:r>
          </m:e>
        </m:d>
      </m:oMath>
      <w:r w:rsidRPr="004D62F8">
        <w:t xml:space="preserve"> </w:t>
      </w:r>
      <w:r>
        <w:t>в терминах количества выполненных задач за единицу времени, получим:</w:t>
      </w:r>
    </w:p>
    <w:p w:rsidR="00FF270C" w:rsidRDefault="00FF270C" w:rsidP="00FF270C">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p</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den>
                      </m:f>
                    </m:e>
                  </m:d>
                  <m:r>
                    <w:rPr>
                      <w:rFonts w:ascii="Cambria Math" w:hAnsi="Cambria Math"/>
                    </w:rPr>
                    <m:t xml:space="preserve"> </m:t>
                  </m:r>
                  <m:r>
                    <w:rPr>
                      <w:rFonts w:ascii="Cambria Math" w:hAnsi="Cambria Math"/>
                    </w:rPr>
                    <m:t xml:space="preserve">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4D62F8" w:rsidRPr="004D62F8" w:rsidRDefault="004D62F8" w:rsidP="004D62F8">
      <w:r>
        <w:t>Упростив, второе уравнение системы, приходим к результату:</w:t>
      </w:r>
    </w:p>
    <w:p w:rsidR="00FF270C" w:rsidRPr="004D62F8" w:rsidRDefault="00660390" w:rsidP="004D62F8">
      <w:pPr>
        <w:rPr>
          <w:i/>
        </w:rPr>
      </w:pPr>
      <m:oMathPara>
        <m:oMath>
          <m:r>
            <w:rPr>
              <w:rFonts w:ascii="Cambria Math" w:hAnsi="Cambria Math"/>
              <w:lang w:val="en-US"/>
            </w:rPr>
            <m:t>N(p)</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r>
                    <w:rPr>
                      <w:rFonts w:ascii="Cambria Math" w:hAnsi="Cambria Math"/>
                      <w:lang w:val="en-US"/>
                    </w:rPr>
                    <m:t xml:space="preserve"> </m:t>
                  </m:r>
                  <m:r>
                    <w:rPr>
                      <w:rFonts w:ascii="Cambria Math" w:hAnsi="Cambria Math"/>
                      <w:lang w:val="en-US"/>
                    </w:rPr>
                    <m:t xml:space="preserve">         </m:t>
                  </m:r>
                  <m:r>
                    <w:rPr>
                      <w:rFonts w:ascii="Cambria Math" w:hAnsi="Cambria Math"/>
                    </w:rPr>
                    <m:t>при p≤</m:t>
                  </m:r>
                  <m:r>
                    <w:rPr>
                      <w:rFonts w:ascii="Cambria Math" w:hAnsi="Cambria Math"/>
                    </w:rPr>
                    <m:t>Q</m:t>
                  </m:r>
                  <m:r>
                    <w:rPr>
                      <w:rFonts w:ascii="Cambria Math" w:hAnsi="Cambria Math"/>
                    </w:rPr>
                    <m:t xml:space="preserve">, </m:t>
                  </m:r>
                </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m:t>
                      </m:r>
                      <m:r>
                        <w:rPr>
                          <w:rFonts w:ascii="Cambria Math" w:hAnsi="Cambria Math"/>
                        </w:rPr>
                        <m:t>h</m:t>
                      </m:r>
                      <m:r>
                        <w:rPr>
                          <w:rFonts w:ascii="Cambria Math" w:hAnsi="Cambria Math"/>
                          <w:lang w:val="en-US"/>
                        </w:rPr>
                        <m:t>read</m:t>
                      </m:r>
                    </m:sub>
                  </m:sSub>
                  <m:d>
                    <m:dPr>
                      <m:ctrlPr>
                        <w:rPr>
                          <w:rFonts w:ascii="Cambria Math" w:hAnsi="Cambria Math"/>
                          <w:i/>
                          <w:lang w:val="en-US"/>
                        </w:rPr>
                      </m:ctrlPr>
                    </m:dPr>
                    <m:e>
                      <m:r>
                        <w:rPr>
                          <w:rFonts w:ascii="Cambria Math" w:hAnsi="Cambria Math"/>
                          <w:lang w:val="en-US"/>
                        </w:rPr>
                        <m:t>Q</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p</m:t>
                          </m:r>
                        </m:e>
                      </m:d>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
                        <m:dPr>
                          <m:ctrlPr>
                            <w:rPr>
                              <w:rFonts w:ascii="Cambria Math" w:hAnsi="Cambria Math"/>
                              <w:i/>
                              <w:lang w:val="en-US"/>
                            </w:rPr>
                          </m:ctrlPr>
                        </m:dPr>
                        <m:e>
                          <m:r>
                            <w:rPr>
                              <w:rFonts w:ascii="Cambria Math" w:hAnsi="Cambria Math"/>
                              <w:lang w:val="en-US"/>
                            </w:rPr>
                            <m:t>Q</m:t>
                          </m:r>
                        </m:e>
                      </m:d>
                    </m:den>
                  </m:f>
                  <m:r>
                    <w:rPr>
                      <w:rFonts w:ascii="Cambria Math" w:hAnsi="Cambria Math"/>
                    </w:rPr>
                    <m:t xml:space="preserve"> при </m:t>
                  </m:r>
                  <m:r>
                    <w:rPr>
                      <w:rFonts w:ascii="Cambria Math" w:hAnsi="Cambria Math"/>
                      <w:lang w:val="en-US"/>
                    </w:rPr>
                    <m:t>p&gt;</m:t>
                  </m:r>
                  <m:r>
                    <w:rPr>
                      <w:rFonts w:ascii="Cambria Math" w:hAnsi="Cambria Math"/>
                      <w:lang w:val="en-US"/>
                    </w:rPr>
                    <m:t>Q</m:t>
                  </m:r>
                  <m:r>
                    <w:rPr>
                      <w:rFonts w:ascii="Cambria Math" w:hAnsi="Cambria Math"/>
                      <w:lang w:val="en-US"/>
                    </w:rPr>
                    <m:t>;</m:t>
                  </m:r>
                </m:e>
              </m:eqArr>
            </m:e>
          </m:d>
        </m:oMath>
      </m:oMathPara>
    </w:p>
    <w:p w:rsidR="003D3FB2" w:rsidRDefault="00660390" w:rsidP="003D3FB2">
      <w:proofErr w:type="gramStart"/>
      <w:r>
        <w:t xml:space="preserve">Иными словами </w:t>
      </w:r>
      <w:r w:rsidR="003D3FB2">
        <w:t>теоретический расчет поведения гибридной модели сводится к</w:t>
      </w:r>
      <w:r w:rsidR="003D3FB2" w:rsidRPr="00E55CF7">
        <w:t xml:space="preserve"> разделению графиков на две части по границе, где количество потоков достигает количества логических ядер ЦП, и дальнейшему сведению левой части графика для системных с правой частью для кооперативных потоков путем масштабирования последней</w:t>
      </w:r>
      <w:r w:rsidR="003D3FB2">
        <w:t>.</w:t>
      </w:r>
      <w:proofErr w:type="gramEnd"/>
    </w:p>
    <w:p w:rsidR="00E57197" w:rsidRDefault="00E57197">
      <w:pPr>
        <w:spacing w:line="240" w:lineRule="auto"/>
        <w:ind w:firstLine="0"/>
        <w:jc w:val="left"/>
      </w:pPr>
      <w:r>
        <w:br w:type="page"/>
      </w:r>
    </w:p>
    <w:p w:rsidR="00E57197" w:rsidRDefault="00780605" w:rsidP="00780605">
      <w:pPr>
        <w:pStyle w:val="2"/>
      </w:pPr>
      <w:bookmarkStart w:id="131" w:name="_Toc357911227"/>
      <w:r>
        <w:lastRenderedPageBreak/>
        <w:t>Анализ результатов моделирования</w:t>
      </w:r>
      <w:bookmarkEnd w:id="131"/>
    </w:p>
    <w:p w:rsidR="00294377" w:rsidRPr="00E70DB7" w:rsidRDefault="00277331" w:rsidP="00294377">
      <w:r>
        <w:t xml:space="preserve">Ниже приведены результаты моделирования. </w:t>
      </w:r>
      <w:r w:rsidR="000B35A2">
        <w:t xml:space="preserve">Значения количества выполненных задач на графиках рассчитаны за единицу времени (1с). </w:t>
      </w:r>
      <w:r>
        <w:t xml:space="preserve">Для </w:t>
      </w:r>
      <w:r w:rsidR="000B35A2">
        <w:t>отмеченных точек</w:t>
      </w:r>
      <w:r>
        <w:t xml:space="preserve"> на графике проведено 1</w:t>
      </w:r>
      <w:r w:rsidR="000B35A2">
        <w:t>0 измерений по 10 секунд каждое. Вычислена относительная погрешность, приведены логические выкладки, объясняющие результаты.</w:t>
      </w:r>
      <w:r w:rsidR="00294377">
        <w:t xml:space="preserve"> Все тесты проведены на </w:t>
      </w:r>
      <w:r w:rsidR="00294377">
        <w:rPr>
          <w:lang w:val="en-US"/>
        </w:rPr>
        <w:t>Mac</w:t>
      </w:r>
      <w:r w:rsidR="00294377" w:rsidRPr="00E70DB7">
        <w:t xml:space="preserve"> </w:t>
      </w:r>
      <w:r w:rsidR="00294377">
        <w:rPr>
          <w:lang w:val="en-US"/>
        </w:rPr>
        <w:t>OS</w:t>
      </w:r>
      <w:r w:rsidR="00294377" w:rsidRPr="00E70DB7">
        <w:t xml:space="preserve"> </w:t>
      </w:r>
      <w:r w:rsidR="00294377">
        <w:rPr>
          <w:lang w:val="en-US"/>
        </w:rPr>
        <w:t>X</w:t>
      </w:r>
      <w:r w:rsidR="00294377" w:rsidRPr="00E70DB7">
        <w:t xml:space="preserve"> 10.7.5 </w:t>
      </w:r>
      <w:r w:rsidR="00294377">
        <w:t xml:space="preserve">с процессором </w:t>
      </w:r>
      <w:r w:rsidR="00294377">
        <w:rPr>
          <w:lang w:val="en-US"/>
        </w:rPr>
        <w:t>Intel</w:t>
      </w:r>
      <w:r w:rsidR="00294377" w:rsidRPr="00E70DB7">
        <w:t xml:space="preserve"> </w:t>
      </w:r>
      <w:r w:rsidR="00294377">
        <w:rPr>
          <w:lang w:val="en-US"/>
        </w:rPr>
        <w:t>Core</w:t>
      </w:r>
      <w:r w:rsidR="00294377" w:rsidRPr="00E70DB7">
        <w:t xml:space="preserve"> </w:t>
      </w:r>
      <w:proofErr w:type="spellStart"/>
      <w:r w:rsidR="00294377">
        <w:rPr>
          <w:lang w:val="en-US"/>
        </w:rPr>
        <w:t>i</w:t>
      </w:r>
      <w:proofErr w:type="spellEnd"/>
      <w:r w:rsidR="00294377" w:rsidRPr="00E70DB7">
        <w:t xml:space="preserve">5 2.3 </w:t>
      </w:r>
      <w:r w:rsidR="00294377">
        <w:t>ГГц.</w:t>
      </w:r>
      <w:r w:rsidR="00185C50">
        <w:t xml:space="preserve"> Теоре</w:t>
      </w:r>
      <w:r w:rsidR="00BB263B">
        <w:t>тический расчет гибридной модели</w:t>
      </w:r>
      <w:r w:rsidR="00185C50">
        <w:t xml:space="preserve"> </w:t>
      </w:r>
      <w:r w:rsidR="00BB263B">
        <w:t>проведен</w:t>
      </w:r>
      <w:r w:rsidR="00185C50">
        <w:t xml:space="preserve"> при условии гибридизации потоками </w:t>
      </w:r>
      <w:r w:rsidR="00185C50">
        <w:rPr>
          <w:lang w:val="en-US"/>
        </w:rPr>
        <w:t>State</w:t>
      </w:r>
      <w:r w:rsidR="00185C50" w:rsidRPr="00E70DB7">
        <w:t xml:space="preserve"> </w:t>
      </w:r>
      <w:r w:rsidR="00185C50">
        <w:rPr>
          <w:lang w:val="en-US"/>
        </w:rPr>
        <w:t>Threads</w:t>
      </w:r>
      <w:r w:rsidR="00185C50" w:rsidRPr="00E70DB7">
        <w:t>.</w:t>
      </w:r>
    </w:p>
    <w:p w:rsidR="00185C50" w:rsidRPr="00185C50" w:rsidRDefault="00185C50" w:rsidP="00294377">
      <w:r>
        <w:t xml:space="preserve">Условные обозначения: </w:t>
      </w:r>
      <w:proofErr w:type="spellStart"/>
      <w:r w:rsidRPr="001C13EF">
        <w:rPr>
          <w:i/>
          <w:lang w:val="en-US"/>
        </w:rPr>
        <w:t>st</w:t>
      </w:r>
      <w:proofErr w:type="spellEnd"/>
      <w:r w:rsidRPr="00E70DB7">
        <w:t xml:space="preserve"> – </w:t>
      </w:r>
      <w:r>
        <w:rPr>
          <w:lang w:val="en-US"/>
        </w:rPr>
        <w:t>State</w:t>
      </w:r>
      <w:r w:rsidRPr="00E70DB7">
        <w:t xml:space="preserve"> </w:t>
      </w:r>
      <w:r>
        <w:rPr>
          <w:lang w:val="en-US"/>
        </w:rPr>
        <w:t>Threads</w:t>
      </w:r>
      <w:r w:rsidRPr="00E70DB7">
        <w:t xml:space="preserve">, </w:t>
      </w:r>
      <w:proofErr w:type="spellStart"/>
      <w:r w:rsidRPr="001C13EF">
        <w:rPr>
          <w:i/>
          <w:lang w:val="en-US"/>
        </w:rPr>
        <w:t>pth</w:t>
      </w:r>
      <w:proofErr w:type="spellEnd"/>
      <w:r w:rsidRPr="00E70DB7">
        <w:t xml:space="preserve"> – </w:t>
      </w:r>
      <w:r>
        <w:rPr>
          <w:lang w:val="en-US"/>
        </w:rPr>
        <w:t>GNU</w:t>
      </w:r>
      <w:r w:rsidRPr="00E70DB7">
        <w:t xml:space="preserve"> </w:t>
      </w:r>
      <w:r>
        <w:rPr>
          <w:lang w:val="en-US"/>
        </w:rPr>
        <w:t>Portable</w:t>
      </w:r>
      <w:r w:rsidRPr="00E70DB7">
        <w:t xml:space="preserve"> </w:t>
      </w:r>
      <w:r>
        <w:rPr>
          <w:lang w:val="en-US"/>
        </w:rPr>
        <w:t>Threads</w:t>
      </w:r>
      <w:r w:rsidRPr="00E70DB7">
        <w:t xml:space="preserve">, </w:t>
      </w:r>
      <w:proofErr w:type="spellStart"/>
      <w:r w:rsidRPr="001C13EF">
        <w:rPr>
          <w:i/>
          <w:lang w:val="en-US"/>
        </w:rPr>
        <w:t>pthread</w:t>
      </w:r>
      <w:proofErr w:type="spellEnd"/>
      <w:r w:rsidRPr="00E70DB7">
        <w:t xml:space="preserve"> – </w:t>
      </w:r>
      <w:r>
        <w:t xml:space="preserve">системные потоки, </w:t>
      </w:r>
      <w:r w:rsidRPr="001C13EF">
        <w:rPr>
          <w:i/>
          <w:lang w:val="en-US"/>
        </w:rPr>
        <w:t>theoretical</w:t>
      </w:r>
      <w:r w:rsidRPr="00E70DB7">
        <w:t xml:space="preserve"> – </w:t>
      </w:r>
      <w:r>
        <w:t>теоретическая модель гибридных потоков.</w:t>
      </w:r>
      <w:r w:rsidR="001C13EF">
        <w:t xml:space="preserve"> Маленькими окружностями обозначены конкретные измерения, графики построены по математическому ожиданию.</w:t>
      </w:r>
    </w:p>
    <w:p w:rsidR="00B35C44" w:rsidRDefault="00AA525D" w:rsidP="00B35C44">
      <w:pPr>
        <w:pStyle w:val="2"/>
        <w:numPr>
          <w:ilvl w:val="2"/>
          <w:numId w:val="1"/>
        </w:numPr>
      </w:pPr>
      <w:bookmarkStart w:id="132" w:name="_Toc357911228"/>
      <w:r>
        <w:t>Тест на с</w:t>
      </w:r>
      <w:r w:rsidR="00ED173D">
        <w:t>оздание</w:t>
      </w:r>
      <w:r w:rsidR="00B35C44">
        <w:t>/удалени</w:t>
      </w:r>
      <w:r w:rsidR="00ED173D">
        <w:t>е</w:t>
      </w:r>
      <w:r w:rsidR="00B35C44">
        <w:t xml:space="preserve"> поток</w:t>
      </w:r>
      <w:r w:rsidR="00ED173D">
        <w:t>ов</w:t>
      </w:r>
      <w:bookmarkEnd w:id="132"/>
    </w:p>
    <w:p w:rsidR="000975A2" w:rsidRDefault="00B33FC4" w:rsidP="000975A2">
      <w:pPr>
        <w:keepNext/>
        <w:ind w:firstLine="0"/>
      </w:pPr>
      <w:r>
        <w:rPr>
          <w:noProof/>
        </w:rPr>
        <w:drawing>
          <wp:inline distT="0" distB="0" distL="0" distR="0">
            <wp:extent cx="5940425" cy="3807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07424"/>
                    </a:xfrm>
                    <a:prstGeom prst="rect">
                      <a:avLst/>
                    </a:prstGeom>
                    <a:noFill/>
                    <a:ln>
                      <a:noFill/>
                    </a:ln>
                  </pic:spPr>
                </pic:pic>
              </a:graphicData>
            </a:graphic>
          </wp:inline>
        </w:drawing>
      </w:r>
    </w:p>
    <w:p w:rsidR="00281D9E" w:rsidRDefault="000975A2" w:rsidP="000975A2">
      <w:pPr>
        <w:pStyle w:val="af"/>
        <w:jc w:val="both"/>
      </w:pPr>
      <w:bookmarkStart w:id="133" w:name="_Toc357907340"/>
      <w:r>
        <w:t xml:space="preserve">Рис. </w:t>
      </w:r>
      <w:fldSimple w:instr=" STYLEREF 1 \s ">
        <w:r w:rsidR="00CD5D95">
          <w:rPr>
            <w:noProof/>
          </w:rPr>
          <w:t>2</w:t>
        </w:r>
      </w:fldSimple>
      <w:r w:rsidR="00CD5D95">
        <w:t>.</w:t>
      </w:r>
      <w:fldSimple w:instr=" SEQ Рис. \* ARABIC \s 1 ">
        <w:r w:rsidR="00CD5D95">
          <w:rPr>
            <w:noProof/>
          </w:rPr>
          <w:t>19</w:t>
        </w:r>
      </w:fldSimple>
      <w:r>
        <w:t>. Графики зависимости количества выполненных задач в единицу времени от количества потоков выполнения, создание/удаление потока</w:t>
      </w:r>
      <w:r w:rsidR="0045081D">
        <w:t xml:space="preserve"> (а)</w:t>
      </w:r>
      <w:bookmarkEnd w:id="133"/>
    </w:p>
    <w:p w:rsidR="00281D9E" w:rsidRDefault="00281D9E" w:rsidP="00281D9E">
      <w:r>
        <w:t xml:space="preserve">Относительная погрешность измерений </w:t>
      </w:r>
      <w:r w:rsidRPr="0031786A">
        <w:t>0.0048</w:t>
      </w:r>
      <w:r>
        <w:t>.</w:t>
      </w:r>
    </w:p>
    <w:p w:rsidR="00281D9E" w:rsidRPr="00281D9E" w:rsidRDefault="00281D9E" w:rsidP="00281D9E">
      <w:r>
        <w:lastRenderedPageBreak/>
        <w:t xml:space="preserve">Из результатов эксперимента видно, что скорость создания/удаления потоков </w:t>
      </w:r>
      <w:r>
        <w:rPr>
          <w:lang w:val="en-US"/>
        </w:rPr>
        <w:t>State</w:t>
      </w:r>
      <w:r w:rsidRPr="00E70DB7">
        <w:t xml:space="preserve"> </w:t>
      </w:r>
      <w:r>
        <w:rPr>
          <w:lang w:val="en-US"/>
        </w:rPr>
        <w:t>Threads</w:t>
      </w:r>
      <w:r w:rsidRPr="00E70DB7">
        <w:t xml:space="preserve"> </w:t>
      </w:r>
      <w:r>
        <w:t>во много раз превосходит скорости у остальных моделей.</w:t>
      </w:r>
    </w:p>
    <w:p w:rsidR="0045081D" w:rsidRDefault="00B33FC4" w:rsidP="0045081D">
      <w:pPr>
        <w:keepNext/>
        <w:ind w:firstLine="0"/>
      </w:pPr>
      <w:r>
        <w:rPr>
          <w:noProof/>
        </w:rPr>
        <w:drawing>
          <wp:inline distT="0" distB="0" distL="0" distR="0">
            <wp:extent cx="5940425" cy="391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16070"/>
                    </a:xfrm>
                    <a:prstGeom prst="rect">
                      <a:avLst/>
                    </a:prstGeom>
                    <a:noFill/>
                    <a:ln>
                      <a:noFill/>
                    </a:ln>
                  </pic:spPr>
                </pic:pic>
              </a:graphicData>
            </a:graphic>
          </wp:inline>
        </w:drawing>
      </w:r>
    </w:p>
    <w:p w:rsidR="00B33FC4" w:rsidRDefault="0045081D" w:rsidP="0045081D">
      <w:pPr>
        <w:pStyle w:val="af"/>
        <w:jc w:val="both"/>
      </w:pPr>
      <w:bookmarkStart w:id="134" w:name="_Toc357907341"/>
      <w:r>
        <w:t xml:space="preserve">Рис. </w:t>
      </w:r>
      <w:fldSimple w:instr=" STYLEREF 1 \s ">
        <w:r w:rsidR="00CD5D95">
          <w:rPr>
            <w:noProof/>
          </w:rPr>
          <w:t>2</w:t>
        </w:r>
      </w:fldSimple>
      <w:r w:rsidR="00CD5D95">
        <w:t>.</w:t>
      </w:r>
      <w:fldSimple w:instr=" SEQ Рис. \* ARABIC \s 1 ">
        <w:r w:rsidR="00CD5D95">
          <w:rPr>
            <w:noProof/>
          </w:rPr>
          <w:t>20</w:t>
        </w:r>
      </w:fldSimple>
      <w:r>
        <w:t>. Графики зависимости количества выполненных задач в единицу времени от количества потоков выполнения, создание/удаление потока (б)</w:t>
      </w:r>
      <w:bookmarkEnd w:id="134"/>
    </w:p>
    <w:p w:rsidR="00733362" w:rsidRPr="00733362" w:rsidRDefault="00733362" w:rsidP="00733362"/>
    <w:p w:rsidR="0045081D" w:rsidRDefault="0045081D" w:rsidP="0045081D">
      <w:pPr>
        <w:ind w:firstLine="708"/>
      </w:pPr>
      <w:r>
        <w:t xml:space="preserve">Тем не менее, даже результатами аутсайдера </w:t>
      </w:r>
      <w:r>
        <w:rPr>
          <w:lang w:val="en-US"/>
        </w:rPr>
        <w:t>Portable</w:t>
      </w:r>
      <w:r w:rsidRPr="00E70DB7">
        <w:t xml:space="preserve"> </w:t>
      </w:r>
      <w:r>
        <w:rPr>
          <w:lang w:val="en-US"/>
        </w:rPr>
        <w:t>Threads</w:t>
      </w:r>
      <w:r w:rsidRPr="00E70DB7">
        <w:t xml:space="preserve"> </w:t>
      </w:r>
      <w:r>
        <w:t xml:space="preserve">можно пренебречь для дальнейших тестов, т.к. скорость создания/удаления </w:t>
      </w:r>
      <w:proofErr w:type="gramStart"/>
      <w:r>
        <w:t>одного потока составляет</w:t>
      </w:r>
      <w:proofErr w:type="gramEnd"/>
      <w:r>
        <w:t xml:space="preserve"> около 120нс. Для системных потоков эти издержки не превысят 5мс на 1с времени, т.е. будут менее 0.5%.</w:t>
      </w:r>
    </w:p>
    <w:p w:rsidR="00074DEE" w:rsidRPr="00E70DB7" w:rsidRDefault="00074DEE" w:rsidP="0045081D">
      <w:pPr>
        <w:ind w:firstLine="708"/>
      </w:pPr>
      <w:r>
        <w:t>Также стоит заметить, чт</w:t>
      </w:r>
      <w:r w:rsidR="008B45F4">
        <w:t xml:space="preserve">о вряд ли найдется хотя бы один программный продукт, которому необходимо выделение столь большого числа потоков (более 40 тыс.) </w:t>
      </w:r>
      <w:r w:rsidR="00DB723C">
        <w:t>за</w:t>
      </w:r>
      <w:r w:rsidR="008B45F4">
        <w:t xml:space="preserve"> единицу времени.</w:t>
      </w:r>
    </w:p>
    <w:p w:rsidR="0045081D" w:rsidRPr="0045081D" w:rsidRDefault="0045081D" w:rsidP="0045081D"/>
    <w:p w:rsidR="003D2AD4" w:rsidRDefault="00480204" w:rsidP="003D2AD4">
      <w:pPr>
        <w:keepNext/>
        <w:ind w:firstLine="0"/>
      </w:pPr>
      <w:r>
        <w:rPr>
          <w:noProof/>
        </w:rPr>
        <w:lastRenderedPageBreak/>
        <w:drawing>
          <wp:inline distT="0" distB="0" distL="0" distR="0">
            <wp:extent cx="5940425" cy="3811660"/>
            <wp:effectExtent l="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11660"/>
                    </a:xfrm>
                    <a:prstGeom prst="rect">
                      <a:avLst/>
                    </a:prstGeom>
                    <a:noFill/>
                    <a:ln>
                      <a:noFill/>
                    </a:ln>
                  </pic:spPr>
                </pic:pic>
              </a:graphicData>
            </a:graphic>
          </wp:inline>
        </w:drawing>
      </w:r>
    </w:p>
    <w:p w:rsidR="0077356E" w:rsidRDefault="003D2AD4" w:rsidP="003D2AD4">
      <w:pPr>
        <w:pStyle w:val="af"/>
        <w:jc w:val="both"/>
      </w:pPr>
      <w:bookmarkStart w:id="135" w:name="_Toc357907342"/>
      <w:r>
        <w:t xml:space="preserve">Рис. </w:t>
      </w:r>
      <w:fldSimple w:instr=" STYLEREF 1 \s ">
        <w:r w:rsidR="00CD5D95">
          <w:rPr>
            <w:noProof/>
          </w:rPr>
          <w:t>2</w:t>
        </w:r>
      </w:fldSimple>
      <w:r w:rsidR="00CD5D95">
        <w:t>.</w:t>
      </w:r>
      <w:fldSimple w:instr=" SEQ Рис. \* ARABIC \s 1 ">
        <w:r w:rsidR="00CD5D95">
          <w:rPr>
            <w:noProof/>
          </w:rPr>
          <w:t>21</w:t>
        </w:r>
      </w:fldSimple>
      <w:r>
        <w:t>.</w:t>
      </w:r>
      <w:r w:rsidRPr="003D2AD4">
        <w:t xml:space="preserve"> </w:t>
      </w:r>
      <w:r>
        <w:t xml:space="preserve">Графики </w:t>
      </w:r>
      <w:proofErr w:type="gramStart"/>
      <w:r>
        <w:t xml:space="preserve">зависимости </w:t>
      </w:r>
      <w:r w:rsidR="001346EF">
        <w:t>прироста производительности потоков выполнения</w:t>
      </w:r>
      <w:proofErr w:type="gramEnd"/>
      <w:r w:rsidR="001346EF">
        <w:t xml:space="preserve"> относительно системных потоков</w:t>
      </w:r>
      <w:r w:rsidR="00A80329">
        <w:t>, создание/удаление потока</w:t>
      </w:r>
      <w:bookmarkEnd w:id="135"/>
    </w:p>
    <w:p w:rsidR="008B213B" w:rsidRPr="008B213B" w:rsidRDefault="008B213B" w:rsidP="008B213B"/>
    <w:p w:rsidR="00074DEE" w:rsidRPr="00074DEE" w:rsidRDefault="00074DEE" w:rsidP="00FE1C4E">
      <w:r>
        <w:t xml:space="preserve">На графике модели гибридных потоков можно наблюдать </w:t>
      </w:r>
      <w:proofErr w:type="spellStart"/>
      <w:r>
        <w:t>полуторакрат</w:t>
      </w:r>
      <w:r w:rsidR="00671DC1">
        <w:t>ный</w:t>
      </w:r>
      <w:proofErr w:type="spellEnd"/>
      <w:r w:rsidR="00671DC1">
        <w:t xml:space="preserve"> прирост производительности.</w:t>
      </w:r>
      <w:r w:rsidR="00FE1C4E">
        <w:t xml:space="preserve"> </w:t>
      </w:r>
      <w:r w:rsidR="007D339B">
        <w:t>Э</w:t>
      </w:r>
      <w:r w:rsidR="00671DC1">
        <w:t>тот прирост</w:t>
      </w:r>
      <w:r>
        <w:t xml:space="preserve"> станет крайне незна</w:t>
      </w:r>
      <w:r w:rsidR="004C758A">
        <w:t xml:space="preserve">чительным в реальных программах, однако стоит отметить, что </w:t>
      </w:r>
      <w:proofErr w:type="gramStart"/>
      <w:r w:rsidR="004C758A">
        <w:t>издержи на применение гибридной модели также крайне малы</w:t>
      </w:r>
      <w:proofErr w:type="gramEnd"/>
      <w:r w:rsidR="004C758A">
        <w:t>.</w:t>
      </w:r>
    </w:p>
    <w:p w:rsidR="0077356E" w:rsidRPr="0077356E" w:rsidRDefault="003330AF" w:rsidP="0077356E">
      <w:pPr>
        <w:pStyle w:val="3"/>
      </w:pPr>
      <w:bookmarkStart w:id="136" w:name="_Toc357911229"/>
      <w:proofErr w:type="spellStart"/>
      <w:r>
        <w:lastRenderedPageBreak/>
        <w:t>Тест</w:t>
      </w:r>
      <w:proofErr w:type="spellEnd"/>
      <w:r>
        <w:t xml:space="preserve"> </w:t>
      </w:r>
      <w:proofErr w:type="spellStart"/>
      <w:r>
        <w:t>на</w:t>
      </w:r>
      <w:proofErr w:type="spellEnd"/>
      <w:r>
        <w:t xml:space="preserve"> </w:t>
      </w:r>
      <w:r>
        <w:rPr>
          <w:lang w:val="ru-RU"/>
        </w:rPr>
        <w:t>п</w:t>
      </w:r>
      <w:r w:rsidR="0077356E">
        <w:rPr>
          <w:lang w:val="ru-RU"/>
        </w:rPr>
        <w:t>ереключение контекста</w:t>
      </w:r>
      <w:bookmarkEnd w:id="136"/>
    </w:p>
    <w:p w:rsidR="00813230" w:rsidRDefault="00B33FC4" w:rsidP="00813230">
      <w:pPr>
        <w:keepNext/>
        <w:ind w:firstLine="0"/>
      </w:pPr>
      <w:r>
        <w:rPr>
          <w:noProof/>
        </w:rPr>
        <w:drawing>
          <wp:inline distT="0" distB="0" distL="0" distR="0">
            <wp:extent cx="5940425" cy="3929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29354"/>
                    </a:xfrm>
                    <a:prstGeom prst="rect">
                      <a:avLst/>
                    </a:prstGeom>
                    <a:noFill/>
                    <a:ln>
                      <a:noFill/>
                    </a:ln>
                  </pic:spPr>
                </pic:pic>
              </a:graphicData>
            </a:graphic>
          </wp:inline>
        </w:drawing>
      </w:r>
    </w:p>
    <w:p w:rsidR="00281D9E" w:rsidRDefault="00813230" w:rsidP="00813230">
      <w:pPr>
        <w:pStyle w:val="af"/>
        <w:jc w:val="both"/>
      </w:pPr>
      <w:bookmarkStart w:id="137" w:name="_Toc357907343"/>
      <w:r>
        <w:t xml:space="preserve">Рис. </w:t>
      </w:r>
      <w:fldSimple w:instr=" STYLEREF 1 \s ">
        <w:r w:rsidR="00CD5D95">
          <w:rPr>
            <w:noProof/>
          </w:rPr>
          <w:t>2</w:t>
        </w:r>
      </w:fldSimple>
      <w:r w:rsidR="00CD5D95">
        <w:t>.</w:t>
      </w:r>
      <w:fldSimple w:instr=" SEQ Рис. \* ARABIC \s 1 ">
        <w:r w:rsidR="00CD5D95">
          <w:rPr>
            <w:noProof/>
          </w:rPr>
          <w:t>22</w:t>
        </w:r>
      </w:fldSimple>
      <w:r>
        <w:t>. Графики зависимости количества выполненных задач в единицу времени от количества потоков выполнения, переключение контекста</w:t>
      </w:r>
      <w:bookmarkEnd w:id="137"/>
    </w:p>
    <w:p w:rsidR="008B213B" w:rsidRPr="008B213B" w:rsidRDefault="008B213B" w:rsidP="008B213B"/>
    <w:p w:rsidR="00813230" w:rsidRDefault="00813230" w:rsidP="008B213B">
      <w:r>
        <w:t xml:space="preserve">Относительная погрешность измерений </w:t>
      </w:r>
      <w:r w:rsidRPr="00737643">
        <w:t>0.0102</w:t>
      </w:r>
      <w:r>
        <w:t>.</w:t>
      </w:r>
    </w:p>
    <w:p w:rsidR="008B213B" w:rsidRDefault="008B213B" w:rsidP="008B213B">
      <w:r>
        <w:t>На графиках можно наблюдать стабильность работы кооперативной модели и снижени</w:t>
      </w:r>
      <w:r w:rsidR="006E5316">
        <w:t>е производительности вытесняющей</w:t>
      </w:r>
      <w:r>
        <w:t xml:space="preserve"> с ростом количества потоков выполнения.</w:t>
      </w:r>
    </w:p>
    <w:p w:rsidR="008B213B" w:rsidRDefault="008B213B" w:rsidP="008B213B">
      <w:r>
        <w:t>В результате профилирования была выдвинута гипотеза, что снижению производительности системных потоков способствует пропорциональное возр</w:t>
      </w:r>
      <w:r w:rsidR="007D7167">
        <w:t>астание количества кэш-промахов и сложности работы планировщика ядра.</w:t>
      </w:r>
    </w:p>
    <w:p w:rsidR="007D7167" w:rsidRDefault="007D7167" w:rsidP="008B213B">
      <w:r>
        <w:t xml:space="preserve">За единицу времени системный тест для 4-х системных потоков совершает около 16 млн. переключений контекста. Однако это довольно большое число. Для сравнения, </w:t>
      </w:r>
      <w:proofErr w:type="gramStart"/>
      <w:r>
        <w:t>пользовательская</w:t>
      </w:r>
      <w:proofErr w:type="gramEnd"/>
      <w:r>
        <w:t xml:space="preserve"> ОС </w:t>
      </w:r>
      <w:proofErr w:type="spellStart"/>
      <w:r>
        <w:rPr>
          <w:lang w:val="en-US"/>
        </w:rPr>
        <w:t>Ubuntu</w:t>
      </w:r>
      <w:proofErr w:type="spellEnd"/>
      <w:r w:rsidRPr="00E70DB7">
        <w:t xml:space="preserve"> </w:t>
      </w:r>
      <w:r>
        <w:rPr>
          <w:lang w:val="en-US"/>
        </w:rPr>
        <w:t>Linux</w:t>
      </w:r>
      <w:r>
        <w:t xml:space="preserve"> совершает </w:t>
      </w:r>
      <w:r w:rsidR="00967B08">
        <w:lastRenderedPageBreak/>
        <w:t>около 35</w:t>
      </w:r>
      <w:r>
        <w:t xml:space="preserve"> принудительных переключений в единицу времени, а серверная ОС </w:t>
      </w:r>
      <w:proofErr w:type="spellStart"/>
      <w:r>
        <w:t>Ubuntu</w:t>
      </w:r>
      <w:proofErr w:type="spellEnd"/>
      <w:r>
        <w:t xml:space="preserve"> </w:t>
      </w:r>
      <w:proofErr w:type="spellStart"/>
      <w:r>
        <w:t>Server</w:t>
      </w:r>
      <w:proofErr w:type="spellEnd"/>
      <w:r>
        <w:t xml:space="preserve"> – около </w:t>
      </w:r>
      <w:r w:rsidR="00263D04">
        <w:t>6</w:t>
      </w:r>
      <w:r>
        <w:t>.</w:t>
      </w:r>
    </w:p>
    <w:p w:rsidR="0092313E" w:rsidRDefault="00B33FC4" w:rsidP="0092313E">
      <w:pPr>
        <w:keepNext/>
        <w:ind w:firstLine="0"/>
      </w:pPr>
      <w:r>
        <w:rPr>
          <w:noProof/>
        </w:rPr>
        <w:drawing>
          <wp:inline distT="0" distB="0" distL="0" distR="0">
            <wp:extent cx="5940425" cy="3942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42113"/>
                    </a:xfrm>
                    <a:prstGeom prst="rect">
                      <a:avLst/>
                    </a:prstGeom>
                    <a:noFill/>
                    <a:ln>
                      <a:noFill/>
                    </a:ln>
                  </pic:spPr>
                </pic:pic>
              </a:graphicData>
            </a:graphic>
          </wp:inline>
        </w:drawing>
      </w:r>
    </w:p>
    <w:p w:rsidR="0077356E" w:rsidRDefault="0092313E" w:rsidP="0092313E">
      <w:pPr>
        <w:pStyle w:val="af"/>
        <w:jc w:val="both"/>
      </w:pPr>
      <w:bookmarkStart w:id="138" w:name="_Toc357907344"/>
      <w:r>
        <w:t xml:space="preserve">Рис. </w:t>
      </w:r>
      <w:fldSimple w:instr=" STYLEREF 1 \s ">
        <w:r w:rsidR="00CD5D95">
          <w:rPr>
            <w:noProof/>
          </w:rPr>
          <w:t>2</w:t>
        </w:r>
      </w:fldSimple>
      <w:r w:rsidR="00CD5D95">
        <w:t>.</w:t>
      </w:r>
      <w:fldSimple w:instr=" SEQ Рис. \* ARABIC \s 1 ">
        <w:r w:rsidR="00CD5D95">
          <w:rPr>
            <w:noProof/>
          </w:rPr>
          <w:t>23</w:t>
        </w:r>
      </w:fldSimple>
      <w:r>
        <w:t>.</w:t>
      </w:r>
      <w:r w:rsidRPr="003D2AD4">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переключение контекста</w:t>
      </w:r>
      <w:bookmarkEnd w:id="138"/>
    </w:p>
    <w:p w:rsidR="00FA2B0A" w:rsidRPr="00FA2B0A" w:rsidRDefault="00FA2B0A" w:rsidP="00CE2404">
      <w:pPr>
        <w:jc w:val="left"/>
      </w:pPr>
    </w:p>
    <w:p w:rsidR="00FA2B0A" w:rsidRPr="00074DEE" w:rsidRDefault="007D339B" w:rsidP="00FA2B0A">
      <w:r>
        <w:t>П</w:t>
      </w:r>
      <w:r w:rsidR="00FA2B0A">
        <w:t xml:space="preserve">рирост производительности, полученный в результате моделирования, станет крайне незначительным в реальных программах, однако стоит отметить, что </w:t>
      </w:r>
      <w:proofErr w:type="gramStart"/>
      <w:r w:rsidR="00FA2B0A">
        <w:t>издержи на применение гибридной модели также крайне малы</w:t>
      </w:r>
      <w:proofErr w:type="gramEnd"/>
      <w:r w:rsidR="00FA2B0A">
        <w:t>.</w:t>
      </w:r>
    </w:p>
    <w:p w:rsidR="00FA2B0A" w:rsidRPr="00FA2B0A" w:rsidRDefault="00FA2B0A" w:rsidP="00FA2B0A"/>
    <w:p w:rsidR="00D908E3" w:rsidRPr="003F0397" w:rsidRDefault="004D347F" w:rsidP="00D908E3">
      <w:pPr>
        <w:pStyle w:val="3"/>
      </w:pPr>
      <w:bookmarkStart w:id="139" w:name="_Toc357911230"/>
      <w:proofErr w:type="spellStart"/>
      <w:r>
        <w:lastRenderedPageBreak/>
        <w:t>Тест</w:t>
      </w:r>
      <w:proofErr w:type="spellEnd"/>
      <w:r>
        <w:t xml:space="preserve"> </w:t>
      </w:r>
      <w:proofErr w:type="spellStart"/>
      <w:r>
        <w:t>на</w:t>
      </w:r>
      <w:proofErr w:type="spellEnd"/>
      <w:r>
        <w:t xml:space="preserve"> </w:t>
      </w:r>
      <w:r>
        <w:rPr>
          <w:lang w:val="ru-RU"/>
        </w:rPr>
        <w:t>к</w:t>
      </w:r>
      <w:r w:rsidR="000806A3">
        <w:rPr>
          <w:lang w:val="ru-RU"/>
        </w:rPr>
        <w:t>ороткие вычисления</w:t>
      </w:r>
      <w:bookmarkEnd w:id="139"/>
    </w:p>
    <w:p w:rsidR="0082605E" w:rsidRDefault="00B33FC4" w:rsidP="0082605E">
      <w:pPr>
        <w:pStyle w:val="3"/>
        <w:numPr>
          <w:ilvl w:val="0"/>
          <w:numId w:val="0"/>
        </w:numPr>
      </w:pPr>
      <w:r>
        <w:rPr>
          <w:noProof/>
          <w:lang w:val="ru-RU"/>
        </w:rPr>
        <w:drawing>
          <wp:inline distT="0" distB="0" distL="0" distR="0">
            <wp:extent cx="5939557" cy="3313639"/>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14123"/>
                    </a:xfrm>
                    <a:prstGeom prst="rect">
                      <a:avLst/>
                    </a:prstGeom>
                    <a:noFill/>
                    <a:ln>
                      <a:noFill/>
                    </a:ln>
                  </pic:spPr>
                </pic:pic>
              </a:graphicData>
            </a:graphic>
          </wp:inline>
        </w:drawing>
      </w:r>
    </w:p>
    <w:p w:rsidR="00560D11" w:rsidRPr="00330EFB" w:rsidRDefault="0082605E" w:rsidP="0082605E">
      <w:pPr>
        <w:pStyle w:val="af"/>
        <w:jc w:val="both"/>
      </w:pPr>
      <w:bookmarkStart w:id="140" w:name="_Toc357907345"/>
      <w:r>
        <w:t xml:space="preserve">Рис. </w:t>
      </w:r>
      <w:fldSimple w:instr=" STYLEREF 1 \s ">
        <w:r w:rsidR="00CD5D95">
          <w:rPr>
            <w:noProof/>
          </w:rPr>
          <w:t>2</w:t>
        </w:r>
      </w:fldSimple>
      <w:r w:rsidR="00CD5D95">
        <w:t>.</w:t>
      </w:r>
      <w:fldSimple w:instr=" SEQ Рис. \* ARABIC \s 1 ">
        <w:r w:rsidR="00CD5D95">
          <w:rPr>
            <w:noProof/>
          </w:rPr>
          <w:t>24</w:t>
        </w:r>
      </w:fldSimple>
      <w:r>
        <w:t>. Графики зависимости количества выполненных задач в единицу времени от количества потоков выполнения, короткие вычисления</w:t>
      </w:r>
      <w:bookmarkEnd w:id="140"/>
    </w:p>
    <w:p w:rsidR="0092313E" w:rsidRDefault="00B33FC4" w:rsidP="0092313E">
      <w:pPr>
        <w:keepNext/>
        <w:ind w:firstLine="0"/>
      </w:pPr>
      <w:r>
        <w:rPr>
          <w:noProof/>
        </w:rPr>
        <w:drawing>
          <wp:inline distT="0" distB="0" distL="0" distR="0">
            <wp:extent cx="5939598" cy="3357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57706"/>
                    </a:xfrm>
                    <a:prstGeom prst="rect">
                      <a:avLst/>
                    </a:prstGeom>
                    <a:noFill/>
                    <a:ln>
                      <a:noFill/>
                    </a:ln>
                  </pic:spPr>
                </pic:pic>
              </a:graphicData>
            </a:graphic>
          </wp:inline>
        </w:drawing>
      </w:r>
    </w:p>
    <w:p w:rsidR="005664B5" w:rsidRPr="0092313E" w:rsidRDefault="0092313E" w:rsidP="0092313E">
      <w:pPr>
        <w:pStyle w:val="af"/>
        <w:jc w:val="both"/>
      </w:pPr>
      <w:bookmarkStart w:id="141" w:name="_Toc357907346"/>
      <w:r>
        <w:t xml:space="preserve">Рис. </w:t>
      </w:r>
      <w:fldSimple w:instr=" STYLEREF 1 \s ">
        <w:r w:rsidR="00CD5D95">
          <w:rPr>
            <w:noProof/>
          </w:rPr>
          <w:t>2</w:t>
        </w:r>
      </w:fldSimple>
      <w:r w:rsidR="00CD5D95">
        <w:t>.</w:t>
      </w:r>
      <w:fldSimple w:instr=" SEQ Рис. \* ARABIC \s 1 ">
        <w:r w:rsidR="00CD5D95">
          <w:rPr>
            <w:noProof/>
          </w:rPr>
          <w:t>25</w:t>
        </w:r>
      </w:fldSimple>
      <w:r>
        <w:t>.</w:t>
      </w:r>
      <w:r w:rsidRPr="003D2AD4">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короткие вычисления</w:t>
      </w:r>
      <w:bookmarkEnd w:id="141"/>
    </w:p>
    <w:p w:rsidR="00560D11" w:rsidRPr="00690064" w:rsidRDefault="00560D11" w:rsidP="00560D11">
      <w:r>
        <w:t xml:space="preserve">Относительная погрешность измерений </w:t>
      </w:r>
      <w:r w:rsidRPr="00690064">
        <w:t>0.0113</w:t>
      </w:r>
      <w:r>
        <w:t>.</w:t>
      </w:r>
    </w:p>
    <w:p w:rsidR="000806A3" w:rsidRDefault="004D347F" w:rsidP="000806A3">
      <w:pPr>
        <w:pStyle w:val="3"/>
      </w:pPr>
      <w:bookmarkStart w:id="142" w:name="_Toc357911231"/>
      <w:proofErr w:type="spellStart"/>
      <w:r>
        <w:lastRenderedPageBreak/>
        <w:t>Тест</w:t>
      </w:r>
      <w:proofErr w:type="spellEnd"/>
      <w:r>
        <w:t xml:space="preserve"> </w:t>
      </w:r>
      <w:proofErr w:type="spellStart"/>
      <w:r>
        <w:t>на</w:t>
      </w:r>
      <w:proofErr w:type="spellEnd"/>
      <w:r>
        <w:t xml:space="preserve"> </w:t>
      </w:r>
      <w:r>
        <w:rPr>
          <w:lang w:val="ru-RU"/>
        </w:rPr>
        <w:t>д</w:t>
      </w:r>
      <w:r w:rsidR="000806A3">
        <w:rPr>
          <w:lang w:val="ru-RU"/>
        </w:rPr>
        <w:t>лительные вычисления</w:t>
      </w:r>
      <w:bookmarkEnd w:id="142"/>
    </w:p>
    <w:p w:rsidR="0082605E" w:rsidRDefault="00353F1C" w:rsidP="0082605E">
      <w:pPr>
        <w:keepNext/>
        <w:ind w:firstLine="0"/>
      </w:pPr>
      <w:r>
        <w:rPr>
          <w:noProof/>
        </w:rPr>
        <w:drawing>
          <wp:inline distT="0" distB="0" distL="0" distR="0">
            <wp:extent cx="5937885" cy="3426761"/>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8227"/>
                    </a:xfrm>
                    <a:prstGeom prst="rect">
                      <a:avLst/>
                    </a:prstGeom>
                    <a:noFill/>
                    <a:ln>
                      <a:noFill/>
                    </a:ln>
                  </pic:spPr>
                </pic:pic>
              </a:graphicData>
            </a:graphic>
          </wp:inline>
        </w:drawing>
      </w:r>
    </w:p>
    <w:p w:rsidR="005A7084" w:rsidRDefault="0082605E" w:rsidP="0082605E">
      <w:pPr>
        <w:pStyle w:val="af"/>
        <w:jc w:val="both"/>
      </w:pPr>
      <w:bookmarkStart w:id="143" w:name="_Toc357907347"/>
      <w:r>
        <w:t xml:space="preserve">Рис. </w:t>
      </w:r>
      <w:fldSimple w:instr=" STYLEREF 1 \s ">
        <w:r w:rsidR="00CD5D95">
          <w:rPr>
            <w:noProof/>
          </w:rPr>
          <w:t>2</w:t>
        </w:r>
      </w:fldSimple>
      <w:r w:rsidR="00CD5D95">
        <w:t>.</w:t>
      </w:r>
      <w:fldSimple w:instr=" SEQ Рис. \* ARABIC \s 1 ">
        <w:r w:rsidR="00CD5D95">
          <w:rPr>
            <w:noProof/>
          </w:rPr>
          <w:t>26</w:t>
        </w:r>
      </w:fldSimple>
      <w:r>
        <w:t>. Графики зависимости количества выполненных задач в единицу времени от количества потоков выполнения, длительные вычисления</w:t>
      </w:r>
      <w:bookmarkEnd w:id="143"/>
    </w:p>
    <w:p w:rsidR="0048153F" w:rsidRDefault="00353F1C" w:rsidP="0048153F">
      <w:pPr>
        <w:keepNext/>
        <w:ind w:firstLine="0"/>
      </w:pPr>
      <w:r>
        <w:rPr>
          <w:noProof/>
        </w:rPr>
        <w:drawing>
          <wp:inline distT="0" distB="0" distL="0" distR="0">
            <wp:extent cx="5936591" cy="3288894"/>
            <wp:effectExtent l="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291018"/>
                    </a:xfrm>
                    <a:prstGeom prst="rect">
                      <a:avLst/>
                    </a:prstGeom>
                    <a:noFill/>
                    <a:ln>
                      <a:noFill/>
                    </a:ln>
                  </pic:spPr>
                </pic:pic>
              </a:graphicData>
            </a:graphic>
          </wp:inline>
        </w:drawing>
      </w:r>
    </w:p>
    <w:p w:rsidR="005A7084" w:rsidRDefault="0048153F" w:rsidP="0048153F">
      <w:pPr>
        <w:pStyle w:val="af"/>
        <w:jc w:val="both"/>
      </w:pPr>
      <w:bookmarkStart w:id="144" w:name="_Toc357907348"/>
      <w:r>
        <w:t xml:space="preserve">Рис. </w:t>
      </w:r>
      <w:fldSimple w:instr=" STYLEREF 1 \s ">
        <w:r w:rsidR="00CD5D95">
          <w:rPr>
            <w:noProof/>
          </w:rPr>
          <w:t>2</w:t>
        </w:r>
      </w:fldSimple>
      <w:r w:rsidR="00CD5D95">
        <w:t>.</w:t>
      </w:r>
      <w:fldSimple w:instr=" SEQ Рис. \* ARABIC \s 1 ">
        <w:r w:rsidR="00CD5D95">
          <w:rPr>
            <w:noProof/>
          </w:rPr>
          <w:t>27</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длительные вычисления</w:t>
      </w:r>
      <w:bookmarkEnd w:id="144"/>
    </w:p>
    <w:p w:rsidR="009871A4" w:rsidRPr="009871A4" w:rsidRDefault="009871A4" w:rsidP="0048153F">
      <w:pPr>
        <w:rPr>
          <w:lang w:val="en-US"/>
        </w:rPr>
      </w:pPr>
      <w:r>
        <w:t xml:space="preserve">Относительная погрешность измерений </w:t>
      </w:r>
      <w:r w:rsidRPr="005A7084">
        <w:t>0.0011</w:t>
      </w:r>
      <w:r>
        <w:t>.</w:t>
      </w:r>
    </w:p>
    <w:p w:rsidR="00D908E3" w:rsidRPr="002A7BD4" w:rsidRDefault="000955B3" w:rsidP="00B35C44">
      <w:pPr>
        <w:pStyle w:val="3"/>
      </w:pPr>
      <w:bookmarkStart w:id="145" w:name="_Toc357911232"/>
      <w:proofErr w:type="spellStart"/>
      <w:r>
        <w:lastRenderedPageBreak/>
        <w:t>Тест</w:t>
      </w:r>
      <w:proofErr w:type="spellEnd"/>
      <w:r>
        <w:t xml:space="preserve"> </w:t>
      </w:r>
      <w:proofErr w:type="spellStart"/>
      <w:r>
        <w:t>на</w:t>
      </w:r>
      <w:proofErr w:type="spellEnd"/>
      <w:r>
        <w:t xml:space="preserve"> </w:t>
      </w:r>
      <w:r>
        <w:rPr>
          <w:lang w:val="ru-RU"/>
        </w:rPr>
        <w:t>общую</w:t>
      </w:r>
      <w:r w:rsidR="00D908E3">
        <w:rPr>
          <w:lang w:val="ru-RU"/>
        </w:rPr>
        <w:t xml:space="preserve"> память</w:t>
      </w:r>
      <w:bookmarkEnd w:id="145"/>
    </w:p>
    <w:p w:rsidR="0082605E" w:rsidRDefault="00353F1C" w:rsidP="0082605E">
      <w:pPr>
        <w:keepNext/>
        <w:ind w:firstLine="0"/>
      </w:pPr>
      <w:r>
        <w:rPr>
          <w:noProof/>
        </w:rPr>
        <w:drawing>
          <wp:inline distT="0" distB="0" distL="0" distR="0">
            <wp:extent cx="5939284" cy="3426761"/>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7419"/>
                    </a:xfrm>
                    <a:prstGeom prst="rect">
                      <a:avLst/>
                    </a:prstGeom>
                    <a:noFill/>
                    <a:ln>
                      <a:noFill/>
                    </a:ln>
                  </pic:spPr>
                </pic:pic>
              </a:graphicData>
            </a:graphic>
          </wp:inline>
        </w:drawing>
      </w:r>
    </w:p>
    <w:p w:rsidR="000D7E82" w:rsidRDefault="0082605E" w:rsidP="0082605E">
      <w:pPr>
        <w:pStyle w:val="af"/>
        <w:jc w:val="both"/>
      </w:pPr>
      <w:bookmarkStart w:id="146" w:name="_Toc357907349"/>
      <w:r>
        <w:t xml:space="preserve">Рис. </w:t>
      </w:r>
      <w:fldSimple w:instr=" STYLEREF 1 \s ">
        <w:r w:rsidR="00CD5D95">
          <w:rPr>
            <w:noProof/>
          </w:rPr>
          <w:t>2</w:t>
        </w:r>
      </w:fldSimple>
      <w:r w:rsidR="00CD5D95">
        <w:t>.</w:t>
      </w:r>
      <w:fldSimple w:instr=" SEQ Рис. \* ARABIC \s 1 ">
        <w:r w:rsidR="00CD5D95">
          <w:rPr>
            <w:noProof/>
          </w:rPr>
          <w:t>28</w:t>
        </w:r>
      </w:fldSimple>
      <w:r>
        <w:t>. Графики зависимости количества выполненных задач в единицу времени от количества потоков выполнения, общая память</w:t>
      </w:r>
      <w:bookmarkEnd w:id="146"/>
    </w:p>
    <w:p w:rsidR="00F1418E" w:rsidRDefault="00353F1C" w:rsidP="00F1418E">
      <w:pPr>
        <w:keepNext/>
        <w:ind w:firstLine="0"/>
      </w:pPr>
      <w:r>
        <w:rPr>
          <w:noProof/>
        </w:rPr>
        <w:drawing>
          <wp:inline distT="0" distB="0" distL="0" distR="0">
            <wp:extent cx="5938520" cy="3404372"/>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05464"/>
                    </a:xfrm>
                    <a:prstGeom prst="rect">
                      <a:avLst/>
                    </a:prstGeom>
                    <a:noFill/>
                    <a:ln>
                      <a:noFill/>
                    </a:ln>
                  </pic:spPr>
                </pic:pic>
              </a:graphicData>
            </a:graphic>
          </wp:inline>
        </w:drawing>
      </w:r>
    </w:p>
    <w:p w:rsidR="000D7E82" w:rsidRDefault="00F1418E" w:rsidP="00F1418E">
      <w:pPr>
        <w:pStyle w:val="af"/>
        <w:jc w:val="both"/>
      </w:pPr>
      <w:bookmarkStart w:id="147" w:name="_Toc357907350"/>
      <w:r>
        <w:t xml:space="preserve">Рис. </w:t>
      </w:r>
      <w:fldSimple w:instr=" STYLEREF 1 \s ">
        <w:r w:rsidR="00CD5D95">
          <w:rPr>
            <w:noProof/>
          </w:rPr>
          <w:t>2</w:t>
        </w:r>
      </w:fldSimple>
      <w:r w:rsidR="00CD5D95">
        <w:t>.</w:t>
      </w:r>
      <w:fldSimple w:instr=" SEQ Рис. \* ARABIC \s 1 ">
        <w:r w:rsidR="00CD5D95">
          <w:rPr>
            <w:noProof/>
          </w:rPr>
          <w:t>29</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общая память</w:t>
      </w:r>
      <w:bookmarkEnd w:id="147"/>
    </w:p>
    <w:p w:rsidR="002A7BD4" w:rsidRDefault="009871A4" w:rsidP="002A7BD4">
      <w:r>
        <w:t xml:space="preserve">Относительная погрешность измерений </w:t>
      </w:r>
      <w:r w:rsidR="002A7BD4" w:rsidRPr="002A7BD4">
        <w:t>0.0044</w:t>
      </w:r>
      <w:r>
        <w:t>.</w:t>
      </w:r>
    </w:p>
    <w:p w:rsidR="00B35C44" w:rsidRPr="000D7E82" w:rsidRDefault="000955B3" w:rsidP="00B35C44">
      <w:pPr>
        <w:pStyle w:val="3"/>
      </w:pPr>
      <w:bookmarkStart w:id="148" w:name="_Toc357911233"/>
      <w:proofErr w:type="spellStart"/>
      <w:r>
        <w:lastRenderedPageBreak/>
        <w:t>Тест</w:t>
      </w:r>
      <w:proofErr w:type="spellEnd"/>
      <w:r>
        <w:t xml:space="preserve"> </w:t>
      </w:r>
      <w:proofErr w:type="spellStart"/>
      <w:r>
        <w:t>на</w:t>
      </w:r>
      <w:proofErr w:type="spellEnd"/>
      <w:r>
        <w:t xml:space="preserve"> </w:t>
      </w:r>
      <w:r>
        <w:rPr>
          <w:lang w:val="ru-RU"/>
        </w:rPr>
        <w:t>п</w:t>
      </w:r>
      <w:r w:rsidR="00B35C44">
        <w:rPr>
          <w:lang w:val="ru-RU"/>
        </w:rPr>
        <w:t>римитивы синхронизации</w:t>
      </w:r>
      <w:bookmarkEnd w:id="148"/>
    </w:p>
    <w:p w:rsidR="0082605E" w:rsidRDefault="00480204" w:rsidP="0082605E">
      <w:pPr>
        <w:keepNext/>
        <w:ind w:firstLine="0"/>
      </w:pPr>
      <w:r>
        <w:rPr>
          <w:noProof/>
        </w:rPr>
        <w:drawing>
          <wp:inline distT="0" distB="0" distL="0" distR="0">
            <wp:extent cx="5939651" cy="3541061"/>
            <wp:effectExtent l="0" t="0" r="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541523"/>
                    </a:xfrm>
                    <a:prstGeom prst="rect">
                      <a:avLst/>
                    </a:prstGeom>
                    <a:noFill/>
                    <a:ln>
                      <a:noFill/>
                    </a:ln>
                  </pic:spPr>
                </pic:pic>
              </a:graphicData>
            </a:graphic>
          </wp:inline>
        </w:drawing>
      </w:r>
    </w:p>
    <w:p w:rsidR="00560D11" w:rsidRDefault="0082605E" w:rsidP="0082605E">
      <w:pPr>
        <w:pStyle w:val="af"/>
        <w:jc w:val="both"/>
      </w:pPr>
      <w:bookmarkStart w:id="149" w:name="_Toc357907351"/>
      <w:r>
        <w:t xml:space="preserve">Рис. </w:t>
      </w:r>
      <w:fldSimple w:instr=" STYLEREF 1 \s ">
        <w:r w:rsidR="00CD5D95">
          <w:rPr>
            <w:noProof/>
          </w:rPr>
          <w:t>2</w:t>
        </w:r>
      </w:fldSimple>
      <w:r w:rsidR="00CD5D95">
        <w:t>.</w:t>
      </w:r>
      <w:fldSimple w:instr=" SEQ Рис. \* ARABIC \s 1 ">
        <w:r w:rsidR="00CD5D95">
          <w:rPr>
            <w:noProof/>
          </w:rPr>
          <w:t>30</w:t>
        </w:r>
      </w:fldSimple>
      <w:r>
        <w:t>. Графики зависимости количества выполненных задач в единицу времени от количества потоков выполнения, примитивы синхронизации (а)</w:t>
      </w:r>
      <w:bookmarkEnd w:id="149"/>
    </w:p>
    <w:p w:rsidR="0082605E" w:rsidRDefault="00480204" w:rsidP="0082605E">
      <w:pPr>
        <w:keepNext/>
        <w:ind w:firstLine="0"/>
      </w:pPr>
      <w:r>
        <w:rPr>
          <w:noProof/>
        </w:rPr>
        <w:drawing>
          <wp:inline distT="0" distB="0" distL="0" distR="0">
            <wp:extent cx="5939829" cy="3661253"/>
            <wp:effectExtent l="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661620"/>
                    </a:xfrm>
                    <a:prstGeom prst="rect">
                      <a:avLst/>
                    </a:prstGeom>
                    <a:noFill/>
                    <a:ln>
                      <a:noFill/>
                    </a:ln>
                  </pic:spPr>
                </pic:pic>
              </a:graphicData>
            </a:graphic>
          </wp:inline>
        </w:drawing>
      </w:r>
    </w:p>
    <w:p w:rsidR="00E94EF0" w:rsidRDefault="0082605E" w:rsidP="0082605E">
      <w:pPr>
        <w:pStyle w:val="af"/>
        <w:jc w:val="both"/>
      </w:pPr>
      <w:bookmarkStart w:id="150" w:name="_Toc357907352"/>
      <w:r>
        <w:t xml:space="preserve">Рис. </w:t>
      </w:r>
      <w:fldSimple w:instr=" STYLEREF 1 \s ">
        <w:r w:rsidR="00CD5D95">
          <w:rPr>
            <w:noProof/>
          </w:rPr>
          <w:t>2</w:t>
        </w:r>
      </w:fldSimple>
      <w:r w:rsidR="00CD5D95">
        <w:t>.</w:t>
      </w:r>
      <w:fldSimple w:instr=" SEQ Рис. \* ARABIC \s 1 ">
        <w:r w:rsidR="00CD5D95">
          <w:rPr>
            <w:noProof/>
          </w:rPr>
          <w:t>31</w:t>
        </w:r>
      </w:fldSimple>
      <w:r>
        <w:t>. Графики зависимости количества выполненных задач в единицу времени от количества потоков выполнения, примитивы синхронизации (б)</w:t>
      </w:r>
      <w:bookmarkEnd w:id="150"/>
    </w:p>
    <w:p w:rsidR="00915768" w:rsidRDefault="00353F1C" w:rsidP="00915768">
      <w:pPr>
        <w:keepNext/>
        <w:ind w:firstLine="0"/>
      </w:pPr>
      <w:r>
        <w:rPr>
          <w:noProof/>
        </w:rPr>
        <w:lastRenderedPageBreak/>
        <w:drawing>
          <wp:inline distT="0" distB="0" distL="0" distR="0">
            <wp:extent cx="5940425" cy="3905200"/>
            <wp:effectExtent l="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905200"/>
                    </a:xfrm>
                    <a:prstGeom prst="rect">
                      <a:avLst/>
                    </a:prstGeom>
                    <a:noFill/>
                    <a:ln>
                      <a:noFill/>
                    </a:ln>
                  </pic:spPr>
                </pic:pic>
              </a:graphicData>
            </a:graphic>
          </wp:inline>
        </w:drawing>
      </w:r>
    </w:p>
    <w:p w:rsidR="00501FC9" w:rsidRDefault="00915768" w:rsidP="00501FC9">
      <w:pPr>
        <w:pStyle w:val="af"/>
        <w:jc w:val="both"/>
      </w:pPr>
      <w:bookmarkStart w:id="151" w:name="_Toc357907353"/>
      <w:r>
        <w:t xml:space="preserve">Рис. </w:t>
      </w:r>
      <w:fldSimple w:instr=" STYLEREF 1 \s ">
        <w:r w:rsidR="00CD5D95">
          <w:rPr>
            <w:noProof/>
          </w:rPr>
          <w:t>2</w:t>
        </w:r>
      </w:fldSimple>
      <w:r w:rsidR="00CD5D95">
        <w:t>.</w:t>
      </w:r>
      <w:fldSimple w:instr=" SEQ Рис. \* ARABIC \s 1 ">
        <w:r w:rsidR="00CD5D95">
          <w:rPr>
            <w:noProof/>
          </w:rPr>
          <w:t>32</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примитивы синхронизации</w:t>
      </w:r>
      <w:bookmarkEnd w:id="151"/>
    </w:p>
    <w:p w:rsidR="0073681D" w:rsidRPr="0073681D" w:rsidRDefault="0073681D" w:rsidP="0073681D"/>
    <w:p w:rsidR="00501FC9" w:rsidRDefault="00560D11" w:rsidP="0073681D">
      <w:r>
        <w:t xml:space="preserve">Относительная погрешность измерений </w:t>
      </w:r>
      <w:r w:rsidRPr="0077356E">
        <w:t>0.0017</w:t>
      </w:r>
      <w:r w:rsidR="009871A4">
        <w:t>.</w:t>
      </w:r>
    </w:p>
    <w:p w:rsidR="00501FC9" w:rsidRPr="00074DEE" w:rsidRDefault="0073681D" w:rsidP="00501FC9">
      <w:r>
        <w:t>Столь высокий п</w:t>
      </w:r>
      <w:r w:rsidR="00501FC9">
        <w:t xml:space="preserve">рирост производительности, полученный в результате моделирования, станет крайне незначительным в реальных программах, однако стоит отметить, что </w:t>
      </w:r>
      <w:proofErr w:type="gramStart"/>
      <w:r w:rsidR="00501FC9">
        <w:t>издержи на применение гибридной модели также крайне малы</w:t>
      </w:r>
      <w:proofErr w:type="gramEnd"/>
      <w:r w:rsidR="00501FC9">
        <w:t>.</w:t>
      </w:r>
    </w:p>
    <w:p w:rsidR="00501FC9" w:rsidRDefault="00501FC9" w:rsidP="00E94EF0"/>
    <w:p w:rsidR="00110961" w:rsidRPr="0041498A" w:rsidRDefault="000955B3" w:rsidP="001B4A9F">
      <w:pPr>
        <w:pStyle w:val="3"/>
        <w:rPr>
          <w:lang w:val="ru-RU"/>
        </w:rPr>
      </w:pPr>
      <w:bookmarkStart w:id="152" w:name="_Toc357911234"/>
      <w:r w:rsidRPr="003A1F5F">
        <w:rPr>
          <w:lang w:val="ru-RU"/>
        </w:rPr>
        <w:lastRenderedPageBreak/>
        <w:t xml:space="preserve">Тест на </w:t>
      </w:r>
      <w:r>
        <w:rPr>
          <w:lang w:val="ru-RU"/>
        </w:rPr>
        <w:t>о</w:t>
      </w:r>
      <w:r w:rsidR="004D7945">
        <w:rPr>
          <w:lang w:val="ru-RU"/>
        </w:rPr>
        <w:t>перации чтения/записи</w:t>
      </w:r>
      <w:bookmarkEnd w:id="152"/>
    </w:p>
    <w:p w:rsidR="0082605E" w:rsidRDefault="00353F1C" w:rsidP="0082605E">
      <w:pPr>
        <w:keepNext/>
        <w:ind w:firstLine="0"/>
      </w:pPr>
      <w:r>
        <w:rPr>
          <w:noProof/>
        </w:rPr>
        <w:drawing>
          <wp:inline distT="0" distB="0" distL="0" distR="0">
            <wp:extent cx="5939155" cy="3426761"/>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27494"/>
                    </a:xfrm>
                    <a:prstGeom prst="rect">
                      <a:avLst/>
                    </a:prstGeom>
                    <a:noFill/>
                    <a:ln>
                      <a:noFill/>
                    </a:ln>
                  </pic:spPr>
                </pic:pic>
              </a:graphicData>
            </a:graphic>
          </wp:inline>
        </w:drawing>
      </w:r>
    </w:p>
    <w:p w:rsidR="00C821EE" w:rsidRDefault="0082605E" w:rsidP="0082605E">
      <w:pPr>
        <w:pStyle w:val="af"/>
        <w:jc w:val="both"/>
      </w:pPr>
      <w:bookmarkStart w:id="153" w:name="_Toc357907354"/>
      <w:r>
        <w:t xml:space="preserve">Рис. </w:t>
      </w:r>
      <w:fldSimple w:instr=" STYLEREF 1 \s ">
        <w:r w:rsidR="00CD5D95">
          <w:rPr>
            <w:noProof/>
          </w:rPr>
          <w:t>2</w:t>
        </w:r>
      </w:fldSimple>
      <w:r w:rsidR="00CD5D95">
        <w:t>.</w:t>
      </w:r>
      <w:fldSimple w:instr=" SEQ Рис. \* ARABIC \s 1 ">
        <w:r w:rsidR="00CD5D95">
          <w:rPr>
            <w:noProof/>
          </w:rPr>
          <w:t>33</w:t>
        </w:r>
      </w:fldSimple>
      <w:r>
        <w:t>. Графики зависимости количества выполненных задач в единицу времени от количества потоков выполнения, операции чтения/записи</w:t>
      </w:r>
      <w:bookmarkEnd w:id="153"/>
    </w:p>
    <w:p w:rsidR="006D21AD" w:rsidRDefault="00057F4B" w:rsidP="006D21AD">
      <w:pPr>
        <w:keepNext/>
        <w:ind w:firstLine="0"/>
      </w:pPr>
      <w:r>
        <w:rPr>
          <w:noProof/>
        </w:rPr>
        <w:drawing>
          <wp:inline distT="0" distB="0" distL="0" distR="0">
            <wp:extent cx="5939155" cy="3403194"/>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403922"/>
                    </a:xfrm>
                    <a:prstGeom prst="rect">
                      <a:avLst/>
                    </a:prstGeom>
                    <a:noFill/>
                    <a:ln>
                      <a:noFill/>
                    </a:ln>
                  </pic:spPr>
                </pic:pic>
              </a:graphicData>
            </a:graphic>
          </wp:inline>
        </w:drawing>
      </w:r>
    </w:p>
    <w:p w:rsidR="00C821EE" w:rsidRDefault="006D21AD" w:rsidP="006D21AD">
      <w:pPr>
        <w:pStyle w:val="af"/>
        <w:jc w:val="both"/>
      </w:pPr>
      <w:bookmarkStart w:id="154" w:name="_Toc357907355"/>
      <w:r>
        <w:t xml:space="preserve">Рис. </w:t>
      </w:r>
      <w:fldSimple w:instr=" STYLEREF 1 \s ">
        <w:r w:rsidR="00CD5D95">
          <w:rPr>
            <w:noProof/>
          </w:rPr>
          <w:t>2</w:t>
        </w:r>
      </w:fldSimple>
      <w:r w:rsidR="00CD5D95">
        <w:t>.</w:t>
      </w:r>
      <w:fldSimple w:instr=" SEQ Рис. \* ARABIC \s 1 ">
        <w:r w:rsidR="00CD5D95">
          <w:rPr>
            <w:noProof/>
          </w:rPr>
          <w:t>34</w:t>
        </w:r>
      </w:fldSimple>
      <w:r>
        <w:t>.</w:t>
      </w:r>
      <w:r w:rsidRPr="0048153F">
        <w:t xml:space="preserve"> </w:t>
      </w:r>
      <w:r>
        <w:t xml:space="preserve">Графики </w:t>
      </w:r>
      <w:proofErr w:type="gramStart"/>
      <w:r>
        <w:t>зависимости прироста производительности потоков выполнения</w:t>
      </w:r>
      <w:proofErr w:type="gramEnd"/>
      <w:r>
        <w:t xml:space="preserve"> относительно системных потоков, операции чтения/записи</w:t>
      </w:r>
      <w:bookmarkEnd w:id="154"/>
    </w:p>
    <w:p w:rsidR="00C821EE" w:rsidRDefault="00AA42E7" w:rsidP="00AA42E7">
      <w:r>
        <w:t xml:space="preserve">Относительная погрешность измерений </w:t>
      </w:r>
      <w:r w:rsidRPr="00C821EE">
        <w:t>0.0073</w:t>
      </w:r>
      <w:r w:rsidR="00B36615">
        <w:t>.</w:t>
      </w:r>
    </w:p>
    <w:p w:rsidR="006B3CEE" w:rsidRDefault="00E5460D" w:rsidP="00E5460D">
      <w:pPr>
        <w:pStyle w:val="2"/>
      </w:pPr>
      <w:bookmarkStart w:id="155" w:name="_Toc357911235"/>
      <w:r>
        <w:lastRenderedPageBreak/>
        <w:t xml:space="preserve">Анализ свойств </w:t>
      </w:r>
      <w:r w:rsidR="00F85D23">
        <w:t xml:space="preserve">гибридной </w:t>
      </w:r>
      <w:r>
        <w:t>модели</w:t>
      </w:r>
      <w:bookmarkEnd w:id="155"/>
    </w:p>
    <w:p w:rsidR="003E748B" w:rsidRDefault="00070D49" w:rsidP="005A0D8E">
      <w:r>
        <w:t>По результатам м</w:t>
      </w:r>
      <w:r w:rsidR="008C1896">
        <w:t>оделирования был сделан вывод, что наиболее ярко выраженн</w:t>
      </w:r>
      <w:r w:rsidR="00EE569C">
        <w:t>ый прирост будет достигаться в тестах на примитивах синхронизации и операциях чтения/записи.</w:t>
      </w:r>
    </w:p>
    <w:p w:rsidR="005A0D8E" w:rsidRDefault="005A0D8E" w:rsidP="005A0D8E">
      <w:r>
        <w:t>Для конкретизации результатов необходимо провести моделирование поведения</w:t>
      </w:r>
      <w:r w:rsidR="00A82994">
        <w:t xml:space="preserve"> </w:t>
      </w:r>
      <w:r>
        <w:t xml:space="preserve">полученной модели гибридных потоков на практическом примере. Для этой цели по адресу </w:t>
      </w:r>
      <w:hyperlink r:id="rId45" w:history="1">
        <w:r w:rsidRPr="00AF0053">
          <w:rPr>
            <w:rStyle w:val="a6"/>
          </w:rPr>
          <w:t>http://sourceforge.net/projects/state-threads/</w:t>
        </w:r>
      </w:hyperlink>
      <w:r>
        <w:t xml:space="preserve"> был взят </w:t>
      </w:r>
      <w:r w:rsidR="00D641BD">
        <w:t xml:space="preserve">и адаптирован </w:t>
      </w:r>
      <w:r>
        <w:t xml:space="preserve">пример </w:t>
      </w:r>
      <w:proofErr w:type="spellStart"/>
      <w:r>
        <w:t>веб-сервиса</w:t>
      </w:r>
      <w:proofErr w:type="spellEnd"/>
      <w:r>
        <w:t xml:space="preserve">, разработанный для демонстрации работы кооперативных потоков </w:t>
      </w:r>
      <w:r>
        <w:rPr>
          <w:lang w:val="en-US"/>
        </w:rPr>
        <w:t>State</w:t>
      </w:r>
      <w:r w:rsidRPr="00E70DB7">
        <w:t xml:space="preserve"> </w:t>
      </w:r>
      <w:r>
        <w:rPr>
          <w:lang w:val="en-US"/>
        </w:rPr>
        <w:t>Threads</w:t>
      </w:r>
      <w:r w:rsidRPr="00E70DB7">
        <w:t xml:space="preserve">. </w:t>
      </w:r>
      <w:r>
        <w:t xml:space="preserve">Программа запускает процессы в количестве </w:t>
      </w:r>
      <w:proofErr w:type="gramStart"/>
      <w:r>
        <w:t>равным</w:t>
      </w:r>
      <w:proofErr w:type="gramEnd"/>
      <w:r>
        <w:t xml:space="preserve"> количеству логических ядер процессора, каждый из которых слушает 80-й порт. На каждое подключение создается поток-обработчик, который формирует</w:t>
      </w:r>
      <w:r w:rsidR="00AE70D6">
        <w:t xml:space="preserve"> и отправляет клиенту заголовки и тело </w:t>
      </w:r>
      <w:r w:rsidR="00AE70D6">
        <w:rPr>
          <w:lang w:val="en-US"/>
        </w:rPr>
        <w:t>HTTP</w:t>
      </w:r>
      <w:r w:rsidR="00AE70D6" w:rsidRPr="00E70DB7">
        <w:t>-</w:t>
      </w:r>
      <w:r w:rsidR="00AE70D6">
        <w:t>ответа.</w:t>
      </w:r>
      <w:r w:rsidR="00AB1F60">
        <w:t xml:space="preserve"> Генератор нагрузки был взят по адресу </w:t>
      </w:r>
      <w:hyperlink r:id="rId46" w:history="1">
        <w:r w:rsidR="00AB1F60" w:rsidRPr="00AF0053">
          <w:rPr>
            <w:rStyle w:val="a6"/>
          </w:rPr>
          <w:t>http://www.spec.org/osg/web99/</w:t>
        </w:r>
      </w:hyperlink>
      <w:r w:rsidR="00AB1F60">
        <w:t>.</w:t>
      </w:r>
    </w:p>
    <w:p w:rsidR="00D66C7D" w:rsidRDefault="00D66C7D" w:rsidP="00D66C7D">
      <w:pPr>
        <w:keepNext/>
        <w:ind w:firstLine="0"/>
      </w:pPr>
      <w:r>
        <w:rPr>
          <w:noProof/>
        </w:rPr>
        <w:drawing>
          <wp:inline distT="0" distB="0" distL="0" distR="0">
            <wp:extent cx="5940425" cy="371429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4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714295"/>
                    </a:xfrm>
                    <a:prstGeom prst="rect">
                      <a:avLst/>
                    </a:prstGeom>
                    <a:noFill/>
                    <a:ln>
                      <a:noFill/>
                    </a:ln>
                  </pic:spPr>
                </pic:pic>
              </a:graphicData>
            </a:graphic>
          </wp:inline>
        </w:drawing>
      </w:r>
    </w:p>
    <w:p w:rsidR="003E748B" w:rsidRPr="00D66C7D" w:rsidRDefault="00D66C7D" w:rsidP="00D66C7D">
      <w:pPr>
        <w:pStyle w:val="af"/>
        <w:jc w:val="both"/>
      </w:pPr>
      <w:bookmarkStart w:id="156" w:name="_Toc357907356"/>
      <w:r>
        <w:t xml:space="preserve">Рис. </w:t>
      </w:r>
      <w:fldSimple w:instr=" STYLEREF 1 \s ">
        <w:r w:rsidR="00CD5D95">
          <w:rPr>
            <w:noProof/>
          </w:rPr>
          <w:t>2</w:t>
        </w:r>
      </w:fldSimple>
      <w:r w:rsidR="00CD5D95">
        <w:t>.</w:t>
      </w:r>
      <w:fldSimple w:instr=" SEQ Рис. \* ARABIC \s 1 ">
        <w:r w:rsidR="00CD5D95">
          <w:rPr>
            <w:noProof/>
          </w:rPr>
          <w:t>35</w:t>
        </w:r>
      </w:fldSimple>
      <w:r>
        <w:t xml:space="preserve">. Графики зависимости количества выполненных задач в единицу времени от количества потоков выполнения, </w:t>
      </w:r>
      <w:r>
        <w:rPr>
          <w:lang w:val="en-US"/>
        </w:rPr>
        <w:t>HTTP</w:t>
      </w:r>
      <w:r w:rsidRPr="00330EFB">
        <w:t>-</w:t>
      </w:r>
      <w:r>
        <w:t>сервер</w:t>
      </w:r>
      <w:bookmarkEnd w:id="156"/>
    </w:p>
    <w:p w:rsidR="00D66C7D" w:rsidRDefault="00D66C7D" w:rsidP="00D66C7D">
      <w:pPr>
        <w:keepNext/>
        <w:ind w:firstLine="0"/>
      </w:pPr>
      <w:r>
        <w:rPr>
          <w:noProof/>
        </w:rPr>
        <w:lastRenderedPageBreak/>
        <w:drawing>
          <wp:inline distT="0" distB="0" distL="0" distR="0">
            <wp:extent cx="5940425" cy="3827144"/>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27144"/>
                    </a:xfrm>
                    <a:prstGeom prst="rect">
                      <a:avLst/>
                    </a:prstGeom>
                    <a:noFill/>
                    <a:ln>
                      <a:noFill/>
                    </a:ln>
                  </pic:spPr>
                </pic:pic>
              </a:graphicData>
            </a:graphic>
          </wp:inline>
        </w:drawing>
      </w:r>
    </w:p>
    <w:p w:rsidR="00D66C7D" w:rsidRDefault="00D66C7D" w:rsidP="00D66C7D">
      <w:pPr>
        <w:pStyle w:val="af"/>
        <w:jc w:val="both"/>
      </w:pPr>
      <w:bookmarkStart w:id="157" w:name="_Toc357907357"/>
      <w:r>
        <w:t xml:space="preserve">Рис. </w:t>
      </w:r>
      <w:fldSimple w:instr=" STYLEREF 1 \s ">
        <w:r w:rsidR="00CD5D95">
          <w:rPr>
            <w:noProof/>
          </w:rPr>
          <w:t>2</w:t>
        </w:r>
      </w:fldSimple>
      <w:r w:rsidR="00CD5D95">
        <w:t>.</w:t>
      </w:r>
      <w:fldSimple w:instr=" SEQ Рис. \* ARABIC \s 1 ">
        <w:r w:rsidR="00CD5D95">
          <w:rPr>
            <w:noProof/>
          </w:rPr>
          <w:t>36</w:t>
        </w:r>
      </w:fldSimple>
      <w:r>
        <w:t xml:space="preserve">. Графики </w:t>
      </w:r>
      <w:proofErr w:type="gramStart"/>
      <w:r>
        <w:t>зависимости прироста производительности потоков выполнения</w:t>
      </w:r>
      <w:proofErr w:type="gramEnd"/>
      <w:r>
        <w:t xml:space="preserve"> относительно системных потоков, </w:t>
      </w:r>
      <w:r>
        <w:rPr>
          <w:lang w:val="en-US"/>
        </w:rPr>
        <w:t>HTTP</w:t>
      </w:r>
      <w:r w:rsidRPr="00330EFB">
        <w:t>-</w:t>
      </w:r>
      <w:r>
        <w:t>сервер</w:t>
      </w:r>
      <w:bookmarkEnd w:id="157"/>
    </w:p>
    <w:p w:rsidR="00912B38" w:rsidRDefault="00912B38" w:rsidP="00912B38">
      <w:r>
        <w:t xml:space="preserve">Относительная погрешность измерений </w:t>
      </w:r>
      <w:r w:rsidRPr="00912B38">
        <w:t>0.0171</w:t>
      </w:r>
      <w:r>
        <w:t>.</w:t>
      </w:r>
    </w:p>
    <w:p w:rsidR="00881E14" w:rsidRPr="00912B38" w:rsidRDefault="00881E14" w:rsidP="00912B38"/>
    <w:p w:rsidR="00670F6A" w:rsidRDefault="00670F6A" w:rsidP="00670F6A">
      <w:pPr>
        <w:pStyle w:val="2"/>
        <w:rPr>
          <w:lang w:val="en-US"/>
        </w:rPr>
      </w:pPr>
      <w:bookmarkStart w:id="158" w:name="_Toc357911236"/>
      <w:r>
        <w:t>Парадокс производительности</w:t>
      </w:r>
      <w:bookmarkEnd w:id="158"/>
    </w:p>
    <w:p w:rsidR="00850174" w:rsidRPr="00850174" w:rsidRDefault="00850174" w:rsidP="00850174">
      <w:r>
        <w:t xml:space="preserve">Рассмотрим </w:t>
      </w:r>
      <w:r w:rsidR="005E0067">
        <w:t>процедуру</w:t>
      </w:r>
      <w:r>
        <w:t xml:space="preserve"> на языке </w:t>
      </w:r>
      <w:r>
        <w:rPr>
          <w:lang w:val="en-US"/>
        </w:rPr>
        <w:t>C</w:t>
      </w:r>
      <w:r w:rsidRPr="00E70DB7">
        <w:t xml:space="preserve">, </w:t>
      </w:r>
      <w:r>
        <w:t>приведенную ниже.</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DWORD WINAPI </w:t>
      </w:r>
      <w:proofErr w:type="spellStart"/>
      <w:proofErr w:type="gramStart"/>
      <w:r w:rsidRPr="00E70DB7">
        <w:rPr>
          <w:rFonts w:ascii="Consolas" w:eastAsia="Times New Roman" w:hAnsi="Consolas" w:cs="Courier"/>
          <w:color w:val="2B91AF"/>
          <w:sz w:val="21"/>
          <w:szCs w:val="21"/>
          <w:bdr w:val="none" w:sz="0" w:space="0" w:color="auto" w:frame="1"/>
          <w:lang w:val="en-US" w:eastAsia="en-US"/>
        </w:rPr>
        <w:t>MyThreadFunction</w:t>
      </w:r>
      <w:proofErr w:type="spellEnd"/>
      <w:r w:rsidRPr="00E70DB7">
        <w:rPr>
          <w:rFonts w:ascii="Consolas" w:eastAsia="Times New Roman" w:hAnsi="Consolas" w:cs="Courier"/>
          <w:color w:val="000000"/>
          <w:sz w:val="21"/>
          <w:szCs w:val="21"/>
          <w:bdr w:val="none" w:sz="0" w:space="0" w:color="auto" w:frame="1"/>
          <w:lang w:val="en-US" w:eastAsia="en-US"/>
        </w:rPr>
        <w:t>(</w:t>
      </w:r>
      <w:proofErr w:type="gramEnd"/>
      <w:r w:rsidRPr="00E70DB7">
        <w:rPr>
          <w:rFonts w:ascii="Consolas" w:eastAsia="Times New Roman" w:hAnsi="Consolas" w:cs="Courier"/>
          <w:color w:val="000000"/>
          <w:sz w:val="21"/>
          <w:szCs w:val="21"/>
          <w:bdr w:val="none" w:sz="0" w:space="0" w:color="auto" w:frame="1"/>
          <w:lang w:val="en-US" w:eastAsia="en-US"/>
        </w:rPr>
        <w:t xml:space="preserve">LPVOID </w:t>
      </w:r>
      <w:proofErr w:type="spellStart"/>
      <w:r w:rsidRPr="00E70DB7">
        <w:rPr>
          <w:rFonts w:ascii="Consolas" w:eastAsia="Times New Roman" w:hAnsi="Consolas" w:cs="Courier"/>
          <w:color w:val="000000"/>
          <w:sz w:val="21"/>
          <w:szCs w:val="21"/>
          <w:bdr w:val="none" w:sz="0" w:space="0" w:color="auto" w:frame="1"/>
          <w:lang w:val="en-US" w:eastAsia="en-US"/>
        </w:rPr>
        <w:t>lpParam</w:t>
      </w:r>
      <w:proofErr w:type="spellEnd"/>
      <w:r w:rsidRPr="00E70DB7">
        <w:rPr>
          <w:rFonts w:ascii="Consolas" w:eastAsia="Times New Roman" w:hAnsi="Consolas" w:cs="Courier"/>
          <w:color w:val="000000"/>
          <w:sz w:val="21"/>
          <w:szCs w:val="21"/>
          <w:bdr w:val="none" w:sz="0" w:space="0" w:color="auto" w:frame="1"/>
          <w:lang w:val="en-US" w:eastAsia="en-US"/>
        </w:rPr>
        <w:t>) {</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gramStart"/>
      <w:r w:rsidRPr="00E70DB7">
        <w:rPr>
          <w:rFonts w:ascii="Consolas" w:eastAsia="Times New Roman" w:hAnsi="Consolas" w:cs="Courier"/>
          <w:color w:val="00008B"/>
          <w:sz w:val="21"/>
          <w:szCs w:val="21"/>
          <w:bdr w:val="none" w:sz="0" w:space="0" w:color="auto" w:frame="1"/>
          <w:lang w:val="en-US" w:eastAsia="en-US"/>
        </w:rPr>
        <w:t>volatile</w:t>
      </w:r>
      <w:proofErr w:type="gramEnd"/>
      <w:r w:rsidRPr="00E70DB7">
        <w:rPr>
          <w:rFonts w:ascii="Consolas" w:eastAsia="Times New Roman" w:hAnsi="Consolas" w:cs="Courier"/>
          <w:color w:val="000000"/>
          <w:sz w:val="21"/>
          <w:szCs w:val="21"/>
          <w:bdr w:val="none" w:sz="0" w:space="0" w:color="auto" w:frame="1"/>
          <w:lang w:val="en-US" w:eastAsia="en-US"/>
        </w:rPr>
        <w:t xml:space="preserve"> </w:t>
      </w:r>
      <w:r w:rsidRPr="00E70DB7">
        <w:rPr>
          <w:rFonts w:ascii="Consolas" w:eastAsia="Times New Roman" w:hAnsi="Consolas" w:cs="Courier"/>
          <w:color w:val="00008B"/>
          <w:sz w:val="21"/>
          <w:szCs w:val="21"/>
          <w:bdr w:val="none" w:sz="0" w:space="0" w:color="auto" w:frame="1"/>
          <w:lang w:val="en-US" w:eastAsia="en-US"/>
        </w:rPr>
        <w:t>auto</w:t>
      </w:r>
      <w:r w:rsidRPr="00E70DB7">
        <w:rPr>
          <w:rFonts w:ascii="Consolas" w:eastAsia="Times New Roman" w:hAnsi="Consolas" w:cs="Courier"/>
          <w:color w:val="000000"/>
          <w:sz w:val="21"/>
          <w:szCs w:val="21"/>
          <w:bdr w:val="none" w:sz="0" w:space="0" w:color="auto" w:frame="1"/>
          <w:lang w:val="en-US" w:eastAsia="en-US"/>
        </w:rPr>
        <w:t xml:space="preserve"> x = </w:t>
      </w:r>
      <w:r w:rsidRPr="00E70DB7">
        <w:rPr>
          <w:rFonts w:ascii="Consolas" w:eastAsia="Times New Roman" w:hAnsi="Consolas" w:cs="Courier"/>
          <w:color w:val="800000"/>
          <w:sz w:val="21"/>
          <w:szCs w:val="21"/>
          <w:bdr w:val="none" w:sz="0" w:space="0" w:color="auto" w:frame="1"/>
          <w:lang w:val="en-US" w:eastAsia="en-US"/>
        </w:rPr>
        <w:t>1</w:t>
      </w:r>
      <w:r w:rsidRPr="00E70DB7">
        <w:rPr>
          <w:rFonts w:ascii="Consolas" w:eastAsia="Times New Roman" w:hAnsi="Consolas" w:cs="Courier"/>
          <w:color w:val="000000"/>
          <w:sz w:val="21"/>
          <w:szCs w:val="21"/>
          <w:bdr w:val="none" w:sz="0" w:space="0" w:color="auto" w:frame="1"/>
          <w:lang w:val="en-US" w:eastAsia="en-US"/>
        </w:rPr>
        <w:t>;</w:t>
      </w:r>
    </w:p>
    <w:p w:rsidR="0077723F" w:rsidRPr="00E70DB7"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val="en-US"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gramStart"/>
      <w:r w:rsidRPr="00E70DB7">
        <w:rPr>
          <w:rFonts w:ascii="Consolas" w:eastAsia="Times New Roman" w:hAnsi="Consolas" w:cs="Courier"/>
          <w:color w:val="00008B"/>
          <w:sz w:val="21"/>
          <w:szCs w:val="21"/>
          <w:bdr w:val="none" w:sz="0" w:space="0" w:color="auto" w:frame="1"/>
          <w:lang w:val="en-US" w:eastAsia="en-US"/>
        </w:rPr>
        <w:t>for</w:t>
      </w:r>
      <w:proofErr w:type="gramEnd"/>
      <w:r w:rsidRPr="00E70DB7">
        <w:rPr>
          <w:rFonts w:ascii="Consolas" w:eastAsia="Times New Roman" w:hAnsi="Consolas" w:cs="Courier"/>
          <w:color w:val="000000"/>
          <w:sz w:val="21"/>
          <w:szCs w:val="21"/>
          <w:bdr w:val="none" w:sz="0" w:space="0" w:color="auto" w:frame="1"/>
          <w:lang w:val="en-US" w:eastAsia="en-US"/>
        </w:rPr>
        <w:t xml:space="preserve"> (</w:t>
      </w:r>
      <w:r w:rsidRPr="00E70DB7">
        <w:rPr>
          <w:rFonts w:ascii="Consolas" w:eastAsia="Times New Roman" w:hAnsi="Consolas" w:cs="Courier"/>
          <w:color w:val="00008B"/>
          <w:sz w:val="21"/>
          <w:szCs w:val="21"/>
          <w:bdr w:val="none" w:sz="0" w:space="0" w:color="auto" w:frame="1"/>
          <w:lang w:val="en-US" w:eastAsia="en-US"/>
        </w:rPr>
        <w:t>auto</w:t>
      </w: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xml:space="preserve"> = </w:t>
      </w:r>
      <w:r w:rsidRPr="00E70DB7">
        <w:rPr>
          <w:rFonts w:ascii="Consolas" w:eastAsia="Times New Roman" w:hAnsi="Consolas" w:cs="Courier"/>
          <w:color w:val="800000"/>
          <w:sz w:val="21"/>
          <w:szCs w:val="21"/>
          <w:bdr w:val="none" w:sz="0" w:space="0" w:color="auto" w:frame="1"/>
          <w:lang w:val="en-US" w:eastAsia="en-US"/>
        </w:rPr>
        <w:t>0</w:t>
      </w: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xml:space="preserve"> &lt; </w:t>
      </w:r>
      <w:r w:rsidRPr="00E70DB7">
        <w:rPr>
          <w:rFonts w:ascii="Consolas" w:eastAsia="Times New Roman" w:hAnsi="Consolas" w:cs="Courier"/>
          <w:color w:val="800000"/>
          <w:sz w:val="21"/>
          <w:szCs w:val="21"/>
          <w:bdr w:val="none" w:sz="0" w:space="0" w:color="auto" w:frame="1"/>
          <w:lang w:val="en-US" w:eastAsia="en-US"/>
        </w:rPr>
        <w:t>800000000</w:t>
      </w:r>
      <w:r w:rsidRPr="00E70DB7">
        <w:rPr>
          <w:rFonts w:ascii="Consolas" w:eastAsia="Times New Roman" w:hAnsi="Consolas" w:cs="Courier"/>
          <w:color w:val="000000"/>
          <w:sz w:val="21"/>
          <w:szCs w:val="21"/>
          <w:bdr w:val="none" w:sz="0" w:space="0" w:color="auto" w:frame="1"/>
          <w:lang w:val="en-US" w:eastAsia="en-US"/>
        </w:rPr>
        <w:t xml:space="preserve"> / MAX_THREADS; ++</w:t>
      </w:r>
      <w:proofErr w:type="spellStart"/>
      <w:r w:rsidRPr="00E70DB7">
        <w:rPr>
          <w:rFonts w:ascii="Consolas" w:eastAsia="Times New Roman" w:hAnsi="Consolas" w:cs="Courier"/>
          <w:color w:val="000000"/>
          <w:sz w:val="21"/>
          <w:szCs w:val="21"/>
          <w:bdr w:val="none" w:sz="0" w:space="0" w:color="auto" w:frame="1"/>
          <w:lang w:val="en-US" w:eastAsia="en-US"/>
        </w:rPr>
        <w:t>i</w:t>
      </w:r>
      <w:proofErr w:type="spellEnd"/>
      <w:r w:rsidRPr="00E70DB7">
        <w:rPr>
          <w:rFonts w:ascii="Consolas" w:eastAsia="Times New Roman" w:hAnsi="Consolas" w:cs="Courier"/>
          <w:color w:val="000000"/>
          <w:sz w:val="21"/>
          <w:szCs w:val="21"/>
          <w:bdr w:val="none" w:sz="0" w:space="0" w:color="auto" w:frame="1"/>
          <w:lang w:val="en-US" w:eastAsia="en-US"/>
        </w:rPr>
        <w:t>) {</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E70DB7">
        <w:rPr>
          <w:rFonts w:ascii="Consolas" w:eastAsia="Times New Roman" w:hAnsi="Consolas" w:cs="Courier"/>
          <w:color w:val="000000"/>
          <w:sz w:val="21"/>
          <w:szCs w:val="21"/>
          <w:bdr w:val="none" w:sz="0" w:space="0" w:color="auto" w:frame="1"/>
          <w:lang w:val="en-US" w:eastAsia="en-US"/>
        </w:rPr>
        <w:t xml:space="preserve">         </w:t>
      </w:r>
      <w:proofErr w:type="spellStart"/>
      <w:r w:rsidRPr="0077723F">
        <w:rPr>
          <w:rFonts w:ascii="Consolas" w:eastAsia="Times New Roman" w:hAnsi="Consolas" w:cs="Courier"/>
          <w:color w:val="000000"/>
          <w:sz w:val="21"/>
          <w:szCs w:val="21"/>
          <w:bdr w:val="none" w:sz="0" w:space="0" w:color="auto" w:frame="1"/>
          <w:lang w:eastAsia="en-US"/>
        </w:rPr>
        <w:t>x</w:t>
      </w:r>
      <w:proofErr w:type="spellEnd"/>
      <w:r w:rsidRPr="0077723F">
        <w:rPr>
          <w:rFonts w:ascii="Consolas" w:eastAsia="Times New Roman" w:hAnsi="Consolas" w:cs="Courier"/>
          <w:color w:val="000000"/>
          <w:sz w:val="21"/>
          <w:szCs w:val="21"/>
          <w:bdr w:val="none" w:sz="0" w:space="0" w:color="auto" w:frame="1"/>
          <w:lang w:eastAsia="en-US"/>
        </w:rPr>
        <w:t xml:space="preserve"> += </w:t>
      </w:r>
      <w:proofErr w:type="spellStart"/>
      <w:r w:rsidRPr="0077723F">
        <w:rPr>
          <w:rFonts w:ascii="Consolas" w:eastAsia="Times New Roman" w:hAnsi="Consolas" w:cs="Courier"/>
          <w:color w:val="000000"/>
          <w:sz w:val="21"/>
          <w:szCs w:val="21"/>
          <w:bdr w:val="none" w:sz="0" w:space="0" w:color="auto" w:frame="1"/>
          <w:lang w:eastAsia="en-US"/>
        </w:rPr>
        <w:t>i</w:t>
      </w:r>
      <w:proofErr w:type="spellEnd"/>
      <w:r w:rsidRPr="0077723F">
        <w:rPr>
          <w:rFonts w:ascii="Consolas" w:eastAsia="Times New Roman" w:hAnsi="Consolas" w:cs="Courier"/>
          <w:color w:val="000000"/>
          <w:sz w:val="21"/>
          <w:szCs w:val="21"/>
          <w:bdr w:val="none" w:sz="0" w:space="0" w:color="auto" w:frame="1"/>
          <w:lang w:eastAsia="en-US"/>
        </w:rPr>
        <w:t xml:space="preserve"> / </w:t>
      </w:r>
      <w:r w:rsidRPr="0077723F">
        <w:rPr>
          <w:rFonts w:ascii="Consolas" w:eastAsia="Times New Roman" w:hAnsi="Consolas" w:cs="Courier"/>
          <w:color w:val="800000"/>
          <w:sz w:val="21"/>
          <w:szCs w:val="21"/>
          <w:bdr w:val="none" w:sz="0" w:space="0" w:color="auto" w:frame="1"/>
          <w:lang w:eastAsia="en-US"/>
        </w:rPr>
        <w:t>3</w:t>
      </w:r>
      <w:r w:rsidRPr="0077723F">
        <w:rPr>
          <w:rFonts w:ascii="Consolas" w:eastAsia="Times New Roman" w:hAnsi="Consolas" w:cs="Courier"/>
          <w:color w:val="000000"/>
          <w:sz w:val="21"/>
          <w:szCs w:val="21"/>
          <w:bdr w:val="none" w:sz="0" w:space="0" w:color="auto" w:frame="1"/>
          <w:lang w:eastAsia="en-US"/>
        </w:rPr>
        <w:t>;</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
    <w:p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return</w:t>
      </w:r>
      <w:proofErr w:type="spellEnd"/>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800000"/>
          <w:sz w:val="21"/>
          <w:szCs w:val="21"/>
          <w:bdr w:val="none" w:sz="0" w:space="0" w:color="auto" w:frame="1"/>
          <w:lang w:eastAsia="en-US"/>
        </w:rPr>
        <w:t>0</w:t>
      </w:r>
      <w:r w:rsidR="00850174">
        <w:rPr>
          <w:rFonts w:ascii="Consolas" w:eastAsia="Times New Roman" w:hAnsi="Consolas" w:cs="Courier"/>
          <w:color w:val="000000"/>
          <w:sz w:val="21"/>
          <w:szCs w:val="21"/>
          <w:bdr w:val="none" w:sz="0" w:space="0" w:color="auto" w:frame="1"/>
          <w:lang w:eastAsia="en-US"/>
        </w:rPr>
        <w:t>;</w:t>
      </w:r>
    </w:p>
    <w:p w:rsidR="0077723F" w:rsidRP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lang w:eastAsia="en-US"/>
        </w:rPr>
      </w:pPr>
      <w:r w:rsidRPr="0077723F">
        <w:rPr>
          <w:rFonts w:ascii="Consolas" w:eastAsia="Times New Roman" w:hAnsi="Consolas" w:cs="Courier"/>
          <w:color w:val="000000"/>
          <w:sz w:val="21"/>
          <w:szCs w:val="21"/>
          <w:bdr w:val="none" w:sz="0" w:space="0" w:color="auto" w:frame="1"/>
          <w:lang w:eastAsia="en-US"/>
        </w:rPr>
        <w:t>}</w:t>
      </w:r>
    </w:p>
    <w:p w:rsidR="0077723F" w:rsidRDefault="001C1907" w:rsidP="0077723F">
      <w:r>
        <w:t xml:space="preserve">Запустив ее, например, на </w:t>
      </w:r>
      <w:r>
        <w:rPr>
          <w:lang w:val="en-US"/>
        </w:rPr>
        <w:t>Intel</w:t>
      </w:r>
      <w:r w:rsidRPr="00E70DB7">
        <w:t xml:space="preserve"> </w:t>
      </w:r>
      <w:r>
        <w:rPr>
          <w:lang w:val="en-US"/>
        </w:rPr>
        <w:t>Core</w:t>
      </w:r>
      <w:r w:rsidRPr="00E70DB7">
        <w:t xml:space="preserve"> 2 </w:t>
      </w:r>
      <w:r>
        <w:rPr>
          <w:lang w:val="en-US"/>
        </w:rPr>
        <w:t>Duo</w:t>
      </w:r>
      <w:r w:rsidRPr="00E70DB7">
        <w:t xml:space="preserve">, </w:t>
      </w:r>
      <w:r>
        <w:rPr>
          <w:lang w:val="en-US"/>
        </w:rPr>
        <w:t>MS</w:t>
      </w:r>
      <w:r w:rsidRPr="00E70DB7">
        <w:t xml:space="preserve"> </w:t>
      </w:r>
      <w:r>
        <w:rPr>
          <w:lang w:val="en-US"/>
        </w:rPr>
        <w:t>Windows</w:t>
      </w:r>
      <w:r w:rsidRPr="00E70DB7">
        <w:t xml:space="preserve"> 7 </w:t>
      </w:r>
      <w:r>
        <w:rPr>
          <w:lang w:val="en-US"/>
        </w:rPr>
        <w:t>c</w:t>
      </w:r>
      <w:r w:rsidRPr="00E70DB7">
        <w:t xml:space="preserve"> </w:t>
      </w:r>
      <w:r>
        <w:rPr>
          <w:lang w:val="en-US"/>
        </w:rPr>
        <w:t>MAX</w:t>
      </w:r>
      <w:r w:rsidRPr="00E70DB7">
        <w:t>_</w:t>
      </w:r>
      <w:r>
        <w:rPr>
          <w:lang w:val="en-US"/>
        </w:rPr>
        <w:t>THREADS</w:t>
      </w:r>
      <w:r w:rsidRPr="00E70DB7">
        <w:t xml:space="preserve"> </w:t>
      </w:r>
      <w:r>
        <w:t>равным 4 и 50, можно наблюдать, задача, выполняемая в 4 потока завершиться позже, чем задача, выполняемая в 50 потоков – 7.1</w:t>
      </w:r>
      <w:proofErr w:type="gramStart"/>
      <w:r>
        <w:t>с</w:t>
      </w:r>
      <w:proofErr w:type="gramEnd"/>
      <w:r>
        <w:t xml:space="preserve"> против 5.8с.</w:t>
      </w:r>
      <w:r w:rsidR="005E3D88">
        <w:t xml:space="preserve"> Почему же так происходит?</w:t>
      </w:r>
    </w:p>
    <w:p w:rsidR="00C070BC" w:rsidRDefault="00735A55" w:rsidP="0077723F">
      <w:r>
        <w:t>Ниже приведены диаграммы с подробными результатами измерений.</w:t>
      </w:r>
    </w:p>
    <w:p w:rsidR="00A70B72" w:rsidRDefault="00A70B72" w:rsidP="00A70B72">
      <w:pPr>
        <w:ind w:firstLine="0"/>
      </w:pPr>
      <w:r>
        <w:rPr>
          <w:noProof/>
        </w:rPr>
        <w:lastRenderedPageBreak/>
        <w:drawing>
          <wp:inline distT="0" distB="0" distL="0" distR="0">
            <wp:extent cx="2853553" cy="229514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89" r="6683" b="3882"/>
                    <a:stretch/>
                  </pic:blipFill>
                  <pic:spPr bwMode="auto">
                    <a:xfrm>
                      <a:off x="0" y="0"/>
                      <a:ext cx="2860006" cy="2300330"/>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t xml:space="preserve"> </w:t>
      </w:r>
      <w:r w:rsidRPr="00A70B72">
        <w:t xml:space="preserve"> </w:t>
      </w:r>
      <w:r>
        <w:rPr>
          <w:noProof/>
        </w:rPr>
        <w:drawing>
          <wp:inline distT="0" distB="0" distL="0" distR="0">
            <wp:extent cx="2970335" cy="2275189"/>
            <wp:effectExtent l="19050" t="0" r="1465"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rotWithShape="1">
                    <a:blip r:embed="rId5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09" t="1494" r="7667" b="6633"/>
                    <a:stretch/>
                  </pic:blipFill>
                  <pic:spPr bwMode="auto">
                    <a:xfrm>
                      <a:off x="0" y="0"/>
                      <a:ext cx="2977983" cy="2281047"/>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0B72" w:rsidRDefault="00A70B72" w:rsidP="00A70B72">
      <w:pPr>
        <w:ind w:firstLine="0"/>
      </w:pPr>
      <w:r>
        <w:rPr>
          <w:noProof/>
        </w:rPr>
        <w:drawing>
          <wp:inline distT="0" distB="0" distL="0" distR="0">
            <wp:extent cx="2853008" cy="2328277"/>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rotWithShape="1">
                    <a:blip r:embed="rId5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89" r="7974" b="7079"/>
                    <a:stretch/>
                  </pic:blipFill>
                  <pic:spPr bwMode="auto">
                    <a:xfrm>
                      <a:off x="0" y="0"/>
                      <a:ext cx="2855614" cy="2330404"/>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t xml:space="preserve">  </w:t>
      </w:r>
      <w:r>
        <w:rPr>
          <w:noProof/>
        </w:rPr>
        <w:drawing>
          <wp:inline distT="0" distB="0" distL="0" distR="0">
            <wp:extent cx="2998490" cy="232651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rotWithShape="1">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91" r="8023" b="1648"/>
                    <a:stretch/>
                  </pic:blipFill>
                  <pic:spPr bwMode="auto">
                    <a:xfrm>
                      <a:off x="0" y="0"/>
                      <a:ext cx="3004214" cy="2330951"/>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81E14" w:rsidRDefault="005A18F0" w:rsidP="00881E14">
      <w:pPr>
        <w:keepNext/>
        <w:ind w:firstLine="0"/>
      </w:pPr>
      <w:r>
        <w:rPr>
          <w:noProof/>
        </w:rPr>
        <w:drawing>
          <wp:inline distT="0" distB="0" distL="0" distR="0">
            <wp:extent cx="5938520" cy="362590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rotWithShape="1">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54" r="7914" b="6904"/>
                    <a:stretch/>
                  </pic:blipFill>
                  <pic:spPr bwMode="auto">
                    <a:xfrm>
                      <a:off x="0" y="0"/>
                      <a:ext cx="5948300" cy="3631873"/>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A18F0" w:rsidRDefault="00881E14" w:rsidP="00881E14">
      <w:pPr>
        <w:pStyle w:val="af"/>
        <w:jc w:val="both"/>
      </w:pPr>
      <w:bookmarkStart w:id="159" w:name="_Toc357907358"/>
      <w:r>
        <w:t xml:space="preserve">Рис. </w:t>
      </w:r>
      <w:fldSimple w:instr=" STYLEREF 1 \s ">
        <w:r w:rsidR="00CD5D95">
          <w:rPr>
            <w:noProof/>
          </w:rPr>
          <w:t>2</w:t>
        </w:r>
      </w:fldSimple>
      <w:r w:rsidR="00CD5D95">
        <w:t>.</w:t>
      </w:r>
      <w:fldSimple w:instr=" SEQ Рис. \* ARABIC \s 1 ">
        <w:r w:rsidR="00CD5D95">
          <w:rPr>
            <w:noProof/>
          </w:rPr>
          <w:t>37</w:t>
        </w:r>
      </w:fldSimple>
      <w:r>
        <w:t xml:space="preserve">. Парадокс производительности, диаграммы </w:t>
      </w:r>
      <w:r w:rsidR="00CB77E3">
        <w:t>результатов</w:t>
      </w:r>
      <w:bookmarkEnd w:id="159"/>
    </w:p>
    <w:p w:rsidR="00881E14" w:rsidRDefault="0035618D" w:rsidP="00A70B72">
      <w:pPr>
        <w:ind w:firstLine="0"/>
      </w:pPr>
      <w:r>
        <w:lastRenderedPageBreak/>
        <w:t xml:space="preserve">Все тесты проведены с большим количеством испытаний. Диаграммы включают </w:t>
      </w:r>
      <w:r w:rsidR="00F06FBC">
        <w:t>вероятностные</w:t>
      </w:r>
      <w:r>
        <w:t xml:space="preserve"> свечи и гистограмму.</w:t>
      </w:r>
    </w:p>
    <w:p w:rsidR="005E3D88" w:rsidRDefault="005E3D88" w:rsidP="005E3D88">
      <w:r>
        <w:t>Правильный ответ на поставленный вопрос связан с пониманием планирования потоков. Задача не выполнена, пока все потоки не завершат работу. В первом случае каждый поток должен выполнить четверть работы</w:t>
      </w:r>
      <w:r w:rsidR="00156B88">
        <w:t>, во втором – одну пятидесятую часть.</w:t>
      </w:r>
      <w:r>
        <w:t xml:space="preserve"> Т.к. рассматриваемый процесс работает в системе совместно с другими процессами, возникает </w:t>
      </w:r>
      <w:proofErr w:type="spellStart"/>
      <w:r>
        <w:t>рассинхронизация</w:t>
      </w:r>
      <w:proofErr w:type="spellEnd"/>
      <w:r>
        <w:t xml:space="preserve"> работы его потоков. </w:t>
      </w:r>
      <w:r w:rsidR="00156B88">
        <w:t>И, к</w:t>
      </w:r>
      <w:r>
        <w:t>ак только один из потоков</w:t>
      </w:r>
      <w:r w:rsidR="00156B88">
        <w:t xml:space="preserve"> в случае с 4-мя потоками</w:t>
      </w:r>
      <w:r>
        <w:t xml:space="preserve"> завершает работу, логическое ядро, на котором он исполнялся, начинает простаивать. </w:t>
      </w:r>
      <w:r w:rsidR="00156B88">
        <w:t xml:space="preserve">При завершении работы одного из 4-х последних потоков в случае 50-ти потоков возникает аналогичная ситуация. Но максимальный простой во втором </w:t>
      </w:r>
      <w:r w:rsidR="00101F37">
        <w:t>случае будет короче. В</w:t>
      </w:r>
      <w:r w:rsidR="001656F8">
        <w:t>следствие</w:t>
      </w:r>
      <w:r w:rsidR="00156B88">
        <w:t xml:space="preserve"> этого </w:t>
      </w:r>
      <w:r w:rsidR="00F06FBC">
        <w:t>тело и фитиль свечи в первом случае будет длиннее, чем во втором.</w:t>
      </w:r>
    </w:p>
    <w:p w:rsidR="00F70B80" w:rsidRPr="001C1907" w:rsidRDefault="00F70B80" w:rsidP="005E3D88">
      <w:r>
        <w:t xml:space="preserve">Данный </w:t>
      </w:r>
      <w:r w:rsidR="00000E0A">
        <w:t>пример</w:t>
      </w:r>
      <w:r>
        <w:t xml:space="preserve"> служит наглядной демонстрацией необходимости в тщательном продумывании деталей </w:t>
      </w:r>
      <w:r w:rsidR="00000E0A">
        <w:t>работы многопоточн</w:t>
      </w:r>
      <w:r w:rsidR="00B3647D">
        <w:t xml:space="preserve">ого приложения </w:t>
      </w:r>
      <w:r w:rsidR="00000E0A">
        <w:t>с целью получения максимальной производительности</w:t>
      </w:r>
      <w:r>
        <w:t>.</w:t>
      </w:r>
    </w:p>
    <w:p w:rsidR="00BD5C3F" w:rsidRPr="005D2F37" w:rsidRDefault="00BD5C3F" w:rsidP="00E5460D">
      <w:pPr>
        <w:pStyle w:val="2"/>
      </w:pPr>
      <w:r w:rsidRPr="005D2F37">
        <w:br w:type="page"/>
      </w:r>
    </w:p>
    <w:p w:rsidR="000953E2" w:rsidRDefault="000953E2" w:rsidP="000953E2">
      <w:pPr>
        <w:pStyle w:val="1"/>
        <w:ind w:left="0"/>
      </w:pPr>
      <w:bookmarkStart w:id="160" w:name="_Toc326784301"/>
      <w:bookmarkStart w:id="161" w:name="_Toc357911237"/>
      <w:r w:rsidRPr="00AF2CBF">
        <w:lastRenderedPageBreak/>
        <w:t>Верификация и применение результатов разработки</w:t>
      </w:r>
      <w:bookmarkEnd w:id="160"/>
      <w:bookmarkEnd w:id="161"/>
    </w:p>
    <w:p w:rsidR="00024043" w:rsidRDefault="00547A7A" w:rsidP="00024043">
      <w:pPr>
        <w:pStyle w:val="2"/>
      </w:pPr>
      <w:bookmarkStart w:id="162" w:name="_Toc357911238"/>
      <w:r>
        <w:t>Реализация гибридной модели</w:t>
      </w:r>
      <w:bookmarkEnd w:id="162"/>
    </w:p>
    <w:p w:rsidR="00F70B80" w:rsidRDefault="00F70B80" w:rsidP="00F70B80">
      <w:r>
        <w:t xml:space="preserve">Данная глава посвящена реализации </w:t>
      </w:r>
      <w:r w:rsidR="00AE665E">
        <w:t>полученной</w:t>
      </w:r>
      <w:r>
        <w:t xml:space="preserve"> модели гибридных потоков выполнения. Модель разработана с уче</w:t>
      </w:r>
      <w:r w:rsidR="00AE665E">
        <w:t xml:space="preserve">том возможности реализации ее совместимой </w:t>
      </w:r>
      <w:proofErr w:type="gramStart"/>
      <w:r w:rsidR="00AE665E">
        <w:t>с</w:t>
      </w:r>
      <w:proofErr w:type="gramEnd"/>
      <w:r w:rsidR="00AE665E">
        <w:t xml:space="preserve"> системным </w:t>
      </w:r>
      <w:r w:rsidR="00AE665E">
        <w:rPr>
          <w:lang w:val="en-US"/>
        </w:rPr>
        <w:t>API</w:t>
      </w:r>
      <w:r w:rsidR="00AE665E" w:rsidRPr="00E70DB7">
        <w:t xml:space="preserve">. </w:t>
      </w:r>
      <w:r w:rsidR="00AE665E">
        <w:t xml:space="preserve">Полагаю, что сделать </w:t>
      </w:r>
      <w:proofErr w:type="spellStart"/>
      <w:r w:rsidR="00AE665E">
        <w:t>кроссплатформенную</w:t>
      </w:r>
      <w:proofErr w:type="spellEnd"/>
      <w:r w:rsidR="00AE665E">
        <w:t xml:space="preserve"> реализацию довольно сложно, как и обеспечить совместимость </w:t>
      </w:r>
      <w:r w:rsidR="00AE665E">
        <w:rPr>
          <w:lang w:val="en-US"/>
        </w:rPr>
        <w:t>API</w:t>
      </w:r>
      <w:r w:rsidR="00AE665E">
        <w:t xml:space="preserve">. Поэтому в рамках диссертационной работы я решил продемонстрировать  реализацию </w:t>
      </w:r>
      <w:proofErr w:type="spellStart"/>
      <w:r w:rsidR="00AE665E">
        <w:t>c</w:t>
      </w:r>
      <w:proofErr w:type="spellEnd"/>
      <w:r w:rsidR="00AE665E">
        <w:t xml:space="preserve"> частично </w:t>
      </w:r>
      <w:proofErr w:type="gramStart"/>
      <w:r w:rsidR="00AE665E">
        <w:t>совместимым</w:t>
      </w:r>
      <w:proofErr w:type="gramEnd"/>
      <w:r w:rsidR="00AE665E">
        <w:t xml:space="preserve"> </w:t>
      </w:r>
      <w:r w:rsidR="00AE665E">
        <w:rPr>
          <w:lang w:val="en-US"/>
        </w:rPr>
        <w:t>POSIX</w:t>
      </w:r>
      <w:r w:rsidR="00AE665E">
        <w:t xml:space="preserve"> </w:t>
      </w:r>
      <w:r w:rsidR="00AE665E">
        <w:rPr>
          <w:lang w:val="en-US"/>
        </w:rPr>
        <w:t>API</w:t>
      </w:r>
      <w:r w:rsidR="00AE665E" w:rsidRPr="00E70DB7">
        <w:t>.</w:t>
      </w:r>
      <w:r w:rsidR="00A21737" w:rsidRPr="00E70DB7">
        <w:t xml:space="preserve"> </w:t>
      </w:r>
      <w:r w:rsidR="00A21737">
        <w:t xml:space="preserve">В виду этого, а также по причине отсутствия текстов программ, </w:t>
      </w:r>
      <w:r w:rsidR="00223708">
        <w:t xml:space="preserve">демонстрация </w:t>
      </w:r>
      <w:r w:rsidR="00A21737">
        <w:t>применени</w:t>
      </w:r>
      <w:r w:rsidR="00223708">
        <w:t>я</w:t>
      </w:r>
      <w:r w:rsidR="00A21737">
        <w:t xml:space="preserve"> </w:t>
      </w:r>
      <w:r w:rsidR="00417FC8">
        <w:t xml:space="preserve">разработки для биржевых серверов </w:t>
      </w:r>
      <w:r w:rsidR="00417FC8">
        <w:rPr>
          <w:lang w:val="en-US"/>
        </w:rPr>
        <w:t>NYSE</w:t>
      </w:r>
      <w:r w:rsidR="00417FC8" w:rsidRPr="00E70DB7">
        <w:t xml:space="preserve">, </w:t>
      </w:r>
      <w:r w:rsidR="00417FC8">
        <w:rPr>
          <w:lang w:val="en-US"/>
        </w:rPr>
        <w:t>ROX</w:t>
      </w:r>
      <w:r w:rsidR="00417FC8" w:rsidRPr="00E70DB7">
        <w:t xml:space="preserve"> </w:t>
      </w:r>
      <w:r w:rsidR="00417FC8">
        <w:t>и других программных продуктов, решение проблем которых рассматривает данная работа, не представляется возможным.</w:t>
      </w:r>
    </w:p>
    <w:p w:rsidR="0065326A" w:rsidRPr="00E70DB7" w:rsidRDefault="00223708" w:rsidP="0065326A">
      <w:r>
        <w:t>В этой главе будут изложены основные принципы реализации разработанной г</w:t>
      </w:r>
      <w:r w:rsidR="00193242">
        <w:t xml:space="preserve">ибридной модели </w:t>
      </w:r>
      <w:proofErr w:type="spellStart"/>
      <w:r w:rsidR="00193242">
        <w:t>многопоточности</w:t>
      </w:r>
      <w:proofErr w:type="spellEnd"/>
      <w:r w:rsidR="00193242">
        <w:t xml:space="preserve"> </w:t>
      </w:r>
      <w:r w:rsidR="0065326A">
        <w:t>такие, как</w:t>
      </w:r>
      <w:r w:rsidR="00193242">
        <w:t xml:space="preserve"> </w:t>
      </w:r>
      <w:r w:rsidR="0065326A">
        <w:t xml:space="preserve">инверсия управления, </w:t>
      </w:r>
      <w:r w:rsidR="00193242">
        <w:t>«голливудский»</w:t>
      </w:r>
      <w:r w:rsidR="0065326A">
        <w:t xml:space="preserve"> принцип, частотный принцип, принцип модульности</w:t>
      </w:r>
      <w:r w:rsidR="004A1239">
        <w:t xml:space="preserve"> и</w:t>
      </w:r>
      <w:r w:rsidR="0065326A">
        <w:t xml:space="preserve"> принцип функциональной избирательности</w:t>
      </w:r>
      <w:r w:rsidR="004A1239">
        <w:t>.</w:t>
      </w:r>
      <w:r w:rsidR="00F95D0F">
        <w:t xml:space="preserve"> Также будут рассмотрены программные особенности моделей потоков </w:t>
      </w:r>
      <w:r w:rsidR="00F95D0F">
        <w:rPr>
          <w:lang w:val="en-US"/>
        </w:rPr>
        <w:t>State</w:t>
      </w:r>
      <w:r w:rsidR="00F95D0F" w:rsidRPr="00E70DB7">
        <w:t xml:space="preserve"> </w:t>
      </w:r>
      <w:r w:rsidR="00F95D0F">
        <w:rPr>
          <w:lang w:val="en-US"/>
        </w:rPr>
        <w:t>Threads</w:t>
      </w:r>
      <w:r w:rsidR="00F95D0F" w:rsidRPr="00E70DB7">
        <w:t xml:space="preserve"> </w:t>
      </w:r>
      <w:r w:rsidR="00F95D0F">
        <w:t xml:space="preserve">и </w:t>
      </w:r>
      <w:r w:rsidR="006874B5" w:rsidRPr="006874B5">
        <w:t>POSIX</w:t>
      </w:r>
      <w:r w:rsidR="006874B5">
        <w:t xml:space="preserve"> </w:t>
      </w:r>
      <w:r w:rsidR="007E3499">
        <w:rPr>
          <w:lang w:val="en-US"/>
        </w:rPr>
        <w:t>T</w:t>
      </w:r>
      <w:r w:rsidR="00F95D0F">
        <w:rPr>
          <w:lang w:val="en-US"/>
        </w:rPr>
        <w:t>hreads</w:t>
      </w:r>
      <w:r w:rsidR="00F95D0F" w:rsidRPr="00E70DB7">
        <w:t>.</w:t>
      </w:r>
    </w:p>
    <w:p w:rsidR="00DF5D19" w:rsidRDefault="00DF5D19" w:rsidP="00DF5D19">
      <w:pPr>
        <w:pStyle w:val="3"/>
        <w:rPr>
          <w:rFonts w:cs="Times New Roman"/>
          <w:lang w:val="ru-RU"/>
        </w:rPr>
      </w:pPr>
      <w:bookmarkStart w:id="163" w:name="_Toc357911239"/>
      <w:r>
        <w:rPr>
          <w:rFonts w:cs="Times New Roman"/>
          <w:lang w:val="ru-RU"/>
        </w:rPr>
        <w:t>Принцип</w:t>
      </w:r>
      <w:r w:rsidR="00294317">
        <w:rPr>
          <w:rFonts w:cs="Times New Roman"/>
          <w:lang w:val="ru-RU"/>
        </w:rPr>
        <w:t>ы разработки</w:t>
      </w:r>
      <w:bookmarkEnd w:id="163"/>
    </w:p>
    <w:p w:rsidR="00193242" w:rsidRDefault="00193242" w:rsidP="00364237">
      <w:r w:rsidRPr="005205C6">
        <w:rPr>
          <w:i/>
        </w:rPr>
        <w:t>Инверсия управления (</w:t>
      </w:r>
      <w:proofErr w:type="spellStart"/>
      <w:r w:rsidRPr="005205C6">
        <w:rPr>
          <w:i/>
        </w:rPr>
        <w:t>Inversion</w:t>
      </w:r>
      <w:proofErr w:type="spellEnd"/>
      <w:r w:rsidRPr="005205C6">
        <w:rPr>
          <w:i/>
        </w:rPr>
        <w:t xml:space="preserve"> </w:t>
      </w:r>
      <w:proofErr w:type="spellStart"/>
      <w:r w:rsidRPr="005205C6">
        <w:rPr>
          <w:i/>
        </w:rPr>
        <w:t>of</w:t>
      </w:r>
      <w:proofErr w:type="spellEnd"/>
      <w:r w:rsidRPr="005205C6">
        <w:rPr>
          <w:i/>
        </w:rPr>
        <w:t xml:space="preserve"> </w:t>
      </w:r>
      <w:proofErr w:type="spellStart"/>
      <w:r w:rsidRPr="005205C6">
        <w:rPr>
          <w:i/>
        </w:rPr>
        <w:t>Control</w:t>
      </w:r>
      <w:proofErr w:type="spellEnd"/>
      <w:r w:rsidRPr="005205C6">
        <w:rPr>
          <w:i/>
        </w:rPr>
        <w:t xml:space="preserve">, </w:t>
      </w:r>
      <w:proofErr w:type="spellStart"/>
      <w:r w:rsidRPr="005205C6">
        <w:rPr>
          <w:i/>
        </w:rPr>
        <w:t>IoC</w:t>
      </w:r>
      <w:proofErr w:type="spellEnd"/>
      <w:r w:rsidRPr="005205C6">
        <w:rPr>
          <w:i/>
        </w:rPr>
        <w:t>)</w:t>
      </w:r>
      <w:r>
        <w:t xml:space="preserve"> — важный принцип объектно-ориентированного программирования, используемый для уменьшения связанности в компьютерных программах.</w:t>
      </w:r>
    </w:p>
    <w:p w:rsidR="00193242" w:rsidRDefault="00364237" w:rsidP="00364237">
      <w:r>
        <w:t>Формулируется принцип следующим образом</w:t>
      </w:r>
      <w:r w:rsidR="00193242">
        <w:t>:</w:t>
      </w:r>
    </w:p>
    <w:p w:rsidR="00193242" w:rsidRDefault="00193242" w:rsidP="00FB0062">
      <w:pPr>
        <w:pStyle w:val="ad"/>
        <w:numPr>
          <w:ilvl w:val="0"/>
          <w:numId w:val="29"/>
        </w:numPr>
        <w:ind w:left="426"/>
      </w:pPr>
      <w:r>
        <w:t>Модули верхнего уровня не должны зависеть от модулей нижнего уровня. Оба должны зависеть от абстракции.</w:t>
      </w:r>
    </w:p>
    <w:p w:rsidR="00193242" w:rsidRDefault="00193242" w:rsidP="00FB0062">
      <w:pPr>
        <w:pStyle w:val="ad"/>
        <w:numPr>
          <w:ilvl w:val="0"/>
          <w:numId w:val="29"/>
        </w:numPr>
        <w:ind w:left="426"/>
      </w:pPr>
      <w:r>
        <w:t>Абстракции не должны зависеть от деталей. Детали должны зависеть от абстракций.</w:t>
      </w:r>
    </w:p>
    <w:p w:rsidR="00193242" w:rsidRDefault="00193242" w:rsidP="00364237">
      <w:r>
        <w:lastRenderedPageBreak/>
        <w:t xml:space="preserve">Одной из реализаций </w:t>
      </w:r>
      <w:proofErr w:type="spellStart"/>
      <w:r>
        <w:t>IoC</w:t>
      </w:r>
      <w:proofErr w:type="spellEnd"/>
      <w:r>
        <w:t xml:space="preserve"> является </w:t>
      </w:r>
      <w:r w:rsidRPr="005205C6">
        <w:rPr>
          <w:i/>
        </w:rPr>
        <w:t xml:space="preserve">внедрение зависимостей (англ. </w:t>
      </w:r>
      <w:proofErr w:type="spellStart"/>
      <w:r w:rsidRPr="005205C6">
        <w:rPr>
          <w:i/>
        </w:rPr>
        <w:t>Dependency</w:t>
      </w:r>
      <w:proofErr w:type="spellEnd"/>
      <w:r w:rsidRPr="005205C6">
        <w:rPr>
          <w:i/>
        </w:rPr>
        <w:t xml:space="preserve"> </w:t>
      </w:r>
      <w:proofErr w:type="spellStart"/>
      <w:r w:rsidRPr="005205C6">
        <w:rPr>
          <w:i/>
        </w:rPr>
        <w:t>Injection</w:t>
      </w:r>
      <w:proofErr w:type="spellEnd"/>
      <w:r w:rsidRPr="005205C6">
        <w:rPr>
          <w:i/>
        </w:rPr>
        <w:t>).</w:t>
      </w:r>
      <w:r>
        <w:t xml:space="preserve"> </w:t>
      </w:r>
      <w:r w:rsidR="005205C6">
        <w:t>Инъекция зависимостей</w:t>
      </w:r>
      <w:r>
        <w:t xml:space="preserve"> используется во многих </w:t>
      </w:r>
      <w:proofErr w:type="spellStart"/>
      <w:r>
        <w:t>framework'ах</w:t>
      </w:r>
      <w:proofErr w:type="spellEnd"/>
      <w:r>
        <w:t xml:space="preserve">, которые называются </w:t>
      </w:r>
      <w:proofErr w:type="spellStart"/>
      <w:r>
        <w:t>IoC</w:t>
      </w:r>
      <w:proofErr w:type="spellEnd"/>
      <w:r>
        <w:t xml:space="preserve"> контейнерами.</w:t>
      </w:r>
    </w:p>
    <w:p w:rsidR="00364237" w:rsidRDefault="00364237" w:rsidP="00364237">
      <w:r>
        <w:t>К техникам реализации относятся:</w:t>
      </w:r>
    </w:p>
    <w:p w:rsidR="00364237" w:rsidRPr="00330EFB" w:rsidRDefault="00364237" w:rsidP="00364237">
      <w:pPr>
        <w:pStyle w:val="ad"/>
        <w:numPr>
          <w:ilvl w:val="0"/>
          <w:numId w:val="26"/>
        </w:numPr>
        <w:ind w:left="426"/>
        <w:rPr>
          <w:lang w:val="en-US"/>
        </w:rPr>
      </w:pPr>
      <w:r>
        <w:t>Фабричный</w:t>
      </w:r>
      <w:r w:rsidRPr="00330EFB">
        <w:rPr>
          <w:lang w:val="en-US"/>
        </w:rPr>
        <w:t xml:space="preserve"> </w:t>
      </w:r>
      <w:r>
        <w:t>метод</w:t>
      </w:r>
      <w:r w:rsidRPr="00330EFB">
        <w:rPr>
          <w:lang w:val="en-US"/>
        </w:rPr>
        <w:t xml:space="preserve"> (</w:t>
      </w:r>
      <w:proofErr w:type="spellStart"/>
      <w:r>
        <w:t>англ</w:t>
      </w:r>
      <w:proofErr w:type="spellEnd"/>
      <w:r w:rsidRPr="00330EFB">
        <w:rPr>
          <w:lang w:val="en-US"/>
        </w:rPr>
        <w:t>. Factory Method pattern)</w:t>
      </w:r>
    </w:p>
    <w:p w:rsidR="00364237" w:rsidRPr="00330EFB" w:rsidRDefault="00364237" w:rsidP="00364237">
      <w:pPr>
        <w:pStyle w:val="ad"/>
        <w:numPr>
          <w:ilvl w:val="0"/>
          <w:numId w:val="26"/>
        </w:numPr>
        <w:ind w:left="426"/>
        <w:rPr>
          <w:lang w:val="en-US"/>
        </w:rPr>
      </w:pPr>
      <w:r w:rsidRPr="00330EFB">
        <w:rPr>
          <w:lang w:val="en-US"/>
        </w:rPr>
        <w:t>Service locator (</w:t>
      </w:r>
      <w:proofErr w:type="spellStart"/>
      <w:r>
        <w:t>англ</w:t>
      </w:r>
      <w:proofErr w:type="spellEnd"/>
      <w:r w:rsidRPr="00330EFB">
        <w:rPr>
          <w:lang w:val="en-US"/>
        </w:rPr>
        <w:t>. Service locator pattern)</w:t>
      </w:r>
    </w:p>
    <w:p w:rsidR="00364237" w:rsidRDefault="00364237" w:rsidP="00364237">
      <w:pPr>
        <w:pStyle w:val="ad"/>
        <w:numPr>
          <w:ilvl w:val="0"/>
          <w:numId w:val="26"/>
        </w:numPr>
        <w:ind w:left="426"/>
      </w:pPr>
      <w:r>
        <w:t xml:space="preserve">Внедрение зависимости (англ. </w:t>
      </w:r>
      <w:proofErr w:type="spellStart"/>
      <w:r>
        <w:t>Dependency</w:t>
      </w:r>
      <w:proofErr w:type="spellEnd"/>
      <w:r>
        <w:t xml:space="preserve"> </w:t>
      </w:r>
      <w:proofErr w:type="spellStart"/>
      <w:r>
        <w:t>injection</w:t>
      </w:r>
      <w:proofErr w:type="spellEnd"/>
      <w:r>
        <w:t>)</w:t>
      </w:r>
    </w:p>
    <w:p w:rsidR="00364237" w:rsidRDefault="00364237" w:rsidP="00364237">
      <w:pPr>
        <w:pStyle w:val="ad"/>
        <w:numPr>
          <w:ilvl w:val="1"/>
          <w:numId w:val="28"/>
        </w:numPr>
        <w:ind w:left="993"/>
      </w:pPr>
      <w:r>
        <w:t xml:space="preserve">Через метод класса (англ. </w:t>
      </w:r>
      <w:proofErr w:type="spellStart"/>
      <w:r>
        <w:t>Setter</w:t>
      </w:r>
      <w:proofErr w:type="spellEnd"/>
      <w:r>
        <w:t xml:space="preserve"> </w:t>
      </w:r>
      <w:proofErr w:type="spellStart"/>
      <w:r>
        <w:t>injection</w:t>
      </w:r>
      <w:proofErr w:type="spellEnd"/>
      <w:r>
        <w:t>)</w:t>
      </w:r>
    </w:p>
    <w:p w:rsidR="00364237" w:rsidRDefault="00364237" w:rsidP="00364237">
      <w:pPr>
        <w:pStyle w:val="ad"/>
        <w:numPr>
          <w:ilvl w:val="1"/>
          <w:numId w:val="28"/>
        </w:numPr>
        <w:ind w:left="993"/>
      </w:pPr>
      <w:proofErr w:type="gramStart"/>
      <w:r>
        <w:t>Через</w:t>
      </w:r>
      <w:proofErr w:type="gramEnd"/>
      <w:r>
        <w:t xml:space="preserve"> конструктор (англ. </w:t>
      </w:r>
      <w:proofErr w:type="spellStart"/>
      <w:r>
        <w:t>Constructor</w:t>
      </w:r>
      <w:proofErr w:type="spellEnd"/>
      <w:r>
        <w:t xml:space="preserve"> </w:t>
      </w:r>
      <w:proofErr w:type="spellStart"/>
      <w:r>
        <w:t>injection</w:t>
      </w:r>
      <w:proofErr w:type="spellEnd"/>
      <w:r>
        <w:t>)</w:t>
      </w:r>
    </w:p>
    <w:p w:rsidR="00364237" w:rsidRDefault="00364237" w:rsidP="00364237">
      <w:pPr>
        <w:pStyle w:val="ad"/>
        <w:numPr>
          <w:ilvl w:val="1"/>
          <w:numId w:val="28"/>
        </w:numPr>
        <w:ind w:left="993"/>
      </w:pPr>
      <w:r>
        <w:t xml:space="preserve">Через интерфейс внедрения (англ. </w:t>
      </w:r>
      <w:proofErr w:type="spellStart"/>
      <w:r>
        <w:t>Interface</w:t>
      </w:r>
      <w:proofErr w:type="spellEnd"/>
      <w:r>
        <w:t xml:space="preserve"> </w:t>
      </w:r>
      <w:proofErr w:type="spellStart"/>
      <w:r>
        <w:t>injection</w:t>
      </w:r>
      <w:proofErr w:type="spellEnd"/>
      <w:r>
        <w:t>)</w:t>
      </w:r>
    </w:p>
    <w:p w:rsidR="00364237" w:rsidRPr="00330EFB" w:rsidRDefault="00364237" w:rsidP="00364237">
      <w:pPr>
        <w:pStyle w:val="ad"/>
        <w:numPr>
          <w:ilvl w:val="0"/>
          <w:numId w:val="26"/>
        </w:numPr>
        <w:ind w:left="426"/>
        <w:rPr>
          <w:lang w:val="en-US"/>
        </w:rPr>
      </w:pPr>
      <w:proofErr w:type="spellStart"/>
      <w:proofErr w:type="gramStart"/>
      <w:r w:rsidRPr="00330EFB">
        <w:rPr>
          <w:lang w:val="en-US"/>
        </w:rPr>
        <w:t>IoC</w:t>
      </w:r>
      <w:proofErr w:type="spellEnd"/>
      <w:proofErr w:type="gramEnd"/>
      <w:r w:rsidRPr="00330EFB">
        <w:rPr>
          <w:lang w:val="en-US"/>
        </w:rPr>
        <w:t xml:space="preserve"> </w:t>
      </w:r>
      <w:r>
        <w:t>контейнер</w:t>
      </w:r>
      <w:r w:rsidRPr="00330EFB">
        <w:rPr>
          <w:lang w:val="en-US"/>
        </w:rPr>
        <w:t xml:space="preserve"> (</w:t>
      </w:r>
      <w:proofErr w:type="spellStart"/>
      <w:r>
        <w:t>англ</w:t>
      </w:r>
      <w:proofErr w:type="spellEnd"/>
      <w:r w:rsidRPr="00330EFB">
        <w:rPr>
          <w:lang w:val="en-US"/>
        </w:rPr>
        <w:t xml:space="preserve">. </w:t>
      </w:r>
      <w:proofErr w:type="spellStart"/>
      <w:r w:rsidRPr="00330EFB">
        <w:rPr>
          <w:lang w:val="en-US"/>
        </w:rPr>
        <w:t>IoC</w:t>
      </w:r>
      <w:proofErr w:type="spellEnd"/>
      <w:r w:rsidRPr="00330EFB">
        <w:rPr>
          <w:lang w:val="en-US"/>
        </w:rPr>
        <w:t>-container)</w:t>
      </w:r>
    </w:p>
    <w:p w:rsidR="00364237" w:rsidRDefault="00FB0062" w:rsidP="00FB0062">
      <w:r w:rsidRPr="00FB0062">
        <w:rPr>
          <w:i/>
        </w:rPr>
        <w:t xml:space="preserve">Фабричный метод (англ. </w:t>
      </w:r>
      <w:proofErr w:type="spellStart"/>
      <w:r w:rsidRPr="00FB0062">
        <w:rPr>
          <w:i/>
        </w:rPr>
        <w:t>Factory</w:t>
      </w:r>
      <w:proofErr w:type="spellEnd"/>
      <w:r w:rsidRPr="00FB0062">
        <w:rPr>
          <w:i/>
        </w:rPr>
        <w:t xml:space="preserve"> </w:t>
      </w:r>
      <w:proofErr w:type="spellStart"/>
      <w:r w:rsidRPr="00FB0062">
        <w:rPr>
          <w:i/>
        </w:rPr>
        <w:t>Method</w:t>
      </w:r>
      <w:proofErr w:type="spellEnd"/>
      <w:r w:rsidRPr="00FB0062">
        <w:rPr>
          <w:i/>
        </w:rPr>
        <w:t>)</w:t>
      </w:r>
      <w:r w:rsidRPr="00FB0062">
        <w:t xml:space="preserve"> — порождающий шаблон проектирования, предоставляющий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w:t>
      </w:r>
      <w:r w:rsidRPr="00FB0062">
        <w:rPr>
          <w:i/>
        </w:rPr>
        <w:t>Фабрика</w:t>
      </w:r>
      <w:r w:rsidRPr="00FB0062">
        <w:t xml:space="preserve">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Также известен под названием виртуальный конструктор (англ. </w:t>
      </w:r>
      <w:proofErr w:type="spellStart"/>
      <w:r w:rsidRPr="00FB0062">
        <w:t>Virtual</w:t>
      </w:r>
      <w:proofErr w:type="spellEnd"/>
      <w:r w:rsidRPr="00FB0062">
        <w:t xml:space="preserve"> </w:t>
      </w:r>
      <w:proofErr w:type="spellStart"/>
      <w:r w:rsidRPr="00FB0062">
        <w:t>Constructor</w:t>
      </w:r>
      <w:proofErr w:type="spellEnd"/>
      <w:r w:rsidRPr="00FB0062">
        <w:t>).</w:t>
      </w:r>
    </w:p>
    <w:p w:rsidR="00FB0062" w:rsidRDefault="00FB0062" w:rsidP="00FB0062">
      <w:r w:rsidRPr="00FB0062">
        <w:rPr>
          <w:i/>
        </w:rPr>
        <w:t xml:space="preserve">Внедрение зависимости (англ. </w:t>
      </w:r>
      <w:proofErr w:type="spellStart"/>
      <w:r w:rsidRPr="00FB0062">
        <w:rPr>
          <w:i/>
        </w:rPr>
        <w:t>Dependency</w:t>
      </w:r>
      <w:proofErr w:type="spellEnd"/>
      <w:r w:rsidRPr="00FB0062">
        <w:rPr>
          <w:i/>
        </w:rPr>
        <w:t xml:space="preserve"> </w:t>
      </w:r>
      <w:proofErr w:type="spellStart"/>
      <w:r w:rsidRPr="00FB0062">
        <w:rPr>
          <w:i/>
        </w:rPr>
        <w:t>injection</w:t>
      </w:r>
      <w:proofErr w:type="spellEnd"/>
      <w:r w:rsidRPr="00FB0062">
        <w:rPr>
          <w:i/>
        </w:rPr>
        <w:t>)</w:t>
      </w:r>
      <w:r>
        <w:t xml:space="preserve"> — процесс предоставления внешней зависимости программному компоненту. Условно, если объекту нужно получить доступ к определенному сервису, объект берет на себя ответственность за доступ к этому сервису: он или получает прямую ссылку на местонахождение сервиса, или обращается к известному «</w:t>
      </w:r>
      <w:proofErr w:type="spellStart"/>
      <w:proofErr w:type="gramStart"/>
      <w:r>
        <w:t>сервис-локатору</w:t>
      </w:r>
      <w:proofErr w:type="spellEnd"/>
      <w:proofErr w:type="gramEnd"/>
      <w:r>
        <w:t xml:space="preserve">» и запрашивает ссылку на реализацию определенного типа сервиса. Используя же внедрение зависимости, объект просто предоставляет свойство, которое в состоянии хранить ссылку на нужный тип сервиса; и когда объект создается, ссылка на реализацию нужного типа сервиса автоматически вставляется в это свойство (поле), используя средства среды. </w:t>
      </w:r>
      <w:r>
        <w:lastRenderedPageBreak/>
        <w:t xml:space="preserve">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 конфигурационном файле, без изменений в объектах, которые этот сервис используют. Это особенно полезно в </w:t>
      </w:r>
      <w:proofErr w:type="spellStart"/>
      <w:r>
        <w:t>юнит-тестировании</w:t>
      </w:r>
      <w:proofErr w:type="spellEnd"/>
      <w:r>
        <w:t xml:space="preserve">, потому что вставить реализацию «заглушки» сервиса в тестируемый объект очень просто. </w:t>
      </w:r>
      <w:proofErr w:type="gramStart"/>
      <w:r>
        <w:t xml:space="preserve">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 IDE, которые поддерживают анализ ссылок и </w:t>
      </w:r>
      <w:proofErr w:type="spellStart"/>
      <w:r>
        <w:t>рефакторинг</w:t>
      </w:r>
      <w:proofErr w:type="spellEnd"/>
      <w:r>
        <w:t xml:space="preserve">, если явно не указана поддержка </w:t>
      </w:r>
      <w:proofErr w:type="spellStart"/>
      <w:r>
        <w:t>фреймворков</w:t>
      </w:r>
      <w:proofErr w:type="spellEnd"/>
      <w:r>
        <w:t xml:space="preserve"> с внедрениями зависимостей.</w:t>
      </w:r>
      <w:proofErr w:type="gramEnd"/>
    </w:p>
    <w:p w:rsidR="00D90E9D" w:rsidRPr="00D90E9D" w:rsidRDefault="00D90E9D" w:rsidP="00FB0062">
      <w:r w:rsidRPr="00C80F2D">
        <w:rPr>
          <w:i/>
        </w:rPr>
        <w:t>Г</w:t>
      </w:r>
      <w:r w:rsidR="00C80F2D" w:rsidRPr="00C80F2D">
        <w:rPr>
          <w:i/>
        </w:rPr>
        <w:t>олливудский принцип</w:t>
      </w:r>
      <w:r w:rsidR="00C80F2D">
        <w:t xml:space="preserve"> п</w:t>
      </w:r>
      <w:r w:rsidRPr="00D90E9D">
        <w:t xml:space="preserve">о </w:t>
      </w:r>
      <w:proofErr w:type="spellStart"/>
      <w:r w:rsidRPr="00D90E9D">
        <w:t>Фаулеру</w:t>
      </w:r>
      <w:proofErr w:type="spellEnd"/>
      <w:r w:rsidRPr="00D90E9D">
        <w:t xml:space="preserve"> – это синоним принципа </w:t>
      </w:r>
      <w:r w:rsidR="00C80F2D">
        <w:t xml:space="preserve">инверсии </w:t>
      </w:r>
      <w:r w:rsidR="007C2197">
        <w:t>управления</w:t>
      </w:r>
      <w:r w:rsidRPr="00D90E9D">
        <w:t xml:space="preserve">. </w:t>
      </w:r>
      <w:proofErr w:type="gramStart"/>
      <w:r w:rsidRPr="00D90E9D">
        <w:t>Согласно идеи</w:t>
      </w:r>
      <w:proofErr w:type="gramEnd"/>
      <w:r w:rsidRPr="00D90E9D">
        <w:t xml:space="preserve">, компоненты высокого уровня (например, интерфейсы) определяют за компоненты низкого уровня (реализации), как и когда им подключаться к системе. Авторы </w:t>
      </w:r>
      <w:proofErr w:type="spellStart"/>
      <w:r w:rsidRPr="00D90E9D">
        <w:t>Head</w:t>
      </w:r>
      <w:proofErr w:type="spellEnd"/>
      <w:r w:rsidRPr="00D90E9D">
        <w:t xml:space="preserve"> </w:t>
      </w:r>
      <w:proofErr w:type="spellStart"/>
      <w:r w:rsidRPr="00D90E9D">
        <w:t>First</w:t>
      </w:r>
      <w:proofErr w:type="spellEnd"/>
      <w:r w:rsidRPr="00D90E9D">
        <w:t xml:space="preserve"> </w:t>
      </w:r>
      <w:proofErr w:type="spellStart"/>
      <w:r w:rsidRPr="00D90E9D">
        <w:t>Design</w:t>
      </w:r>
      <w:proofErr w:type="spellEnd"/>
      <w:r w:rsidRPr="00D90E9D">
        <w:t xml:space="preserve"> </w:t>
      </w:r>
      <w:proofErr w:type="spellStart"/>
      <w:r w:rsidRPr="00D90E9D">
        <w:t>Patterns</w:t>
      </w:r>
      <w:proofErr w:type="spellEnd"/>
      <w:r w:rsidRPr="00D90E9D">
        <w:t xml:space="preserve"> допускают, что согласно этому принципу компоненты низкого уровня могут участвовать в вычислениях без формирования зависимостей с компонентами высокого уровня, и в этом состоит отличие от более жесткого </w:t>
      </w:r>
      <w:r w:rsidR="00273217">
        <w:t xml:space="preserve">принципа инверсии </w:t>
      </w:r>
      <w:r w:rsidR="007C2197">
        <w:t>управления</w:t>
      </w:r>
      <w:r w:rsidRPr="00D90E9D">
        <w:t>.</w:t>
      </w:r>
    </w:p>
    <w:p w:rsidR="00155CFB" w:rsidRDefault="006C6B91" w:rsidP="00155CFB">
      <w:r w:rsidRPr="006C6B91">
        <w:rPr>
          <w:i/>
        </w:rPr>
        <w:t>Частотный принцип</w:t>
      </w:r>
      <w:r>
        <w:t xml:space="preserve">. </w:t>
      </w:r>
      <w:r w:rsidR="00155CFB" w:rsidRPr="00155CFB">
        <w:t xml:space="preserve">Принцип основан на выделении в алгоритмах и данных особых групп по частоте использования. Для действий, наиболее часто встречающихся при работе программ, создаются  условия их быстрого выполнения. К часто используемым данным  обеспечивается наиболее быстрый доступ. «Частые» операции стараются  делать более короткими. Следует отметить, что лишь не более 5 %  операторов программы оказывают ощутимое влияние на скорость  выполнения программы. Этот факт позволяет значительную часть  операторов программы кодировать без учета скорости </w:t>
      </w:r>
      <w:r w:rsidR="00155CFB" w:rsidRPr="00155CFB">
        <w:lastRenderedPageBreak/>
        <w:t>вычислений,  обращая основное внимание при этом на «красоту» и наглядность текстов.</w:t>
      </w:r>
    </w:p>
    <w:p w:rsidR="00155CFB" w:rsidRDefault="006C6B91" w:rsidP="00155CFB">
      <w:r w:rsidRPr="006C6B91">
        <w:rPr>
          <w:i/>
        </w:rPr>
        <w:t>Принцип модульности</w:t>
      </w:r>
      <w:r>
        <w:t xml:space="preserve">. </w:t>
      </w:r>
      <w:r w:rsidR="00155CFB">
        <w:t>Под модулем в данном контексте  понимают функциональный элемент рассматриваемой системы,  имеющий оформление, законченное и выполненное в пределах  требований системы, и средства сопряжения с подобными элементами или элементами более высокого уровня данной или другой системы. Способы обособления составных частей программ в отдельные модули могут различаться существенно. В значительной степени  разделение системы на модули определяется используемым методом проектирования программ.</w:t>
      </w:r>
    </w:p>
    <w:p w:rsidR="004A1239" w:rsidRDefault="006C6B91" w:rsidP="004A1239">
      <w:r w:rsidRPr="006C6B91">
        <w:rPr>
          <w:i/>
        </w:rPr>
        <w:t>Принцип функциональной избирательности</w:t>
      </w:r>
      <w:r>
        <w:t xml:space="preserve">. </w:t>
      </w:r>
      <w:r w:rsidR="004A1239" w:rsidRPr="004A1239">
        <w:t>Этот принцип  является логическим продолжением частотного и модульного  принципов и используется при проектировании программ. В программах выделяется некоторая часть важных модулей, которые постоянно должны быть в состоянии готовности для эффективной  организации вычислительного процесса. Эту часть в программах называют ядром или монитором. При формировании состава монитора  требуется учесть два противоречивых требования. В состав монитора, помимо чисто управляющих модулей, должны войти наиболее  часто используемые модули. Количество модулей должно быть таким, чтобы объем памяти, занимаемой монитором, был не слишком большим. Программы, входящие в состав монитора, постоянно хранятся в оперативной памяти. Остальные части программ  постоянно хранятся во внешних запоминающих устройствах и  загружаются в оперативную память только при необходимости,  перекрывая друг друга также при необходимости.</w:t>
      </w:r>
    </w:p>
    <w:p w:rsidR="006874B5" w:rsidRDefault="006874B5" w:rsidP="004A1239">
      <w:r w:rsidRPr="006874B5">
        <w:rPr>
          <w:i/>
        </w:rPr>
        <w:t xml:space="preserve">Принцип </w:t>
      </w:r>
      <w:proofErr w:type="spellStart"/>
      <w:r w:rsidRPr="006874B5">
        <w:rPr>
          <w:i/>
        </w:rPr>
        <w:t>генерируемости</w:t>
      </w:r>
      <w:proofErr w:type="spellEnd"/>
      <w:r w:rsidRPr="006874B5">
        <w:rPr>
          <w:i/>
        </w:rPr>
        <w:t>.</w:t>
      </w:r>
      <w:r>
        <w:t xml:space="preserve"> </w:t>
      </w:r>
      <w:r w:rsidRPr="006874B5">
        <w:t>Основное положение этого принципа определяет такой способ исходного представления программы,  который бы позволял осуществлять настройку на конкретную  конфигурацию технических средств, круг решаемых проблем, условия  работы пользователя.</w:t>
      </w:r>
    </w:p>
    <w:p w:rsidR="006874B5" w:rsidRDefault="006874B5" w:rsidP="006874B5">
      <w:r w:rsidRPr="006874B5">
        <w:rPr>
          <w:i/>
        </w:rPr>
        <w:lastRenderedPageBreak/>
        <w:t>Принцип функциональной избыточности.</w:t>
      </w:r>
      <w:r>
        <w:t xml:space="preserve"> </w:t>
      </w:r>
      <w:r w:rsidRPr="006874B5">
        <w:t>Этот принцип  учитывает возможность проведения одной и той же работы различными средствами. Особенно важен учет этого принципа при разработке пользовательского интерфейса для выдачи одних и тех же данных разными способами вызова из-за психологических различий в  восприятии информации.</w:t>
      </w:r>
    </w:p>
    <w:p w:rsidR="006874B5" w:rsidRPr="006874B5" w:rsidRDefault="006874B5" w:rsidP="006874B5">
      <w:pPr>
        <w:rPr>
          <w:rFonts w:ascii="Times" w:hAnsi="Times"/>
          <w:sz w:val="20"/>
          <w:szCs w:val="20"/>
          <w:lang w:eastAsia="en-US"/>
        </w:rPr>
      </w:pPr>
      <w:r w:rsidRPr="006874B5">
        <w:rPr>
          <w:i/>
        </w:rPr>
        <w:t>Принцип «</w:t>
      </w:r>
      <w:proofErr w:type="spellStart"/>
      <w:r w:rsidRPr="006874B5">
        <w:rPr>
          <w:i/>
        </w:rPr>
        <w:t>по-умолчанию</w:t>
      </w:r>
      <w:proofErr w:type="spellEnd"/>
      <w:r w:rsidRPr="006874B5">
        <w:rPr>
          <w:i/>
        </w:rPr>
        <w:t xml:space="preserve">» </w:t>
      </w:r>
      <w:r>
        <w:t>п</w:t>
      </w:r>
      <w:r w:rsidRPr="006874B5">
        <w:rPr>
          <w:shd w:val="clear" w:color="auto" w:fill="FFFFFF"/>
          <w:lang w:eastAsia="en-US"/>
        </w:rPr>
        <w:t xml:space="preserve">рименяется для облегчения  организации связей с </w:t>
      </w:r>
      <w:proofErr w:type="gramStart"/>
      <w:r w:rsidRPr="006874B5">
        <w:rPr>
          <w:shd w:val="clear" w:color="auto" w:fill="FFFFFF"/>
          <w:lang w:eastAsia="en-US"/>
        </w:rPr>
        <w:t>системой</w:t>
      </w:r>
      <w:proofErr w:type="gramEnd"/>
      <w:r w:rsidRPr="006874B5">
        <w:rPr>
          <w:shd w:val="clear" w:color="auto" w:fill="FFFFFF"/>
          <w:lang w:eastAsia="en-US"/>
        </w:rPr>
        <w:t xml:space="preserve"> как на стадии генерации, так и при работе с уже готовыми программами. Принцип основан на хранении в системе некоторых базовых описаний структур, модулей,  конфигураций оборудования и данных, определяющих условия работы с программой. Эту информацию программа использует в качестве  заданной по умолчанию, если пользователь забудет или сознательно не конкретизирует ее.</w:t>
      </w:r>
    </w:p>
    <w:p w:rsidR="00F95D0F" w:rsidRPr="004A1239" w:rsidRDefault="007E3499" w:rsidP="007E3499">
      <w:pPr>
        <w:pStyle w:val="3"/>
      </w:pPr>
      <w:bookmarkStart w:id="164" w:name="_Toc357911240"/>
      <w:r>
        <w:t>POSIX Threads</w:t>
      </w:r>
      <w:bookmarkEnd w:id="164"/>
    </w:p>
    <w:p w:rsidR="009D57D8" w:rsidRDefault="009D57D8" w:rsidP="009D57D8">
      <w:r w:rsidRPr="009D57D8">
        <w:rPr>
          <w:i/>
        </w:rPr>
        <w:t xml:space="preserve">POSIX </w:t>
      </w:r>
      <w:proofErr w:type="spellStart"/>
      <w:r w:rsidRPr="009D57D8">
        <w:rPr>
          <w:i/>
        </w:rPr>
        <w:t>Threads</w:t>
      </w:r>
      <w:proofErr w:type="spellEnd"/>
      <w:r>
        <w:t xml:space="preserve"> — стандарт POSIX реализации потоков (нитей) выполнения, определяющий API для создания и управления ими.</w:t>
      </w:r>
    </w:p>
    <w:p w:rsidR="004A1239" w:rsidRDefault="009D57D8" w:rsidP="009D57D8">
      <w:r>
        <w:t xml:space="preserve">Библиотеки, реализующие этот стандарт (и функции этого стандарта), обычно называются </w:t>
      </w:r>
      <w:proofErr w:type="spellStart"/>
      <w:r>
        <w:t>Pthreads</w:t>
      </w:r>
      <w:proofErr w:type="spellEnd"/>
      <w:r>
        <w:t xml:space="preserve"> (функции имеют приставку «</w:t>
      </w:r>
      <w:proofErr w:type="spellStart"/>
      <w:r>
        <w:t>pthread_</w:t>
      </w:r>
      <w:proofErr w:type="spellEnd"/>
      <w:r>
        <w:t xml:space="preserve">»). Хотя наиболее известны варианты для Unix-подобных операционных систем, таких как </w:t>
      </w:r>
      <w:proofErr w:type="spellStart"/>
      <w:r>
        <w:t>Linux</w:t>
      </w:r>
      <w:proofErr w:type="spellEnd"/>
      <w:r>
        <w:t xml:space="preserve"> или </w:t>
      </w:r>
      <w:proofErr w:type="spellStart"/>
      <w:r>
        <w:t>Solaris</w:t>
      </w:r>
      <w:proofErr w:type="spellEnd"/>
      <w:r>
        <w:t xml:space="preserve">, но существует и реализация для </w:t>
      </w:r>
      <w:proofErr w:type="spellStart"/>
      <w:r>
        <w:t>Microsoft</w:t>
      </w:r>
      <w:proofErr w:type="spellEnd"/>
      <w:r>
        <w:t xml:space="preserve"> </w:t>
      </w:r>
      <w:proofErr w:type="spellStart"/>
      <w:r>
        <w:t>Windows</w:t>
      </w:r>
      <w:proofErr w:type="spellEnd"/>
      <w:r>
        <w:t xml:space="preserve"> (Pthreads-w32).</w:t>
      </w:r>
    </w:p>
    <w:p w:rsidR="000662C8" w:rsidRDefault="001927AC" w:rsidP="000662C8">
      <w:proofErr w:type="spellStart"/>
      <w:r>
        <w:t>Pthreads</w:t>
      </w:r>
      <w:proofErr w:type="spellEnd"/>
      <w:r>
        <w:t xml:space="preserve"> определяет набор типов и функций на языке программирования Си. Заголовочный файл — </w:t>
      </w:r>
      <w:proofErr w:type="spellStart"/>
      <w:r>
        <w:t>pthread.h</w:t>
      </w:r>
      <w:proofErr w:type="spellEnd"/>
      <w:r>
        <w:t>.</w:t>
      </w:r>
    </w:p>
    <w:p w:rsidR="001927AC" w:rsidRDefault="001927AC" w:rsidP="000662C8">
      <w:r>
        <w:t>Типы данных:</w:t>
      </w:r>
    </w:p>
    <w:p w:rsidR="001927AC" w:rsidRDefault="001927AC" w:rsidP="001927AC">
      <w:pPr>
        <w:pStyle w:val="ad"/>
        <w:numPr>
          <w:ilvl w:val="0"/>
          <w:numId w:val="26"/>
        </w:numPr>
        <w:ind w:left="426"/>
      </w:pPr>
      <w:proofErr w:type="spellStart"/>
      <w:r>
        <w:t>pthread_t</w:t>
      </w:r>
      <w:proofErr w:type="spellEnd"/>
      <w:r>
        <w:t>: дескриптор потока.</w:t>
      </w:r>
    </w:p>
    <w:p w:rsidR="001927AC" w:rsidRDefault="001927AC" w:rsidP="001927AC">
      <w:pPr>
        <w:pStyle w:val="ad"/>
        <w:numPr>
          <w:ilvl w:val="0"/>
          <w:numId w:val="26"/>
        </w:numPr>
        <w:ind w:left="426"/>
      </w:pPr>
      <w:proofErr w:type="spellStart"/>
      <w:r>
        <w:t>pthread_attr_t</w:t>
      </w:r>
      <w:proofErr w:type="spellEnd"/>
      <w:r>
        <w:t>: перечень атрибутов потока.</w:t>
      </w:r>
    </w:p>
    <w:p w:rsidR="001927AC" w:rsidRDefault="001927AC" w:rsidP="000662C8">
      <w:r>
        <w:t>Функции управления потоками:</w:t>
      </w:r>
    </w:p>
    <w:p w:rsidR="001927AC" w:rsidRDefault="001927AC" w:rsidP="001927AC">
      <w:pPr>
        <w:pStyle w:val="ad"/>
        <w:numPr>
          <w:ilvl w:val="0"/>
          <w:numId w:val="26"/>
        </w:numPr>
        <w:ind w:left="426"/>
      </w:pPr>
      <w:proofErr w:type="spellStart"/>
      <w:r>
        <w:t>pthread_create</w:t>
      </w:r>
      <w:proofErr w:type="spellEnd"/>
      <w:r>
        <w:t>(): создание потока.</w:t>
      </w:r>
    </w:p>
    <w:p w:rsidR="001927AC" w:rsidRDefault="001927AC" w:rsidP="001927AC">
      <w:pPr>
        <w:pStyle w:val="ad"/>
        <w:numPr>
          <w:ilvl w:val="0"/>
          <w:numId w:val="26"/>
        </w:numPr>
        <w:ind w:left="426"/>
      </w:pPr>
      <w:proofErr w:type="spellStart"/>
      <w:r>
        <w:t>pthread_exit</w:t>
      </w:r>
      <w:proofErr w:type="spellEnd"/>
      <w:r>
        <w:t>(): завершение потока (должна вызываться функцией потока при завершении).</w:t>
      </w:r>
    </w:p>
    <w:p w:rsidR="001927AC" w:rsidRDefault="001927AC" w:rsidP="001927AC">
      <w:pPr>
        <w:pStyle w:val="ad"/>
        <w:numPr>
          <w:ilvl w:val="0"/>
          <w:numId w:val="26"/>
        </w:numPr>
        <w:ind w:left="426"/>
      </w:pPr>
      <w:proofErr w:type="spellStart"/>
      <w:r>
        <w:lastRenderedPageBreak/>
        <w:t>pthread_cancel</w:t>
      </w:r>
      <w:proofErr w:type="spellEnd"/>
      <w:r>
        <w:t>(): отмена потока.</w:t>
      </w:r>
    </w:p>
    <w:p w:rsidR="001927AC" w:rsidRDefault="001927AC" w:rsidP="001927AC">
      <w:pPr>
        <w:pStyle w:val="ad"/>
        <w:numPr>
          <w:ilvl w:val="0"/>
          <w:numId w:val="26"/>
        </w:numPr>
        <w:ind w:left="426"/>
      </w:pPr>
      <w:proofErr w:type="spellStart"/>
      <w:r>
        <w:t>pthread_join</w:t>
      </w:r>
      <w:proofErr w:type="spellEnd"/>
      <w:r>
        <w:t>():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rsidR="001927AC" w:rsidRDefault="001927AC" w:rsidP="001927AC">
      <w:pPr>
        <w:pStyle w:val="ad"/>
        <w:numPr>
          <w:ilvl w:val="0"/>
          <w:numId w:val="26"/>
        </w:numPr>
        <w:ind w:left="426"/>
      </w:pPr>
      <w:proofErr w:type="spellStart"/>
      <w:r>
        <w:t>pthread_detach</w:t>
      </w:r>
      <w:proofErr w:type="spellEnd"/>
      <w:r>
        <w:t>(): отключиться от потока, сделав его при этом отдельным (PTHREAD_CREATE_DETACHED).</w:t>
      </w:r>
    </w:p>
    <w:p w:rsidR="001927AC" w:rsidRDefault="001927AC" w:rsidP="001927AC">
      <w:pPr>
        <w:pStyle w:val="ad"/>
        <w:numPr>
          <w:ilvl w:val="0"/>
          <w:numId w:val="26"/>
        </w:numPr>
        <w:ind w:left="426"/>
      </w:pPr>
      <w:proofErr w:type="spellStart"/>
      <w:r>
        <w:t>pthread_attr_init</w:t>
      </w:r>
      <w:proofErr w:type="spellEnd"/>
      <w:r>
        <w:t>(): инициализировать структуру атрибутов потока.</w:t>
      </w:r>
    </w:p>
    <w:p w:rsidR="001927AC" w:rsidRDefault="001927AC" w:rsidP="001927AC">
      <w:pPr>
        <w:pStyle w:val="ad"/>
        <w:numPr>
          <w:ilvl w:val="0"/>
          <w:numId w:val="26"/>
        </w:numPr>
        <w:ind w:left="426"/>
      </w:pPr>
      <w:proofErr w:type="spellStart"/>
      <w:r>
        <w:t>pthread_attr_setdet</w:t>
      </w:r>
      <w:r w:rsidR="000662C8">
        <w:t>achstate</w:t>
      </w:r>
      <w:proofErr w:type="spellEnd"/>
      <w:r w:rsidR="000662C8">
        <w:t>(): указывает параметр «отделимости»</w:t>
      </w:r>
      <w:r>
        <w:t xml:space="preserve"> потока (</w:t>
      </w:r>
      <w:proofErr w:type="spellStart"/>
      <w:r>
        <w:t>detach</w:t>
      </w:r>
      <w:proofErr w:type="spellEnd"/>
      <w:r>
        <w:t xml:space="preserve"> </w:t>
      </w:r>
      <w:proofErr w:type="spellStart"/>
      <w:r>
        <w:t>state</w:t>
      </w:r>
      <w:proofErr w:type="spellEnd"/>
      <w:r>
        <w:t xml:space="preserve">), который говорит о возможности подключения к нему (при помощи </w:t>
      </w:r>
      <w:proofErr w:type="spellStart"/>
      <w:r>
        <w:t>pthread_join</w:t>
      </w:r>
      <w:proofErr w:type="spellEnd"/>
      <w:r>
        <w:t>) других потоков (значение 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
    <w:p w:rsidR="001927AC" w:rsidRDefault="001927AC" w:rsidP="001927AC">
      <w:pPr>
        <w:pStyle w:val="ad"/>
        <w:numPr>
          <w:ilvl w:val="0"/>
          <w:numId w:val="26"/>
        </w:numPr>
        <w:ind w:left="426"/>
      </w:pPr>
      <w:proofErr w:type="spellStart"/>
      <w:r>
        <w:t>pthread_attr_destroy</w:t>
      </w:r>
      <w:proofErr w:type="spellEnd"/>
      <w:r>
        <w:t>(): освободить память от структуры атрибутов потока (уничтожить дескриптор).</w:t>
      </w:r>
    </w:p>
    <w:p w:rsidR="001927AC" w:rsidRDefault="001927AC" w:rsidP="000662C8">
      <w:r>
        <w:t>Функции синхронизации потоков:</w:t>
      </w:r>
    </w:p>
    <w:p w:rsidR="001927AC" w:rsidRPr="00E70DB7" w:rsidRDefault="001927AC" w:rsidP="001927AC">
      <w:pPr>
        <w:pStyle w:val="ad"/>
        <w:numPr>
          <w:ilvl w:val="0"/>
          <w:numId w:val="26"/>
        </w:numPr>
        <w:ind w:left="426"/>
        <w:rPr>
          <w:lang w:val="en-US"/>
        </w:rPr>
      </w:pPr>
      <w:proofErr w:type="spellStart"/>
      <w:r w:rsidRPr="00E70DB7">
        <w:rPr>
          <w:lang w:val="en-US"/>
        </w:rPr>
        <w:t>pthread_mutex_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pthread_mutex_destroy</w:t>
      </w:r>
      <w:proofErr w:type="spellEnd"/>
      <w:r w:rsidRPr="00E70DB7">
        <w:rPr>
          <w:lang w:val="en-US"/>
        </w:rPr>
        <w:t xml:space="preserve">(), </w:t>
      </w:r>
      <w:proofErr w:type="spellStart"/>
      <w:r w:rsidRPr="00E70DB7">
        <w:rPr>
          <w:lang w:val="en-US"/>
        </w:rPr>
        <w:t>pthread_mutex_lock</w:t>
      </w:r>
      <w:proofErr w:type="spellEnd"/>
      <w:r w:rsidRPr="00E70DB7">
        <w:rPr>
          <w:lang w:val="en-US"/>
        </w:rPr>
        <w:t xml:space="preserve">(), </w:t>
      </w:r>
      <w:proofErr w:type="spellStart"/>
      <w:r w:rsidRPr="00E70DB7">
        <w:rPr>
          <w:lang w:val="en-US"/>
        </w:rPr>
        <w:t>pthread_mutex_trylock</w:t>
      </w:r>
      <w:proofErr w:type="spellEnd"/>
      <w:r w:rsidRPr="00E70DB7">
        <w:rPr>
          <w:lang w:val="en-US"/>
        </w:rPr>
        <w:t xml:space="preserve">(), </w:t>
      </w:r>
      <w:proofErr w:type="spellStart"/>
      <w:r w:rsidRPr="00E70DB7">
        <w:rPr>
          <w:lang w:val="en-US"/>
        </w:rPr>
        <w:t>pthread_mutex_unlock</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proofErr w:type="spellStart"/>
      <w:r>
        <w:t>мьютексов</w:t>
      </w:r>
      <w:proofErr w:type="spellEnd"/>
      <w:r w:rsidRPr="00E70DB7">
        <w:rPr>
          <w:lang w:val="en-US"/>
        </w:rPr>
        <w:t>.</w:t>
      </w:r>
    </w:p>
    <w:p w:rsidR="001927AC" w:rsidRPr="00E70DB7" w:rsidRDefault="001927AC" w:rsidP="001927AC">
      <w:pPr>
        <w:pStyle w:val="ad"/>
        <w:numPr>
          <w:ilvl w:val="0"/>
          <w:numId w:val="26"/>
        </w:numPr>
        <w:ind w:left="426"/>
        <w:rPr>
          <w:lang w:val="en-US"/>
        </w:rPr>
      </w:pPr>
      <w:proofErr w:type="spellStart"/>
      <w:r w:rsidRPr="00E70DB7">
        <w:rPr>
          <w:lang w:val="en-US"/>
        </w:rPr>
        <w:t>pthread_cond_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pthread_cond_signal</w:t>
      </w:r>
      <w:proofErr w:type="spellEnd"/>
      <w:r w:rsidRPr="00E70DB7">
        <w:rPr>
          <w:lang w:val="en-US"/>
        </w:rPr>
        <w:t xml:space="preserve">(), </w:t>
      </w:r>
      <w:proofErr w:type="spellStart"/>
      <w:r w:rsidRPr="00E70DB7">
        <w:rPr>
          <w:lang w:val="en-US"/>
        </w:rPr>
        <w:t>pthread_cond_wait</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r>
        <w:t>условных</w:t>
      </w:r>
      <w:r w:rsidRPr="00E70DB7">
        <w:rPr>
          <w:lang w:val="en-US"/>
        </w:rPr>
        <w:t xml:space="preserve"> </w:t>
      </w:r>
      <w:r>
        <w:t>переменных</w:t>
      </w:r>
      <w:r w:rsidRPr="00E70DB7">
        <w:rPr>
          <w:lang w:val="en-US"/>
        </w:rPr>
        <w:t>.</w:t>
      </w:r>
    </w:p>
    <w:p w:rsidR="002A0751" w:rsidRDefault="002A0751" w:rsidP="002A0751">
      <w:pPr>
        <w:pStyle w:val="3"/>
      </w:pPr>
      <w:bookmarkStart w:id="165" w:name="_Toc357911241"/>
      <w:r>
        <w:t>State Threads</w:t>
      </w:r>
      <w:bookmarkEnd w:id="165"/>
    </w:p>
    <w:p w:rsidR="00F56A27" w:rsidRDefault="00F56A27" w:rsidP="00F56A27">
      <w:r>
        <w:t xml:space="preserve"> </w:t>
      </w:r>
      <w:proofErr w:type="spellStart"/>
      <w:r>
        <w:t>State</w:t>
      </w:r>
      <w:proofErr w:type="spellEnd"/>
      <w:r>
        <w:t xml:space="preserve"> </w:t>
      </w:r>
      <w:proofErr w:type="spellStart"/>
      <w:r>
        <w:t>Threads</w:t>
      </w:r>
      <w:proofErr w:type="spellEnd"/>
      <w:r>
        <w:t xml:space="preserve"> – небольшая библиотека потоков выполнения, которая обеспечивает основу для написания быстрых и масштабируемых </w:t>
      </w:r>
      <w:proofErr w:type="spellStart"/>
      <w:proofErr w:type="gramStart"/>
      <w:r>
        <w:t>интернет-приложений</w:t>
      </w:r>
      <w:proofErr w:type="spellEnd"/>
      <w:proofErr w:type="gramEnd"/>
      <w:r>
        <w:t xml:space="preserve"> (таких, как </w:t>
      </w:r>
      <w:proofErr w:type="spellStart"/>
      <w:r>
        <w:t>веб-серверы</w:t>
      </w:r>
      <w:proofErr w:type="spellEnd"/>
      <w:r>
        <w:t>, прокси-серверы, агенты передачи почты, и другие сетевые приложения</w:t>
      </w:r>
      <w:r w:rsidR="000662E6">
        <w:t>, занимающиеся обработкой данных</w:t>
      </w:r>
      <w:r>
        <w:t>) на Unix-подобных платформах.</w:t>
      </w:r>
    </w:p>
    <w:p w:rsidR="00F56A27" w:rsidRDefault="00F56A27" w:rsidP="00F56A27">
      <w:r>
        <w:lastRenderedPageBreak/>
        <w:t xml:space="preserve">Эта библиотека сочетает в себе простоту парадигмы многопоточного программирования, в которой один поток поддерживает одновременное подключение каждого, с производительностью и </w:t>
      </w:r>
      <w:proofErr w:type="spellStart"/>
      <w:r>
        <w:t>масштабируемостью</w:t>
      </w:r>
      <w:proofErr w:type="spellEnd"/>
      <w:r>
        <w:t xml:space="preserve"> управляемой событиями архитектуры машины состояний. Другими словами, эта библиотека предлагает </w:t>
      </w:r>
      <w:proofErr w:type="gramStart"/>
      <w:r>
        <w:t>потоковое</w:t>
      </w:r>
      <w:proofErr w:type="gramEnd"/>
      <w:r>
        <w:t xml:space="preserve"> API для структурирования </w:t>
      </w:r>
      <w:proofErr w:type="spellStart"/>
      <w:r>
        <w:t>интернет-приложений</w:t>
      </w:r>
      <w:proofErr w:type="spellEnd"/>
      <w:r>
        <w:t xml:space="preserve"> в виде конечного автомата.</w:t>
      </w:r>
    </w:p>
    <w:p w:rsidR="00F56A27" w:rsidRDefault="00F56A27" w:rsidP="00F56A27">
      <w:r>
        <w:t xml:space="preserve">Библиотека </w:t>
      </w:r>
      <w:r>
        <w:rPr>
          <w:lang w:val="en-US"/>
        </w:rPr>
        <w:t>State</w:t>
      </w:r>
      <w:r w:rsidRPr="00E70DB7">
        <w:t xml:space="preserve"> </w:t>
      </w:r>
      <w:r>
        <w:rPr>
          <w:lang w:val="en-US"/>
        </w:rPr>
        <w:t>Threads</w:t>
      </w:r>
      <w:r>
        <w:t xml:space="preserve"> является производной от </w:t>
      </w:r>
      <w:proofErr w:type="spellStart"/>
      <w:r>
        <w:t>Netscape</w:t>
      </w:r>
      <w:proofErr w:type="spellEnd"/>
      <w:r>
        <w:t xml:space="preserve"> </w:t>
      </w:r>
      <w:proofErr w:type="spellStart"/>
      <w:r>
        <w:t>Portable</w:t>
      </w:r>
      <w:proofErr w:type="spellEnd"/>
      <w:r>
        <w:t xml:space="preserve"> </w:t>
      </w:r>
      <w:proofErr w:type="spellStart"/>
      <w:r>
        <w:t>Runtime</w:t>
      </w:r>
      <w:proofErr w:type="spellEnd"/>
      <w:r>
        <w:t xml:space="preserve"> библиотеки (</w:t>
      </w:r>
      <w:r w:rsidR="008F015A">
        <w:t>NSPR</w:t>
      </w:r>
      <w:r>
        <w:t xml:space="preserve">) и, следовательно, распространяется на условиях </w:t>
      </w:r>
      <w:proofErr w:type="spellStart"/>
      <w:r>
        <w:t>Mozilla</w:t>
      </w:r>
      <w:proofErr w:type="spellEnd"/>
      <w:r>
        <w:t xml:space="preserve"> </w:t>
      </w:r>
      <w:proofErr w:type="spellStart"/>
      <w:r>
        <w:t>Public</w:t>
      </w:r>
      <w:proofErr w:type="spellEnd"/>
      <w:r>
        <w:t xml:space="preserve"> </w:t>
      </w:r>
      <w:proofErr w:type="spellStart"/>
      <w:r>
        <w:t>License</w:t>
      </w:r>
      <w:proofErr w:type="spellEnd"/>
      <w:r>
        <w:t xml:space="preserve"> (MPL) версии 1.1 или GNU </w:t>
      </w:r>
      <w:proofErr w:type="spellStart"/>
      <w:r>
        <w:t>General</w:t>
      </w:r>
      <w:proofErr w:type="spellEnd"/>
      <w:r>
        <w:t xml:space="preserve"> </w:t>
      </w:r>
      <w:proofErr w:type="spellStart"/>
      <w:r>
        <w:t>Public</w:t>
      </w:r>
      <w:proofErr w:type="spellEnd"/>
      <w:r>
        <w:t xml:space="preserve"> </w:t>
      </w:r>
      <w:proofErr w:type="spellStart"/>
      <w:r>
        <w:t>License</w:t>
      </w:r>
      <w:proofErr w:type="spellEnd"/>
      <w:r>
        <w:t xml:space="preserve"> (GPL) версии 2 или более поздней.</w:t>
      </w:r>
    </w:p>
    <w:p w:rsidR="00DA29DB" w:rsidRDefault="00DA29DB" w:rsidP="00DA29DB">
      <w:proofErr w:type="gramStart"/>
      <w:r>
        <w:rPr>
          <w:lang w:val="en-US"/>
        </w:rPr>
        <w:t>State</w:t>
      </w:r>
      <w:r w:rsidRPr="00E70DB7">
        <w:t xml:space="preserve"> </w:t>
      </w:r>
      <w:r>
        <w:rPr>
          <w:lang w:val="en-US"/>
        </w:rPr>
        <w:t>Threads</w:t>
      </w:r>
      <w:r>
        <w:t xml:space="preserve"> определяет набор типов и функций на языке программирования Си. Заголовочный файл — </w:t>
      </w:r>
      <w:proofErr w:type="spellStart"/>
      <w:r>
        <w:t>st.h</w:t>
      </w:r>
      <w:proofErr w:type="spellEnd"/>
      <w:r>
        <w:t>.</w:t>
      </w:r>
      <w:proofErr w:type="gramEnd"/>
    </w:p>
    <w:p w:rsidR="00DA29DB" w:rsidRDefault="00DA29DB" w:rsidP="00DA29DB">
      <w:r>
        <w:t>Типы данных:</w:t>
      </w:r>
    </w:p>
    <w:p w:rsidR="00DA29DB" w:rsidRPr="00E70DB7" w:rsidRDefault="00DA29DB" w:rsidP="00DA29DB">
      <w:pPr>
        <w:pStyle w:val="ad"/>
        <w:numPr>
          <w:ilvl w:val="0"/>
          <w:numId w:val="26"/>
        </w:numPr>
        <w:ind w:left="426"/>
        <w:rPr>
          <w:lang w:val="en-US"/>
        </w:rPr>
      </w:pPr>
      <w:proofErr w:type="spellStart"/>
      <w:r w:rsidRPr="00E70DB7">
        <w:rPr>
          <w:lang w:val="en-US"/>
        </w:rPr>
        <w:t>st_thread_t</w:t>
      </w:r>
      <w:proofErr w:type="spellEnd"/>
      <w:r w:rsidRPr="00E70DB7">
        <w:rPr>
          <w:lang w:val="en-US"/>
        </w:rPr>
        <w:t xml:space="preserve">: </w:t>
      </w:r>
      <w:r>
        <w:t>дескриптор</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st_thread_attr_t</w:t>
      </w:r>
      <w:proofErr w:type="spellEnd"/>
      <w:r>
        <w:t>: перечень атрибутов потока.</w:t>
      </w:r>
    </w:p>
    <w:p w:rsidR="00DA29DB" w:rsidRDefault="00DA29DB" w:rsidP="00DA29DB">
      <w:r>
        <w:t>Функции управления потоками:</w:t>
      </w:r>
    </w:p>
    <w:p w:rsidR="00DA29DB" w:rsidRPr="00E70DB7" w:rsidRDefault="00DA29DB" w:rsidP="00DA29DB">
      <w:pPr>
        <w:pStyle w:val="ad"/>
        <w:numPr>
          <w:ilvl w:val="0"/>
          <w:numId w:val="26"/>
        </w:numPr>
        <w:ind w:left="426"/>
        <w:rPr>
          <w:lang w:val="en-US"/>
        </w:rPr>
      </w:pPr>
      <w:proofErr w:type="spellStart"/>
      <w:r w:rsidRPr="00E70DB7">
        <w:rPr>
          <w:lang w:val="en-US"/>
        </w:rPr>
        <w:t>st_thread_</w:t>
      </w:r>
      <w:proofErr w:type="gramStart"/>
      <w:r w:rsidRPr="00E70DB7">
        <w:rPr>
          <w:lang w:val="en-US"/>
        </w:rPr>
        <w:t>create</w:t>
      </w:r>
      <w:proofErr w:type="spellEnd"/>
      <w:r w:rsidRPr="00E70DB7">
        <w:rPr>
          <w:lang w:val="en-US"/>
        </w:rPr>
        <w:t>(</w:t>
      </w:r>
      <w:proofErr w:type="gramEnd"/>
      <w:r w:rsidRPr="00E70DB7">
        <w:rPr>
          <w:lang w:val="en-US"/>
        </w:rPr>
        <w:t xml:space="preserve">): </w:t>
      </w:r>
      <w:r>
        <w:t>создание</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st_thread_exit</w:t>
      </w:r>
      <w:proofErr w:type="spellEnd"/>
      <w:r>
        <w:t>(): завершение потока (должна вызываться функцией потока при завершении).</w:t>
      </w:r>
    </w:p>
    <w:p w:rsidR="00DA29DB" w:rsidRPr="00E70DB7" w:rsidRDefault="00DA29DB" w:rsidP="00DA29DB">
      <w:pPr>
        <w:pStyle w:val="ad"/>
        <w:numPr>
          <w:ilvl w:val="0"/>
          <w:numId w:val="26"/>
        </w:numPr>
        <w:ind w:left="426"/>
        <w:rPr>
          <w:lang w:val="en-US"/>
        </w:rPr>
      </w:pPr>
      <w:proofErr w:type="spellStart"/>
      <w:r w:rsidRPr="00E70DB7">
        <w:rPr>
          <w:lang w:val="en-US"/>
        </w:rPr>
        <w:t>st_thread_</w:t>
      </w:r>
      <w:proofErr w:type="gramStart"/>
      <w:r w:rsidRPr="00E70DB7">
        <w:rPr>
          <w:lang w:val="en-US"/>
        </w:rPr>
        <w:t>cancel</w:t>
      </w:r>
      <w:proofErr w:type="spellEnd"/>
      <w:r w:rsidRPr="00E70DB7">
        <w:rPr>
          <w:lang w:val="en-US"/>
        </w:rPr>
        <w:t>(</w:t>
      </w:r>
      <w:proofErr w:type="gramEnd"/>
      <w:r w:rsidRPr="00E70DB7">
        <w:rPr>
          <w:lang w:val="en-US"/>
        </w:rPr>
        <w:t xml:space="preserve">): </w:t>
      </w:r>
      <w:r>
        <w:t>отмена</w:t>
      </w:r>
      <w:r w:rsidRPr="00E70DB7">
        <w:rPr>
          <w:lang w:val="en-US"/>
        </w:rPr>
        <w:t xml:space="preserve"> </w:t>
      </w:r>
      <w:r>
        <w:t>потока</w:t>
      </w:r>
      <w:r w:rsidRPr="00E70DB7">
        <w:rPr>
          <w:lang w:val="en-US"/>
        </w:rPr>
        <w:t>.</w:t>
      </w:r>
    </w:p>
    <w:p w:rsidR="00DA29DB" w:rsidRDefault="00DA29DB" w:rsidP="00DA29DB">
      <w:pPr>
        <w:pStyle w:val="ad"/>
        <w:numPr>
          <w:ilvl w:val="0"/>
          <w:numId w:val="26"/>
        </w:numPr>
        <w:ind w:left="426"/>
      </w:pPr>
      <w:proofErr w:type="spellStart"/>
      <w:r>
        <w:t>st_thread_join</w:t>
      </w:r>
      <w:proofErr w:type="spellEnd"/>
      <w:r>
        <w:t>(): подключиться к другому потоку и ожидать его завершения; поток, к которому необходимо подключиться, должен быть создан с возможностью подключения (PTHREAD_CREATE_JOINABLE).</w:t>
      </w:r>
    </w:p>
    <w:p w:rsidR="00DA29DB" w:rsidRDefault="00DA29DB" w:rsidP="00DA29DB">
      <w:pPr>
        <w:pStyle w:val="ad"/>
        <w:numPr>
          <w:ilvl w:val="0"/>
          <w:numId w:val="26"/>
        </w:numPr>
        <w:ind w:left="426"/>
      </w:pPr>
      <w:proofErr w:type="spellStart"/>
      <w:r>
        <w:t>st_thread_detach</w:t>
      </w:r>
      <w:proofErr w:type="spellEnd"/>
      <w:r>
        <w:t>(): отключиться от потока, сделав его при этом отдельным (PTHREAD_CREATE_DETACHED).</w:t>
      </w:r>
    </w:p>
    <w:p w:rsidR="00DA29DB" w:rsidRDefault="00DA29DB" w:rsidP="00DA29DB">
      <w:pPr>
        <w:pStyle w:val="ad"/>
        <w:numPr>
          <w:ilvl w:val="0"/>
          <w:numId w:val="26"/>
        </w:numPr>
        <w:ind w:left="426"/>
      </w:pPr>
      <w:proofErr w:type="spellStart"/>
      <w:r>
        <w:t>st_thread_attr_init</w:t>
      </w:r>
      <w:proofErr w:type="spellEnd"/>
      <w:r>
        <w:t>(): инициализировать структуру атрибутов потока.</w:t>
      </w:r>
    </w:p>
    <w:p w:rsidR="00DA29DB" w:rsidRDefault="00DA29DB" w:rsidP="00DA29DB">
      <w:pPr>
        <w:pStyle w:val="ad"/>
        <w:numPr>
          <w:ilvl w:val="0"/>
          <w:numId w:val="26"/>
        </w:numPr>
        <w:ind w:left="426"/>
      </w:pPr>
      <w:proofErr w:type="spellStart"/>
      <w:proofErr w:type="gramStart"/>
      <w:r>
        <w:t>st_thread_attr_setdetachstate</w:t>
      </w:r>
      <w:proofErr w:type="spellEnd"/>
      <w:r>
        <w:t>(): указывает параметр «отделимости» потока (</w:t>
      </w:r>
      <w:proofErr w:type="spellStart"/>
      <w:r>
        <w:t>detach</w:t>
      </w:r>
      <w:proofErr w:type="spellEnd"/>
      <w:r>
        <w:t xml:space="preserve"> </w:t>
      </w:r>
      <w:proofErr w:type="spellStart"/>
      <w:r>
        <w:t>state</w:t>
      </w:r>
      <w:proofErr w:type="spellEnd"/>
      <w:r>
        <w:t xml:space="preserve">), который говорит о возможности подключения к нему (при помощи </w:t>
      </w:r>
      <w:proofErr w:type="spellStart"/>
      <w:r>
        <w:t>st_thread_join</w:t>
      </w:r>
      <w:proofErr w:type="spellEnd"/>
      <w:r>
        <w:t xml:space="preserve">) других потоков (значение </w:t>
      </w:r>
      <w:r>
        <w:lastRenderedPageBreak/>
        <w:t>PTHREAD_CREATE_JOINABLE) для ожидания окончания или о запрете подключения (значение PTHREAD_CREATE_DETACHED); ресурсы отдельного потока (PTHREAD_CREATE_DETACHED) при завершении автоматически освобождаются и возвращаются системе.</w:t>
      </w:r>
      <w:proofErr w:type="gramEnd"/>
    </w:p>
    <w:p w:rsidR="00DA29DB" w:rsidRDefault="00DA29DB" w:rsidP="00DA29DB">
      <w:pPr>
        <w:pStyle w:val="ad"/>
        <w:numPr>
          <w:ilvl w:val="0"/>
          <w:numId w:val="26"/>
        </w:numPr>
        <w:ind w:left="426"/>
      </w:pPr>
      <w:proofErr w:type="spellStart"/>
      <w:r>
        <w:t>st_thread_attr_destroy</w:t>
      </w:r>
      <w:proofErr w:type="spellEnd"/>
      <w:r>
        <w:t>(): освободить память от структуры атрибутов потока (уничтожить дескриптор).</w:t>
      </w:r>
    </w:p>
    <w:p w:rsidR="00DA29DB" w:rsidRDefault="00DA29DB" w:rsidP="00DA29DB">
      <w:r>
        <w:t>Функции синхронизации потоков:</w:t>
      </w:r>
    </w:p>
    <w:p w:rsidR="00DA29DB" w:rsidRPr="00E70DB7" w:rsidRDefault="00DA29DB" w:rsidP="00DA29DB">
      <w:pPr>
        <w:pStyle w:val="ad"/>
        <w:numPr>
          <w:ilvl w:val="0"/>
          <w:numId w:val="26"/>
        </w:numPr>
        <w:ind w:left="426"/>
        <w:rPr>
          <w:lang w:val="en-US"/>
        </w:rPr>
      </w:pPr>
      <w:proofErr w:type="spellStart"/>
      <w:r w:rsidRPr="00E70DB7">
        <w:rPr>
          <w:lang w:val="en-US"/>
        </w:rPr>
        <w:t>st_thread_mutex_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st_thread_mutex_destroy</w:t>
      </w:r>
      <w:proofErr w:type="spellEnd"/>
      <w:r w:rsidRPr="00E70DB7">
        <w:rPr>
          <w:lang w:val="en-US"/>
        </w:rPr>
        <w:t xml:space="preserve">(), </w:t>
      </w:r>
      <w:proofErr w:type="spellStart"/>
      <w:r w:rsidRPr="00E70DB7">
        <w:rPr>
          <w:lang w:val="en-US"/>
        </w:rPr>
        <w:t>st_thread_mutex_lock</w:t>
      </w:r>
      <w:proofErr w:type="spellEnd"/>
      <w:r w:rsidRPr="00E70DB7">
        <w:rPr>
          <w:lang w:val="en-US"/>
        </w:rPr>
        <w:t xml:space="preserve">(), </w:t>
      </w:r>
      <w:proofErr w:type="spellStart"/>
      <w:r w:rsidRPr="00E70DB7">
        <w:rPr>
          <w:lang w:val="en-US"/>
        </w:rPr>
        <w:t>st_thread_mutex_trylock</w:t>
      </w:r>
      <w:proofErr w:type="spellEnd"/>
      <w:r w:rsidRPr="00E70DB7">
        <w:rPr>
          <w:lang w:val="en-US"/>
        </w:rPr>
        <w:t xml:space="preserve">(), </w:t>
      </w:r>
      <w:proofErr w:type="spellStart"/>
      <w:r w:rsidRPr="00E70DB7">
        <w:rPr>
          <w:lang w:val="en-US"/>
        </w:rPr>
        <w:t>st_thread_mutex_unlock</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proofErr w:type="spellStart"/>
      <w:r>
        <w:t>мьютексов</w:t>
      </w:r>
      <w:proofErr w:type="spellEnd"/>
      <w:r w:rsidRPr="00E70DB7">
        <w:rPr>
          <w:lang w:val="en-US"/>
        </w:rPr>
        <w:t>.</w:t>
      </w:r>
    </w:p>
    <w:p w:rsidR="00DA29DB" w:rsidRPr="00E70DB7" w:rsidRDefault="00DA29DB" w:rsidP="00DA29DB">
      <w:pPr>
        <w:pStyle w:val="ad"/>
        <w:numPr>
          <w:ilvl w:val="0"/>
          <w:numId w:val="26"/>
        </w:numPr>
        <w:ind w:left="426"/>
        <w:rPr>
          <w:lang w:val="en-US"/>
        </w:rPr>
      </w:pPr>
      <w:proofErr w:type="spellStart"/>
      <w:r w:rsidRPr="00E70DB7">
        <w:rPr>
          <w:lang w:val="en-US"/>
        </w:rPr>
        <w:t>st_thread_cond_</w:t>
      </w:r>
      <w:proofErr w:type="gramStart"/>
      <w:r w:rsidRPr="00E70DB7">
        <w:rPr>
          <w:lang w:val="en-US"/>
        </w:rPr>
        <w:t>init</w:t>
      </w:r>
      <w:proofErr w:type="spellEnd"/>
      <w:r w:rsidRPr="00E70DB7">
        <w:rPr>
          <w:lang w:val="en-US"/>
        </w:rPr>
        <w:t>(</w:t>
      </w:r>
      <w:proofErr w:type="gramEnd"/>
      <w:r w:rsidRPr="00E70DB7">
        <w:rPr>
          <w:lang w:val="en-US"/>
        </w:rPr>
        <w:t xml:space="preserve">), </w:t>
      </w:r>
      <w:proofErr w:type="spellStart"/>
      <w:r w:rsidRPr="00E70DB7">
        <w:rPr>
          <w:lang w:val="en-US"/>
        </w:rPr>
        <w:t>st_thread_cond_signal</w:t>
      </w:r>
      <w:proofErr w:type="spellEnd"/>
      <w:r w:rsidRPr="00E70DB7">
        <w:rPr>
          <w:lang w:val="en-US"/>
        </w:rPr>
        <w:t xml:space="preserve">(), </w:t>
      </w:r>
      <w:proofErr w:type="spellStart"/>
      <w:r w:rsidRPr="00E70DB7">
        <w:rPr>
          <w:lang w:val="en-US"/>
        </w:rPr>
        <w:t>st_thread_cond_wait</w:t>
      </w:r>
      <w:proofErr w:type="spellEnd"/>
      <w:r w:rsidRPr="00E70DB7">
        <w:rPr>
          <w:lang w:val="en-US"/>
        </w:rPr>
        <w:t xml:space="preserve">(): </w:t>
      </w:r>
      <w:r>
        <w:t>с</w:t>
      </w:r>
      <w:r w:rsidRPr="00E70DB7">
        <w:rPr>
          <w:lang w:val="en-US"/>
        </w:rPr>
        <w:t xml:space="preserve"> </w:t>
      </w:r>
      <w:r>
        <w:t>помощью</w:t>
      </w:r>
      <w:r w:rsidRPr="00E70DB7">
        <w:rPr>
          <w:lang w:val="en-US"/>
        </w:rPr>
        <w:t xml:space="preserve"> </w:t>
      </w:r>
      <w:r>
        <w:t>условных</w:t>
      </w:r>
      <w:r w:rsidRPr="00E70DB7">
        <w:rPr>
          <w:lang w:val="en-US"/>
        </w:rPr>
        <w:t xml:space="preserve"> </w:t>
      </w:r>
      <w:r>
        <w:t>переменных</w:t>
      </w:r>
      <w:r w:rsidRPr="00E70DB7">
        <w:rPr>
          <w:lang w:val="en-US"/>
        </w:rPr>
        <w:t>.</w:t>
      </w:r>
    </w:p>
    <w:p w:rsidR="00CD6E44" w:rsidRPr="00E70DB7" w:rsidRDefault="00CD6E44" w:rsidP="00CD6E44">
      <w:pPr>
        <w:rPr>
          <w:lang w:val="en-US"/>
        </w:rPr>
      </w:pPr>
    </w:p>
    <w:p w:rsidR="00547A7A" w:rsidRDefault="00547A7A" w:rsidP="00547A7A">
      <w:pPr>
        <w:pStyle w:val="2"/>
      </w:pPr>
      <w:bookmarkStart w:id="166" w:name="_Toc357911242"/>
      <w:r>
        <w:t>Анализ работы полученной реализации</w:t>
      </w:r>
      <w:bookmarkEnd w:id="166"/>
    </w:p>
    <w:p w:rsidR="00606948" w:rsidRDefault="00696ED5" w:rsidP="00606948">
      <w:pPr>
        <w:keepNext/>
        <w:ind w:firstLine="0"/>
      </w:pPr>
      <w:r>
        <w:rPr>
          <w:noProof/>
        </w:rPr>
        <w:drawing>
          <wp:inline distT="0" distB="0" distL="0" distR="0">
            <wp:extent cx="5940425" cy="3834331"/>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834331"/>
                    </a:xfrm>
                    <a:prstGeom prst="rect">
                      <a:avLst/>
                    </a:prstGeom>
                    <a:noFill/>
                    <a:ln>
                      <a:noFill/>
                    </a:ln>
                  </pic:spPr>
                </pic:pic>
              </a:graphicData>
            </a:graphic>
          </wp:inline>
        </w:drawing>
      </w:r>
    </w:p>
    <w:p w:rsidR="00696ED5" w:rsidRDefault="00606948" w:rsidP="00606948">
      <w:pPr>
        <w:pStyle w:val="af"/>
        <w:jc w:val="both"/>
      </w:pPr>
      <w:bookmarkStart w:id="167" w:name="_Toc357907359"/>
      <w:r>
        <w:t xml:space="preserve">Рис. </w:t>
      </w:r>
      <w:fldSimple w:instr=" STYLEREF 1 \s ">
        <w:r w:rsidR="00CD5D95">
          <w:rPr>
            <w:noProof/>
          </w:rPr>
          <w:t>3</w:t>
        </w:r>
      </w:fldSimple>
      <w:r w:rsidR="00CD5D95">
        <w:t>.</w:t>
      </w:r>
      <w:fldSimple w:instr=" SEQ Рис. \* ARABIC \s 1 ">
        <w:r w:rsidR="00CD5D95">
          <w:rPr>
            <w:noProof/>
          </w:rPr>
          <w:t>1</w:t>
        </w:r>
      </w:fldSimple>
      <w:r>
        <w:t>.</w:t>
      </w:r>
      <w:r w:rsidRPr="00606948">
        <w:t xml:space="preserve"> </w:t>
      </w:r>
      <w:r>
        <w:t xml:space="preserve">Графики зависимости количества выполненных задач в единицу времени от количества потоков выполнения, </w:t>
      </w:r>
      <w:r>
        <w:rPr>
          <w:lang w:val="en-US"/>
        </w:rPr>
        <w:t>HTTP</w:t>
      </w:r>
      <w:r w:rsidRPr="00330EFB">
        <w:t>-</w:t>
      </w:r>
      <w:r>
        <w:t>сервер</w:t>
      </w:r>
      <w:bookmarkEnd w:id="167"/>
    </w:p>
    <w:p w:rsidR="00616EE7" w:rsidRPr="00616EE7" w:rsidRDefault="00616EE7" w:rsidP="00616EE7"/>
    <w:p w:rsidR="003B0B3C" w:rsidRDefault="003B0B3C" w:rsidP="003B0B3C">
      <w:r>
        <w:t xml:space="preserve">Относительная погрешность измерений </w:t>
      </w:r>
      <w:r w:rsidRPr="00C7340C">
        <w:t>0.0171</w:t>
      </w:r>
      <w:r>
        <w:t>.</w:t>
      </w:r>
    </w:p>
    <w:p w:rsidR="009C6E54" w:rsidRDefault="009C6E54" w:rsidP="003B0B3C">
      <w:r>
        <w:t xml:space="preserve">График реализации гибридной модели почти совпал с графиком теоретического расчета </w:t>
      </w:r>
      <w:r w:rsidR="00D3765C">
        <w:t xml:space="preserve">ее </w:t>
      </w:r>
      <w:r>
        <w:t>поведения</w:t>
      </w:r>
      <w:r w:rsidR="00D034F5">
        <w:t xml:space="preserve">, что подтверждает адекватность </w:t>
      </w:r>
      <w:r w:rsidR="002A02E5">
        <w:t xml:space="preserve">построенной </w:t>
      </w:r>
      <w:r w:rsidR="00D034F5">
        <w:t>имитационной модели.</w:t>
      </w:r>
    </w:p>
    <w:p w:rsidR="00294012" w:rsidRDefault="0018074D" w:rsidP="003A1F5F">
      <w:r>
        <w:t>Прирост производитель</w:t>
      </w:r>
      <w:r w:rsidR="00D870E2">
        <w:t>ности наблюдается, начиная с 60</w:t>
      </w:r>
      <w:r>
        <w:t xml:space="preserve"> одновременных подключений. </w:t>
      </w:r>
      <w:r w:rsidR="0082697E">
        <w:t xml:space="preserve">Ниже этого порога наблюдаются потери, ограниченные 5%. При 256 одновременных соединений можно </w:t>
      </w:r>
      <w:r w:rsidR="00D870E2">
        <w:t>отметить</w:t>
      </w:r>
      <w:r w:rsidR="00D76885">
        <w:t xml:space="preserve"> 15</w:t>
      </w:r>
      <w:r w:rsidR="0082697E">
        <w:t>% прирост.</w:t>
      </w:r>
    </w:p>
    <w:p w:rsidR="00D870E2" w:rsidRPr="003B0B3C" w:rsidRDefault="00D870E2" w:rsidP="001F57FE">
      <w:r w:rsidRPr="00074DEE">
        <w:rPr>
          <w:b/>
        </w:rPr>
        <w:t>Вывод</w:t>
      </w:r>
      <w:r>
        <w:t xml:space="preserve">: </w:t>
      </w:r>
      <w:r w:rsidR="00616EE7">
        <w:t xml:space="preserve">эксперимент с тестовым </w:t>
      </w:r>
      <w:r w:rsidR="00616EE7">
        <w:rPr>
          <w:lang w:val="en-US"/>
        </w:rPr>
        <w:t>HTTP</w:t>
      </w:r>
      <w:r w:rsidR="00616EE7" w:rsidRPr="00E70DB7">
        <w:t>-</w:t>
      </w:r>
      <w:r w:rsidR="00616EE7">
        <w:t>сервером</w:t>
      </w:r>
      <w:r w:rsidR="00294012">
        <w:t xml:space="preserve"> подтверждает гипотезу об эффективности применения гибридной модели потоков выполнения для повышения производительности высоконагруженных многопоточных приложений</w:t>
      </w:r>
      <w:r>
        <w:t xml:space="preserve">, </w:t>
      </w:r>
      <w:r w:rsidR="00327841">
        <w:t>однако стоит отметить</w:t>
      </w:r>
      <w:r w:rsidR="00616EE7">
        <w:t xml:space="preserve"> и</w:t>
      </w:r>
      <w:r>
        <w:t xml:space="preserve"> издержи</w:t>
      </w:r>
      <w:r w:rsidR="00616EE7">
        <w:t xml:space="preserve"> на применение гибридной модели</w:t>
      </w:r>
      <w:r w:rsidR="00294012">
        <w:t xml:space="preserve"> при малом количестве потоков</w:t>
      </w:r>
      <w:r w:rsidR="00327841">
        <w:t>.</w:t>
      </w:r>
    </w:p>
    <w:p w:rsidR="00606948" w:rsidRDefault="00696ED5" w:rsidP="00606948">
      <w:pPr>
        <w:keepNext/>
        <w:ind w:firstLine="0"/>
      </w:pPr>
      <w:r>
        <w:rPr>
          <w:noProof/>
        </w:rPr>
        <w:drawing>
          <wp:inline distT="0" distB="0" distL="0" distR="0">
            <wp:extent cx="5940425" cy="3765033"/>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5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765033"/>
                    </a:xfrm>
                    <a:prstGeom prst="rect">
                      <a:avLst/>
                    </a:prstGeom>
                    <a:noFill/>
                    <a:ln>
                      <a:noFill/>
                    </a:ln>
                  </pic:spPr>
                </pic:pic>
              </a:graphicData>
            </a:graphic>
          </wp:inline>
        </w:drawing>
      </w:r>
    </w:p>
    <w:p w:rsidR="002A0751" w:rsidRPr="003B0B3C" w:rsidRDefault="00606948" w:rsidP="003B0B3C">
      <w:pPr>
        <w:pStyle w:val="af"/>
        <w:jc w:val="both"/>
      </w:pPr>
      <w:bookmarkStart w:id="168" w:name="_Toc357907360"/>
      <w:r>
        <w:t xml:space="preserve">Рис. </w:t>
      </w:r>
      <w:fldSimple w:instr=" STYLEREF 1 \s ">
        <w:r w:rsidR="00CD5D95">
          <w:rPr>
            <w:noProof/>
          </w:rPr>
          <w:t>3</w:t>
        </w:r>
      </w:fldSimple>
      <w:r w:rsidR="00CD5D95">
        <w:t>.</w:t>
      </w:r>
      <w:fldSimple w:instr=" SEQ Рис. \* ARABIC \s 1 ">
        <w:r w:rsidR="00CD5D95">
          <w:rPr>
            <w:noProof/>
          </w:rPr>
          <w:t>2</w:t>
        </w:r>
      </w:fldSimple>
      <w:r>
        <w:t xml:space="preserve">. Графики </w:t>
      </w:r>
      <w:proofErr w:type="gramStart"/>
      <w:r>
        <w:t>зависимости прироста производительности потоков выполнения</w:t>
      </w:r>
      <w:proofErr w:type="gramEnd"/>
      <w:r>
        <w:t xml:space="preserve"> относительно системных потоков, </w:t>
      </w:r>
      <w:r>
        <w:rPr>
          <w:lang w:val="en-US"/>
        </w:rPr>
        <w:t>HTTP</w:t>
      </w:r>
      <w:r w:rsidRPr="00330EFB">
        <w:t>-</w:t>
      </w:r>
      <w:r>
        <w:t>сервер</w:t>
      </w:r>
      <w:bookmarkEnd w:id="168"/>
      <w:r w:rsidR="002A0751" w:rsidRPr="00330EFB">
        <w:br w:type="page"/>
      </w:r>
    </w:p>
    <w:p w:rsidR="00DB333B" w:rsidRPr="0074151E" w:rsidRDefault="00DB333B" w:rsidP="007B4648">
      <w:pPr>
        <w:pStyle w:val="1"/>
        <w:numPr>
          <w:ilvl w:val="0"/>
          <w:numId w:val="0"/>
        </w:numPr>
      </w:pPr>
      <w:bookmarkStart w:id="169" w:name="_Toc357911243"/>
      <w:r>
        <w:lastRenderedPageBreak/>
        <w:t>Заключение</w:t>
      </w:r>
      <w:bookmarkEnd w:id="169"/>
    </w:p>
    <w:p w:rsidR="00CD6E44" w:rsidRPr="00CD6E44" w:rsidRDefault="00CD6E44" w:rsidP="00CD6E44">
      <w:pPr>
        <w:ind w:firstLine="0"/>
      </w:pPr>
      <w:r>
        <w:t xml:space="preserve">В результате </w:t>
      </w:r>
      <w:r w:rsidR="00E6778F">
        <w:t>проведенного</w:t>
      </w:r>
      <w:r>
        <w:t xml:space="preserve"> исследования удалось решить следующие задачи:</w:t>
      </w:r>
    </w:p>
    <w:p w:rsidR="00B13A0F" w:rsidRPr="00CD6E44" w:rsidRDefault="00CD6E44" w:rsidP="00CD6E44">
      <w:pPr>
        <w:pStyle w:val="ad"/>
        <w:numPr>
          <w:ilvl w:val="0"/>
          <w:numId w:val="31"/>
        </w:numPr>
        <w:ind w:left="426"/>
      </w:pPr>
      <w:r w:rsidRPr="00CD6E44">
        <w:t xml:space="preserve">исследовать модели </w:t>
      </w:r>
      <w:proofErr w:type="spellStart"/>
      <w:r w:rsidRPr="00CD6E44">
        <w:t>многопоточности</w:t>
      </w:r>
      <w:proofErr w:type="spellEnd"/>
      <w:r w:rsidRPr="00CD6E44">
        <w:t xml:space="preserve"> в современных операционных системах и языках программирования;</w:t>
      </w:r>
    </w:p>
    <w:p w:rsidR="00B13A0F" w:rsidRPr="00CD6E44" w:rsidRDefault="00CD6E44" w:rsidP="00CD6E44">
      <w:pPr>
        <w:pStyle w:val="ad"/>
        <w:numPr>
          <w:ilvl w:val="0"/>
          <w:numId w:val="31"/>
        </w:numPr>
        <w:ind w:left="426"/>
      </w:pPr>
      <w:r w:rsidRPr="00CD6E44">
        <w:t>разработать имитационную модель работы высоконагруженного многопоточного процесса;</w:t>
      </w:r>
    </w:p>
    <w:p w:rsidR="00B13A0F" w:rsidRPr="00CD6E44" w:rsidRDefault="00CD6E44" w:rsidP="00CD6E44">
      <w:pPr>
        <w:pStyle w:val="ad"/>
        <w:numPr>
          <w:ilvl w:val="0"/>
          <w:numId w:val="31"/>
        </w:numPr>
        <w:ind w:left="426"/>
      </w:pPr>
      <w:r w:rsidRPr="00CD6E44">
        <w:t>выявить и проанализировать основные характеристики моделей потоков выполнения на имитационной модели;</w:t>
      </w:r>
    </w:p>
    <w:p w:rsidR="00B13A0F" w:rsidRPr="00CD6E44" w:rsidRDefault="00CD6E44" w:rsidP="00CD6E44">
      <w:pPr>
        <w:pStyle w:val="ad"/>
        <w:numPr>
          <w:ilvl w:val="0"/>
          <w:numId w:val="31"/>
        </w:numPr>
        <w:ind w:left="426"/>
      </w:pPr>
      <w:r w:rsidRPr="00CD6E44">
        <w:t>обосновать адекватность имитационной модели;</w:t>
      </w:r>
    </w:p>
    <w:p w:rsidR="00B13A0F" w:rsidRPr="00CD6E44" w:rsidRDefault="00CD6E44" w:rsidP="00CD6E44">
      <w:pPr>
        <w:pStyle w:val="ad"/>
        <w:numPr>
          <w:ilvl w:val="0"/>
          <w:numId w:val="31"/>
        </w:numPr>
        <w:ind w:left="426"/>
      </w:pPr>
      <w:r w:rsidRPr="00CD6E44">
        <w:t>разработать гибридную модель потоков выполнения с учетом проблем существующих моделей;</w:t>
      </w:r>
    </w:p>
    <w:p w:rsidR="00B13A0F" w:rsidRPr="00CD6E44" w:rsidRDefault="00CD6E44" w:rsidP="00CD6E44">
      <w:pPr>
        <w:pStyle w:val="ad"/>
        <w:numPr>
          <w:ilvl w:val="0"/>
          <w:numId w:val="31"/>
        </w:numPr>
        <w:ind w:left="426"/>
      </w:pPr>
      <w:r w:rsidRPr="00CD6E44">
        <w:t>реализовать модель на языке программирования;</w:t>
      </w:r>
    </w:p>
    <w:p w:rsidR="00CD6E44" w:rsidRDefault="00CD6E44" w:rsidP="00CD6E44">
      <w:pPr>
        <w:pStyle w:val="ad"/>
        <w:numPr>
          <w:ilvl w:val="0"/>
          <w:numId w:val="31"/>
        </w:numPr>
        <w:ind w:left="426"/>
      </w:pPr>
      <w:r w:rsidRPr="00CD6E44">
        <w:t>применить гибридную модель к тестовой программе и убедиться в приросте производительности;</w:t>
      </w:r>
    </w:p>
    <w:p w:rsidR="0018074D" w:rsidRDefault="00CD6E44" w:rsidP="00CD6E44">
      <w:pPr>
        <w:pStyle w:val="ad"/>
        <w:numPr>
          <w:ilvl w:val="0"/>
          <w:numId w:val="31"/>
        </w:numPr>
        <w:ind w:left="426"/>
      </w:pPr>
      <w:r>
        <w:t>уточнить</w:t>
      </w:r>
      <w:bookmarkStart w:id="170" w:name="_GoBack"/>
      <w:bookmarkEnd w:id="170"/>
      <w:r>
        <w:t xml:space="preserve"> область применения разработанной гибридной модели.</w:t>
      </w:r>
      <w:r w:rsidR="0018074D">
        <w:br w:type="page"/>
      </w:r>
    </w:p>
    <w:p w:rsidR="00696ED5" w:rsidRDefault="00696ED5" w:rsidP="007B4648">
      <w:pPr>
        <w:pStyle w:val="1"/>
        <w:numPr>
          <w:ilvl w:val="0"/>
          <w:numId w:val="0"/>
        </w:numPr>
      </w:pPr>
      <w:bookmarkStart w:id="171" w:name="_Toc357911244"/>
      <w:r>
        <w:lastRenderedPageBreak/>
        <w:t>Список литературы</w:t>
      </w:r>
      <w:bookmarkEnd w:id="171"/>
    </w:p>
    <w:p w:rsidR="0054664A" w:rsidRPr="0054664A" w:rsidRDefault="0054664A" w:rsidP="00745C19">
      <w:pPr>
        <w:pStyle w:val="ad"/>
        <w:numPr>
          <w:ilvl w:val="0"/>
          <w:numId w:val="35"/>
        </w:numPr>
        <w:ind w:left="426" w:hanging="567"/>
        <w:rPr>
          <w:lang w:val="en-US"/>
        </w:rPr>
      </w:pPr>
      <w:r w:rsidRPr="0054664A">
        <w:rPr>
          <w:lang w:val="en-US"/>
        </w:rPr>
        <w:t xml:space="preserve">Gang of Four: Damaged Gods. </w:t>
      </w:r>
      <w:r>
        <w:t>М</w:t>
      </w:r>
      <w:r w:rsidRPr="0054664A">
        <w:rPr>
          <w:lang w:val="en-US"/>
        </w:rPr>
        <w:t xml:space="preserve">.: Omnibus Press, 2008 </w:t>
      </w:r>
      <w:r>
        <w:rPr>
          <w:lang w:val="en-US"/>
        </w:rPr>
        <w:t>–</w:t>
      </w:r>
      <w:r w:rsidRPr="0054664A">
        <w:rPr>
          <w:lang w:val="en-US"/>
        </w:rPr>
        <w:t xml:space="preserve"> 216 </w:t>
      </w:r>
      <w:r>
        <w:t>с</w:t>
      </w:r>
      <w:r w:rsidRPr="0054664A">
        <w:rPr>
          <w:lang w:val="en-US"/>
        </w:rPr>
        <w:t>.</w:t>
      </w:r>
    </w:p>
    <w:p w:rsidR="0054664A" w:rsidRPr="00846E5E" w:rsidRDefault="00846E5E" w:rsidP="00745C19">
      <w:pPr>
        <w:pStyle w:val="ad"/>
        <w:numPr>
          <w:ilvl w:val="0"/>
          <w:numId w:val="35"/>
        </w:numPr>
        <w:ind w:left="426" w:hanging="567"/>
      </w:pPr>
      <w:r>
        <w:t xml:space="preserve">Г.Р. </w:t>
      </w:r>
      <w:proofErr w:type="spellStart"/>
      <w:r w:rsidRPr="00846E5E">
        <w:t>Эндрюс</w:t>
      </w:r>
      <w:proofErr w:type="spellEnd"/>
      <w:r>
        <w:t xml:space="preserve">. </w:t>
      </w:r>
      <w:r w:rsidR="0054664A" w:rsidRPr="0054664A">
        <w:t>Основы многопоточного, параллельного и распределённого</w:t>
      </w:r>
      <w:r w:rsidR="0054664A">
        <w:t xml:space="preserve"> </w:t>
      </w:r>
      <w:r>
        <w:t>программирования.</w:t>
      </w:r>
      <w:r w:rsidR="0054664A" w:rsidRPr="0054664A">
        <w:t xml:space="preserve"> Пер. с англ.</w:t>
      </w:r>
      <w:r w:rsidR="0054664A">
        <w:t xml:space="preserve"> </w:t>
      </w:r>
      <w:r w:rsidR="0054664A" w:rsidRPr="00846E5E">
        <w:t xml:space="preserve">Издательский дом </w:t>
      </w:r>
      <w:r w:rsidR="0054664A">
        <w:t>«</w:t>
      </w:r>
      <w:r w:rsidR="0054664A" w:rsidRPr="00846E5E">
        <w:t>Вильямс</w:t>
      </w:r>
      <w:r>
        <w:t>»</w:t>
      </w:r>
      <w:r w:rsidR="0054664A" w:rsidRPr="00846E5E">
        <w:t>, М., 2003.</w:t>
      </w:r>
    </w:p>
    <w:p w:rsidR="00846E5E" w:rsidRDefault="00846E5E" w:rsidP="00745C19">
      <w:pPr>
        <w:pStyle w:val="ad"/>
        <w:numPr>
          <w:ilvl w:val="0"/>
          <w:numId w:val="35"/>
        </w:numPr>
        <w:ind w:left="426" w:hanging="567"/>
      </w:pPr>
      <w:r w:rsidRPr="00846E5E">
        <w:t>В. В. Воеводин, Вл. В. Воеводин.</w:t>
      </w:r>
      <w:r>
        <w:t xml:space="preserve"> </w:t>
      </w:r>
      <w:r w:rsidRPr="00846E5E">
        <w:t>Параллельные вычисления.</w:t>
      </w:r>
      <w:r>
        <w:t xml:space="preserve"> </w:t>
      </w:r>
      <w:proofErr w:type="spellStart"/>
      <w:r w:rsidRPr="00846E5E">
        <w:t>БХВ-Петербург</w:t>
      </w:r>
      <w:proofErr w:type="spellEnd"/>
      <w:r w:rsidRPr="00846E5E">
        <w:t>, СПб</w:t>
      </w:r>
      <w:proofErr w:type="gramStart"/>
      <w:r w:rsidRPr="00846E5E">
        <w:t xml:space="preserve">., </w:t>
      </w:r>
      <w:proofErr w:type="gramEnd"/>
      <w:r w:rsidRPr="00846E5E">
        <w:t>2002.</w:t>
      </w:r>
    </w:p>
    <w:p w:rsidR="00846E5E" w:rsidRDefault="00846E5E" w:rsidP="00745C19">
      <w:pPr>
        <w:pStyle w:val="ad"/>
        <w:numPr>
          <w:ilvl w:val="0"/>
          <w:numId w:val="35"/>
        </w:numPr>
        <w:ind w:left="426" w:hanging="567"/>
      </w:pPr>
      <w:r>
        <w:t>Б. Я. Штейнберг. Информационные зависимости и высокоуровневые распараллеливающие преобразования программ: Учебные материалы к спецкурсу «Параллельные вычисления и преобразования программ». 2007.</w:t>
      </w:r>
    </w:p>
    <w:p w:rsidR="00846E5E" w:rsidRDefault="00846E5E" w:rsidP="00745C19">
      <w:pPr>
        <w:pStyle w:val="ad"/>
        <w:numPr>
          <w:ilvl w:val="0"/>
          <w:numId w:val="35"/>
        </w:numPr>
        <w:ind w:left="426" w:hanging="567"/>
      </w:pPr>
      <w:proofErr w:type="spellStart"/>
      <w:r>
        <w:t>Букатов</w:t>
      </w:r>
      <w:proofErr w:type="spellEnd"/>
      <w:r>
        <w:t xml:space="preserve"> А. А., </w:t>
      </w:r>
      <w:proofErr w:type="spellStart"/>
      <w:r>
        <w:t>Дацюк</w:t>
      </w:r>
      <w:proofErr w:type="spellEnd"/>
      <w:r>
        <w:t xml:space="preserve"> В. Н., </w:t>
      </w:r>
      <w:proofErr w:type="spellStart"/>
      <w:r>
        <w:t>Жегуло</w:t>
      </w:r>
      <w:proofErr w:type="spellEnd"/>
      <w:r>
        <w:t xml:space="preserve"> А. И. Программирование многопроцессорных вычислительных систем. Изд-в</w:t>
      </w:r>
      <w:proofErr w:type="gramStart"/>
      <w:r>
        <w:t>о ООО</w:t>
      </w:r>
      <w:proofErr w:type="gramEnd"/>
      <w:r>
        <w:t xml:space="preserve"> «ЦВВР», Ростов-на-Дону, 2003.</w:t>
      </w:r>
    </w:p>
    <w:p w:rsidR="00846E5E" w:rsidRDefault="00846E5E" w:rsidP="00745C19">
      <w:pPr>
        <w:pStyle w:val="ad"/>
        <w:numPr>
          <w:ilvl w:val="0"/>
          <w:numId w:val="35"/>
        </w:numPr>
        <w:ind w:left="426" w:hanging="567"/>
        <w:rPr>
          <w:lang w:val="en-US"/>
        </w:rPr>
      </w:pPr>
      <w:proofErr w:type="spellStart"/>
      <w:r>
        <w:rPr>
          <w:lang w:val="en-US"/>
        </w:rPr>
        <w:t>Jidin</w:t>
      </w:r>
      <w:proofErr w:type="spellEnd"/>
      <w:r>
        <w:rPr>
          <w:lang w:val="en-US"/>
        </w:rPr>
        <w:t xml:space="preserve"> R. </w:t>
      </w:r>
      <w:r w:rsidRPr="00846E5E">
        <w:rPr>
          <w:lang w:val="en-US"/>
        </w:rPr>
        <w:t>Evaluation of the Hybrid Multithreading Programming Model using Image Processing Transforms</w:t>
      </w:r>
      <w:r>
        <w:rPr>
          <w:lang w:val="en-US"/>
        </w:rPr>
        <w:t xml:space="preserve">. IEEE </w:t>
      </w:r>
      <w:proofErr w:type="spellStart"/>
      <w:r>
        <w:rPr>
          <w:lang w:val="en-US"/>
        </w:rPr>
        <w:t>Xplore</w:t>
      </w:r>
      <w:proofErr w:type="spellEnd"/>
      <w:r>
        <w:rPr>
          <w:lang w:val="en-US"/>
        </w:rPr>
        <w:t>, 2005</w:t>
      </w:r>
    </w:p>
    <w:p w:rsidR="00846E5E" w:rsidRDefault="00846E5E" w:rsidP="00745C19">
      <w:pPr>
        <w:pStyle w:val="ad"/>
        <w:numPr>
          <w:ilvl w:val="0"/>
          <w:numId w:val="35"/>
        </w:numPr>
        <w:ind w:left="426" w:hanging="567"/>
        <w:rPr>
          <w:lang w:val="en-US"/>
        </w:rPr>
      </w:pPr>
      <w:r w:rsidRPr="00846E5E">
        <w:rPr>
          <w:lang w:val="en-US"/>
        </w:rPr>
        <w:t>Parallel and Distrib</w:t>
      </w:r>
      <w:r>
        <w:rPr>
          <w:lang w:val="en-US"/>
        </w:rPr>
        <w:t>uted Processing Symposium</w:t>
      </w:r>
      <w:r w:rsidRPr="00846E5E">
        <w:rPr>
          <w:lang w:val="en-US"/>
        </w:rPr>
        <w:t>. 19th IEEE International</w:t>
      </w:r>
      <w:r>
        <w:rPr>
          <w:lang w:val="en-US"/>
        </w:rPr>
        <w:t>, 2005</w:t>
      </w:r>
    </w:p>
    <w:p w:rsidR="00DD389F" w:rsidRPr="00DD389F" w:rsidRDefault="00DD389F" w:rsidP="00745C19">
      <w:pPr>
        <w:pStyle w:val="ad"/>
        <w:numPr>
          <w:ilvl w:val="0"/>
          <w:numId w:val="35"/>
        </w:numPr>
        <w:ind w:left="426" w:hanging="567"/>
      </w:pPr>
      <w:r w:rsidRPr="00DD389F">
        <w:t xml:space="preserve">Боровиков, В. STATISTICA. Искусство анализа данных на компьютере: Для профессионалов / В. Боровиков. — СПб.: Питер, 2003. — 688 </w:t>
      </w:r>
      <w:proofErr w:type="gramStart"/>
      <w:r w:rsidRPr="00DD389F">
        <w:t>с</w:t>
      </w:r>
      <w:proofErr w:type="gramEnd"/>
      <w:r w:rsidRPr="00DD389F">
        <w:t>.</w:t>
      </w:r>
    </w:p>
    <w:p w:rsidR="005A6905" w:rsidRDefault="00054185" w:rsidP="00745C19">
      <w:pPr>
        <w:pStyle w:val="ad"/>
        <w:numPr>
          <w:ilvl w:val="0"/>
          <w:numId w:val="35"/>
        </w:numPr>
        <w:ind w:left="426" w:hanging="567"/>
      </w:pPr>
      <w:r>
        <w:t xml:space="preserve">Малые ЭВМ высокой производительности. Архитектура и программирование. /Под ред. Н.Л. Прохорова. М, Радио и связь, </w:t>
      </w:r>
      <w:r>
        <w:rPr>
          <w:lang w:val="en-US"/>
        </w:rPr>
        <w:t>2001</w:t>
      </w:r>
      <w:r>
        <w:t>.</w:t>
      </w:r>
    </w:p>
    <w:p w:rsidR="005A6905" w:rsidRDefault="005A6905" w:rsidP="00745C19">
      <w:pPr>
        <w:pStyle w:val="ad"/>
        <w:numPr>
          <w:ilvl w:val="0"/>
          <w:numId w:val="35"/>
        </w:numPr>
        <w:ind w:left="426" w:hanging="567"/>
      </w:pPr>
      <w:r>
        <w:t xml:space="preserve">Михайлов Б.М., </w:t>
      </w:r>
      <w:proofErr w:type="spellStart"/>
      <w:r>
        <w:t>Халабия</w:t>
      </w:r>
      <w:proofErr w:type="spellEnd"/>
      <w:r>
        <w:t xml:space="preserve"> Р.Ф. </w:t>
      </w:r>
      <w:r w:rsidRPr="005A6905">
        <w:t>Классификация и организация вычислительных систем: Учебное пособие</w:t>
      </w:r>
      <w:r>
        <w:t>, 2010.</w:t>
      </w:r>
    </w:p>
    <w:p w:rsidR="005A6905" w:rsidRPr="00C011BF" w:rsidRDefault="005A6905" w:rsidP="00745C19">
      <w:pPr>
        <w:pStyle w:val="ad"/>
        <w:numPr>
          <w:ilvl w:val="0"/>
          <w:numId w:val="35"/>
        </w:numPr>
        <w:ind w:left="426" w:hanging="567"/>
        <w:rPr>
          <w:lang w:val="en-US"/>
        </w:rPr>
      </w:pPr>
      <w:r w:rsidRPr="005A6905">
        <w:rPr>
          <w:lang w:val="en-US"/>
        </w:rPr>
        <w:t>T</w:t>
      </w:r>
      <w:r>
        <w:rPr>
          <w:lang w:val="en-US"/>
        </w:rPr>
        <w:t>homas</w:t>
      </w:r>
      <w:r w:rsidRPr="005A6905">
        <w:rPr>
          <w:lang w:val="en-US"/>
        </w:rPr>
        <w:t xml:space="preserve"> E. </w:t>
      </w:r>
      <w:r>
        <w:rPr>
          <w:lang w:val="en-US"/>
        </w:rPr>
        <w:t>Anderson</w:t>
      </w:r>
      <w:r w:rsidRPr="005A6905">
        <w:rPr>
          <w:lang w:val="en-US"/>
        </w:rPr>
        <w:t xml:space="preserve">, </w:t>
      </w:r>
      <w:r>
        <w:rPr>
          <w:lang w:val="en-US"/>
        </w:rPr>
        <w:t>Brian</w:t>
      </w:r>
      <w:r w:rsidRPr="005A6905">
        <w:rPr>
          <w:lang w:val="en-US"/>
        </w:rPr>
        <w:t xml:space="preserve"> N. </w:t>
      </w:r>
      <w:proofErr w:type="spellStart"/>
      <w:r>
        <w:rPr>
          <w:lang w:val="en-US"/>
        </w:rPr>
        <w:t>Bershad</w:t>
      </w:r>
      <w:proofErr w:type="spellEnd"/>
      <w:r w:rsidRPr="005A6905">
        <w:rPr>
          <w:lang w:val="en-US"/>
        </w:rPr>
        <w:t xml:space="preserve">, </w:t>
      </w:r>
      <w:r>
        <w:rPr>
          <w:lang w:val="en-US"/>
        </w:rPr>
        <w:t>Edward</w:t>
      </w:r>
      <w:r w:rsidRPr="005A6905">
        <w:rPr>
          <w:lang w:val="en-US"/>
        </w:rPr>
        <w:t xml:space="preserve"> D. </w:t>
      </w:r>
      <w:proofErr w:type="spellStart"/>
      <w:r>
        <w:rPr>
          <w:lang w:val="en-US"/>
        </w:rPr>
        <w:t>Lazowska</w:t>
      </w:r>
      <w:proofErr w:type="spellEnd"/>
      <w:r w:rsidRPr="005A6905">
        <w:rPr>
          <w:lang w:val="en-US"/>
        </w:rPr>
        <w:t xml:space="preserve">, </w:t>
      </w:r>
      <w:r>
        <w:rPr>
          <w:lang w:val="en-US"/>
        </w:rPr>
        <w:t>Henry</w:t>
      </w:r>
      <w:r w:rsidRPr="005A6905">
        <w:rPr>
          <w:lang w:val="en-US"/>
        </w:rPr>
        <w:t xml:space="preserve"> M. </w:t>
      </w:r>
      <w:r>
        <w:rPr>
          <w:lang w:val="en-US"/>
        </w:rPr>
        <w:t xml:space="preserve">Levy. </w:t>
      </w:r>
      <w:r w:rsidRPr="005A6905">
        <w:rPr>
          <w:lang w:val="en-US"/>
        </w:rPr>
        <w:t>Scheduler Activations: Effective Kernel</w:t>
      </w:r>
      <w:r>
        <w:rPr>
          <w:lang w:val="en-US"/>
        </w:rPr>
        <w:t xml:space="preserve"> </w:t>
      </w:r>
      <w:r w:rsidRPr="005A6905">
        <w:rPr>
          <w:lang w:val="en-US"/>
        </w:rPr>
        <w:t>Support for the User-Level Management</w:t>
      </w:r>
      <w:r>
        <w:rPr>
          <w:lang w:val="en-US"/>
        </w:rPr>
        <w:t xml:space="preserve"> </w:t>
      </w:r>
      <w:r w:rsidRPr="005A6905">
        <w:rPr>
          <w:lang w:val="en-US"/>
        </w:rPr>
        <w:t>of Parallelism</w:t>
      </w:r>
      <w:r>
        <w:rPr>
          <w:lang w:val="en-US"/>
        </w:rPr>
        <w:t xml:space="preserve">. </w:t>
      </w:r>
      <w:r>
        <w:t>Университет Вашингтона, 1992</w:t>
      </w:r>
      <w:r w:rsidR="00C011BF">
        <w:t>.</w:t>
      </w:r>
    </w:p>
    <w:p w:rsidR="00C011BF" w:rsidRPr="00B96093" w:rsidRDefault="00B96093" w:rsidP="00745C19">
      <w:pPr>
        <w:pStyle w:val="ad"/>
        <w:numPr>
          <w:ilvl w:val="0"/>
          <w:numId w:val="35"/>
        </w:numPr>
        <w:ind w:left="426" w:hanging="567"/>
      </w:pPr>
      <w:r w:rsidRPr="00B96093">
        <w:t xml:space="preserve">Разработка и внедрение системы на </w:t>
      </w:r>
      <w:proofErr w:type="gramStart"/>
      <w:r w:rsidRPr="00B96093">
        <w:t>встраиваемом</w:t>
      </w:r>
      <w:proofErr w:type="gramEnd"/>
      <w:r w:rsidRPr="00B96093">
        <w:t xml:space="preserve"> </w:t>
      </w:r>
      <w:proofErr w:type="spellStart"/>
      <w:r w:rsidRPr="00B96093">
        <w:t>Linux</w:t>
      </w:r>
      <w:proofErr w:type="spellEnd"/>
      <w:r>
        <w:t xml:space="preserve"> // Интернет</w:t>
      </w:r>
      <w:r>
        <w:br/>
      </w:r>
      <w:hyperlink r:id="rId56" w:history="1">
        <w:r>
          <w:rPr>
            <w:rStyle w:val="a6"/>
          </w:rPr>
          <w:t>http://dmilvdv.narod.ru/Translate/ELSDD/index.html</w:t>
        </w:r>
      </w:hyperlink>
    </w:p>
    <w:p w:rsidR="00911350" w:rsidRPr="00911350" w:rsidRDefault="00911350" w:rsidP="00745C19">
      <w:pPr>
        <w:pStyle w:val="ad"/>
        <w:numPr>
          <w:ilvl w:val="0"/>
          <w:numId w:val="35"/>
        </w:numPr>
        <w:ind w:left="426" w:hanging="567"/>
      </w:pPr>
      <w:r>
        <w:t xml:space="preserve">Линчи </w:t>
      </w:r>
      <w:proofErr w:type="spellStart"/>
      <w:r>
        <w:t>Ши</w:t>
      </w:r>
      <w:proofErr w:type="spellEnd"/>
      <w:r>
        <w:t xml:space="preserve">. Анализ производительности </w:t>
      </w:r>
      <w:r>
        <w:rPr>
          <w:lang w:val="en-US"/>
        </w:rPr>
        <w:t>MS</w:t>
      </w:r>
      <w:r w:rsidRPr="00911350">
        <w:t xml:space="preserve"> </w:t>
      </w:r>
      <w:r>
        <w:rPr>
          <w:lang w:val="en-US"/>
        </w:rPr>
        <w:t>SQL</w:t>
      </w:r>
      <w:r w:rsidRPr="00911350">
        <w:t xml:space="preserve"> </w:t>
      </w:r>
      <w:r>
        <w:rPr>
          <w:lang w:val="en-US"/>
        </w:rPr>
        <w:t>Server</w:t>
      </w:r>
      <w:r>
        <w:t xml:space="preserve"> // Интернет</w:t>
      </w:r>
      <w:r>
        <w:br/>
      </w:r>
      <w:hyperlink r:id="rId57" w:history="1">
        <w:r w:rsidR="007913DB">
          <w:rPr>
            <w:rStyle w:val="a6"/>
          </w:rPr>
          <w:t>http://sqlblog.com/blogs/linchi_shea/</w:t>
        </w:r>
      </w:hyperlink>
    </w:p>
    <w:p w:rsidR="00C011BF" w:rsidRDefault="00C011BF" w:rsidP="00745C19">
      <w:pPr>
        <w:pStyle w:val="ad"/>
        <w:numPr>
          <w:ilvl w:val="0"/>
          <w:numId w:val="35"/>
        </w:numPr>
        <w:ind w:left="426" w:hanging="567"/>
        <w:rPr>
          <w:lang w:val="en-US"/>
        </w:rPr>
      </w:pPr>
      <w:r w:rsidRPr="00C011BF">
        <w:rPr>
          <w:lang w:val="en-US"/>
        </w:rPr>
        <w:lastRenderedPageBreak/>
        <w:t xml:space="preserve">Marc </w:t>
      </w:r>
      <w:proofErr w:type="spellStart"/>
      <w:r w:rsidRPr="00C011BF">
        <w:rPr>
          <w:lang w:val="en-US"/>
        </w:rPr>
        <w:t>Rittinghaus</w:t>
      </w:r>
      <w:proofErr w:type="spellEnd"/>
      <w:r w:rsidRPr="00C011BF">
        <w:rPr>
          <w:lang w:val="en-US"/>
        </w:rPr>
        <w:t xml:space="preserve">. System Call Aggregation for a Hybrid Thread Model. </w:t>
      </w:r>
      <w:r>
        <w:rPr>
          <w:lang w:val="en-US"/>
        </w:rPr>
        <w:t xml:space="preserve">KIT, </w:t>
      </w:r>
      <w:r w:rsidRPr="00C011BF">
        <w:rPr>
          <w:lang w:val="en-US"/>
        </w:rPr>
        <w:t>2010</w:t>
      </w:r>
      <w:r w:rsidR="008A06D1">
        <w:rPr>
          <w:lang w:val="en-US"/>
        </w:rPr>
        <w:t>.</w:t>
      </w:r>
    </w:p>
    <w:p w:rsidR="008A06D1" w:rsidRDefault="00B96093" w:rsidP="00745C19">
      <w:pPr>
        <w:pStyle w:val="ad"/>
        <w:numPr>
          <w:ilvl w:val="0"/>
          <w:numId w:val="35"/>
        </w:numPr>
        <w:ind w:left="426" w:hanging="567"/>
        <w:jc w:val="left"/>
      </w:pPr>
      <w:r>
        <w:t>Легенда представления «Ядра» // Интернет</w:t>
      </w:r>
      <w:r>
        <w:br/>
      </w:r>
      <w:hyperlink r:id="rId58" w:history="1">
        <w:r w:rsidR="008A06D1" w:rsidRPr="008A06D1">
          <w:rPr>
            <w:rStyle w:val="a6"/>
            <w:lang w:val="en-US"/>
          </w:rPr>
          <w:t>http</w:t>
        </w:r>
        <w:r w:rsidR="008A06D1" w:rsidRPr="00B96093">
          <w:rPr>
            <w:rStyle w:val="a6"/>
          </w:rPr>
          <w:t>://</w:t>
        </w:r>
        <w:proofErr w:type="spellStart"/>
        <w:r w:rsidR="008A06D1" w:rsidRPr="008A06D1">
          <w:rPr>
            <w:rStyle w:val="a6"/>
            <w:lang w:val="en-US"/>
          </w:rPr>
          <w:t>msdn</w:t>
        </w:r>
        <w:proofErr w:type="spellEnd"/>
        <w:r w:rsidR="008A06D1" w:rsidRPr="00B96093">
          <w:rPr>
            <w:rStyle w:val="a6"/>
          </w:rPr>
          <w:t>.</w:t>
        </w:r>
        <w:proofErr w:type="spellStart"/>
        <w:r w:rsidR="008A06D1" w:rsidRPr="008A06D1">
          <w:rPr>
            <w:rStyle w:val="a6"/>
            <w:lang w:val="en-US"/>
          </w:rPr>
          <w:t>microsoft</w:t>
        </w:r>
        <w:proofErr w:type="spellEnd"/>
        <w:r w:rsidR="008A06D1" w:rsidRPr="00B96093">
          <w:rPr>
            <w:rStyle w:val="a6"/>
          </w:rPr>
          <w:t>.</w:t>
        </w:r>
        <w:r w:rsidR="008A06D1" w:rsidRPr="008A06D1">
          <w:rPr>
            <w:rStyle w:val="a6"/>
            <w:lang w:val="en-US"/>
          </w:rPr>
          <w:t>com</w:t>
        </w:r>
        <w:r w:rsidR="008A06D1" w:rsidRPr="00B96093">
          <w:rPr>
            <w:rStyle w:val="a6"/>
          </w:rPr>
          <w:t>/</w:t>
        </w:r>
        <w:proofErr w:type="spellStart"/>
        <w:r w:rsidR="008A06D1" w:rsidRPr="008A06D1">
          <w:rPr>
            <w:rStyle w:val="a6"/>
            <w:lang w:val="en-US"/>
          </w:rPr>
          <w:t>ru</w:t>
        </w:r>
        <w:proofErr w:type="spellEnd"/>
        <w:r w:rsidR="008A06D1" w:rsidRPr="00B96093">
          <w:rPr>
            <w:rStyle w:val="a6"/>
          </w:rPr>
          <w:t>-</w:t>
        </w:r>
        <w:proofErr w:type="spellStart"/>
        <w:r w:rsidR="008A06D1" w:rsidRPr="008A06D1">
          <w:rPr>
            <w:rStyle w:val="a6"/>
            <w:lang w:val="en-US"/>
          </w:rPr>
          <w:t>ru</w:t>
        </w:r>
        <w:proofErr w:type="spellEnd"/>
        <w:r w:rsidR="008A06D1" w:rsidRPr="00B96093">
          <w:rPr>
            <w:rStyle w:val="a6"/>
          </w:rPr>
          <w:t>/</w:t>
        </w:r>
        <w:r w:rsidR="008A06D1" w:rsidRPr="008A06D1">
          <w:rPr>
            <w:rStyle w:val="a6"/>
            <w:lang w:val="en-US"/>
          </w:rPr>
          <w:t>library</w:t>
        </w:r>
        <w:r w:rsidR="008A06D1" w:rsidRPr="00B96093">
          <w:rPr>
            <w:rStyle w:val="a6"/>
          </w:rPr>
          <w:t>/</w:t>
        </w:r>
        <w:proofErr w:type="spellStart"/>
        <w:r w:rsidR="008A06D1" w:rsidRPr="008A06D1">
          <w:rPr>
            <w:rStyle w:val="a6"/>
            <w:lang w:val="en-US"/>
          </w:rPr>
          <w:t>ee</w:t>
        </w:r>
        <w:proofErr w:type="spellEnd"/>
        <w:r w:rsidR="008A06D1" w:rsidRPr="00B96093">
          <w:rPr>
            <w:rStyle w:val="a6"/>
          </w:rPr>
          <w:t>378535.</w:t>
        </w:r>
        <w:proofErr w:type="spellStart"/>
        <w:r w:rsidR="008A06D1" w:rsidRPr="008A06D1">
          <w:rPr>
            <w:rStyle w:val="a6"/>
            <w:lang w:val="en-US"/>
          </w:rPr>
          <w:t>aspx</w:t>
        </w:r>
        <w:proofErr w:type="spellEnd"/>
      </w:hyperlink>
    </w:p>
    <w:p w:rsidR="00B96093" w:rsidRDefault="00B96093" w:rsidP="00745C19">
      <w:pPr>
        <w:pStyle w:val="ad"/>
        <w:numPr>
          <w:ilvl w:val="0"/>
          <w:numId w:val="35"/>
        </w:numPr>
        <w:ind w:left="426" w:hanging="567"/>
        <w:jc w:val="left"/>
      </w:pPr>
      <w:proofErr w:type="spellStart"/>
      <w:r>
        <w:t>Родригес</w:t>
      </w:r>
      <w:proofErr w:type="spellEnd"/>
      <w:r>
        <w:t xml:space="preserve">, Фишер, </w:t>
      </w:r>
      <w:proofErr w:type="spellStart"/>
      <w:r>
        <w:t>Смолски</w:t>
      </w:r>
      <w:proofErr w:type="spellEnd"/>
      <w:r>
        <w:t xml:space="preserve">. </w:t>
      </w:r>
      <w:r>
        <w:rPr>
          <w:lang w:val="en-US"/>
        </w:rPr>
        <w:t>Linux</w:t>
      </w:r>
      <w:r>
        <w:t xml:space="preserve">. Азбука ядра. М: </w:t>
      </w:r>
      <w:proofErr w:type="spellStart"/>
      <w:r>
        <w:t>Кудиц-Пресс</w:t>
      </w:r>
      <w:proofErr w:type="spellEnd"/>
      <w:r>
        <w:t>, 2011</w:t>
      </w:r>
    </w:p>
    <w:p w:rsidR="00B96093" w:rsidRDefault="00B96093" w:rsidP="00745C19">
      <w:pPr>
        <w:pStyle w:val="ad"/>
        <w:numPr>
          <w:ilvl w:val="0"/>
          <w:numId w:val="35"/>
        </w:numPr>
        <w:ind w:left="426" w:hanging="567"/>
        <w:jc w:val="left"/>
        <w:rPr>
          <w:lang w:val="en-US"/>
        </w:rPr>
      </w:pPr>
      <w:r>
        <w:rPr>
          <w:lang w:val="en-US"/>
        </w:rPr>
        <w:t xml:space="preserve">P. </w:t>
      </w:r>
      <w:proofErr w:type="spellStart"/>
      <w:r>
        <w:rPr>
          <w:lang w:val="en-US"/>
        </w:rPr>
        <w:t>Raghavan</w:t>
      </w:r>
      <w:proofErr w:type="spellEnd"/>
      <w:r>
        <w:rPr>
          <w:lang w:val="en-US"/>
        </w:rPr>
        <w:t xml:space="preserve">, </w:t>
      </w:r>
      <w:proofErr w:type="spellStart"/>
      <w:r>
        <w:rPr>
          <w:lang w:val="en-US"/>
        </w:rPr>
        <w:t>Amol</w:t>
      </w:r>
      <w:proofErr w:type="spellEnd"/>
      <w:r>
        <w:rPr>
          <w:lang w:val="en-US"/>
        </w:rPr>
        <w:t xml:space="preserve"> Lad, </w:t>
      </w:r>
      <w:proofErr w:type="spellStart"/>
      <w:r>
        <w:rPr>
          <w:lang w:val="en-US"/>
        </w:rPr>
        <w:t>Sriram</w:t>
      </w:r>
      <w:proofErr w:type="spellEnd"/>
      <w:r>
        <w:rPr>
          <w:lang w:val="en-US"/>
        </w:rPr>
        <w:t xml:space="preserve"> </w:t>
      </w:r>
      <w:proofErr w:type="spellStart"/>
      <w:r>
        <w:rPr>
          <w:lang w:val="en-US"/>
        </w:rPr>
        <w:t>Neelakandan</w:t>
      </w:r>
      <w:proofErr w:type="spellEnd"/>
      <w:r>
        <w:rPr>
          <w:lang w:val="en-US"/>
        </w:rPr>
        <w:t xml:space="preserve">. </w:t>
      </w:r>
      <w:r w:rsidRPr="00B96093">
        <w:rPr>
          <w:lang w:val="en-US"/>
        </w:rPr>
        <w:t>Embedded Linux System Design and Development</w:t>
      </w:r>
      <w:r>
        <w:rPr>
          <w:lang w:val="en-US"/>
        </w:rPr>
        <w:t xml:space="preserve">. </w:t>
      </w:r>
      <w:r>
        <w:t xml:space="preserve">М: </w:t>
      </w:r>
      <w:proofErr w:type="spellStart"/>
      <w:r>
        <w:rPr>
          <w:lang w:val="en-US"/>
        </w:rPr>
        <w:t>Auerbach</w:t>
      </w:r>
      <w:proofErr w:type="spellEnd"/>
      <w:r>
        <w:rPr>
          <w:lang w:val="en-US"/>
        </w:rPr>
        <w:t xml:space="preserve"> Publications, 2006.</w:t>
      </w:r>
    </w:p>
    <w:p w:rsidR="00745C19" w:rsidRDefault="00745C19" w:rsidP="00745C19">
      <w:pPr>
        <w:pStyle w:val="ad"/>
        <w:numPr>
          <w:ilvl w:val="0"/>
          <w:numId w:val="35"/>
        </w:numPr>
        <w:ind w:left="426" w:hanging="567"/>
        <w:jc w:val="left"/>
      </w:pPr>
      <w:r>
        <w:t xml:space="preserve">Справочник по </w:t>
      </w:r>
      <w:r>
        <w:rPr>
          <w:lang w:val="en-US"/>
        </w:rPr>
        <w:t>MATLAB</w:t>
      </w:r>
      <w:r w:rsidRPr="00745C19">
        <w:t xml:space="preserve"> // </w:t>
      </w:r>
      <w:r>
        <w:t>Интернет</w:t>
      </w:r>
      <w:r>
        <w:br/>
      </w:r>
      <w:hyperlink r:id="rId59" w:history="1">
        <w:r>
          <w:rPr>
            <w:rStyle w:val="a6"/>
          </w:rPr>
          <w:t>http://www.mathworks.com</w:t>
        </w:r>
      </w:hyperlink>
    </w:p>
    <w:p w:rsidR="00745C19" w:rsidRDefault="00745C19" w:rsidP="00745C19">
      <w:pPr>
        <w:pStyle w:val="ad"/>
        <w:numPr>
          <w:ilvl w:val="0"/>
          <w:numId w:val="35"/>
        </w:numPr>
        <w:ind w:left="426" w:hanging="567"/>
        <w:jc w:val="left"/>
      </w:pPr>
      <w:r>
        <w:t>Ответы на вопросы по гибридным потокам // Интернет</w:t>
      </w:r>
      <w:r>
        <w:br/>
      </w:r>
      <w:hyperlink r:id="rId60" w:history="1">
        <w:r>
          <w:rPr>
            <w:rStyle w:val="a6"/>
          </w:rPr>
          <w:t>http://cs.stackexchange.com/questions/1074</w:t>
        </w:r>
      </w:hyperlink>
    </w:p>
    <w:p w:rsidR="00745C19" w:rsidRDefault="00745C19" w:rsidP="00745C19">
      <w:pPr>
        <w:pStyle w:val="ad"/>
        <w:numPr>
          <w:ilvl w:val="0"/>
          <w:numId w:val="35"/>
        </w:numPr>
        <w:ind w:left="426" w:hanging="567"/>
        <w:jc w:val="left"/>
      </w:pPr>
      <w:r>
        <w:t>Статья о полноте тестирования // Интернет</w:t>
      </w:r>
      <w:r>
        <w:br/>
      </w:r>
      <w:hyperlink r:id="rId61" w:history="1">
        <w:r>
          <w:rPr>
            <w:rStyle w:val="a6"/>
          </w:rPr>
          <w:t>http://habrahabr.ru/post/122098/</w:t>
        </w:r>
      </w:hyperlink>
    </w:p>
    <w:p w:rsidR="00745C19" w:rsidRDefault="00745C19" w:rsidP="00745C19">
      <w:pPr>
        <w:pStyle w:val="ad"/>
        <w:numPr>
          <w:ilvl w:val="0"/>
          <w:numId w:val="35"/>
        </w:numPr>
        <w:ind w:left="426" w:hanging="567"/>
        <w:jc w:val="left"/>
      </w:pPr>
      <w:proofErr w:type="spellStart"/>
      <w:r>
        <w:t>Бондаревский</w:t>
      </w:r>
      <w:proofErr w:type="spellEnd"/>
      <w:r>
        <w:t xml:space="preserve"> А.С., Гагарина Л.Г., </w:t>
      </w:r>
      <w:proofErr w:type="spellStart"/>
      <w:r>
        <w:t>Лупин</w:t>
      </w:r>
      <w:proofErr w:type="spellEnd"/>
      <w:r>
        <w:t xml:space="preserve"> С.А, Портнов Е.М. Методические указания по подготовке диссертационных работ на соискание ученой степени магистра техники и технологии по направлению 552800 «Информатика и вычислительная техника». М: МИЭТ, 2009.</w:t>
      </w:r>
    </w:p>
    <w:p w:rsidR="00745C19" w:rsidRDefault="00D544DF" w:rsidP="001E4BD4">
      <w:pPr>
        <w:pStyle w:val="ad"/>
        <w:numPr>
          <w:ilvl w:val="0"/>
          <w:numId w:val="35"/>
        </w:numPr>
        <w:ind w:left="426" w:hanging="567"/>
        <w:jc w:val="left"/>
      </w:pPr>
      <w:r>
        <w:t xml:space="preserve">Б.В. </w:t>
      </w:r>
      <w:proofErr w:type="spellStart"/>
      <w:r w:rsidR="00745C19" w:rsidRPr="00745C19">
        <w:t>Керниган</w:t>
      </w:r>
      <w:proofErr w:type="spellEnd"/>
      <w:r w:rsidR="00745C19" w:rsidRPr="00745C19">
        <w:t xml:space="preserve">, </w:t>
      </w:r>
      <w:r>
        <w:t xml:space="preserve">Д.М. </w:t>
      </w:r>
      <w:proofErr w:type="spellStart"/>
      <w:r w:rsidR="00745C19" w:rsidRPr="00745C19">
        <w:t>Ричи</w:t>
      </w:r>
      <w:proofErr w:type="spellEnd"/>
      <w:r w:rsidR="00745C19" w:rsidRPr="00745C19">
        <w:t>. Язык C</w:t>
      </w:r>
      <w:r w:rsidR="00745C19">
        <w:t>. // Интернет</w:t>
      </w:r>
      <w:r w:rsidR="00745C19">
        <w:br/>
      </w:r>
      <w:hyperlink r:id="rId62" w:history="1">
        <w:r w:rsidR="00745C19">
          <w:rPr>
            <w:rStyle w:val="a6"/>
          </w:rPr>
          <w:t>http://lib.ru/CTOTOR/kernigan.txt</w:t>
        </w:r>
      </w:hyperlink>
    </w:p>
    <w:p w:rsidR="00D544DF" w:rsidRDefault="00F87E59" w:rsidP="001E4BD4">
      <w:pPr>
        <w:pStyle w:val="ad"/>
        <w:numPr>
          <w:ilvl w:val="0"/>
          <w:numId w:val="35"/>
        </w:numPr>
        <w:ind w:left="426" w:hanging="567"/>
        <w:jc w:val="left"/>
      </w:pPr>
      <w:r>
        <w:t xml:space="preserve">Г. </w:t>
      </w:r>
      <w:proofErr w:type="spellStart"/>
      <w:r>
        <w:t>Шилдт</w:t>
      </w:r>
      <w:proofErr w:type="spellEnd"/>
      <w:r>
        <w:t xml:space="preserve">. </w:t>
      </w:r>
      <w:r w:rsidRPr="00F87E59">
        <w:t>Самоучитель C++</w:t>
      </w:r>
      <w:r>
        <w:t>.</w:t>
      </w:r>
      <w:r w:rsidR="003662E7">
        <w:t xml:space="preserve"> Изд-во: БХВ </w:t>
      </w:r>
      <w:r w:rsidR="003662E7" w:rsidRPr="003662E7">
        <w:t>Санкт-Петербург</w:t>
      </w:r>
      <w:r w:rsidR="003662E7">
        <w:t xml:space="preserve">, 2006 – 688 </w:t>
      </w:r>
      <w:proofErr w:type="gramStart"/>
      <w:r w:rsidR="003662E7">
        <w:t>с</w:t>
      </w:r>
      <w:proofErr w:type="gramEnd"/>
      <w:r w:rsidR="003662E7">
        <w:t>.</w:t>
      </w:r>
    </w:p>
    <w:p w:rsidR="003662E7" w:rsidRDefault="003662E7" w:rsidP="001E4BD4">
      <w:pPr>
        <w:pStyle w:val="ad"/>
        <w:numPr>
          <w:ilvl w:val="0"/>
          <w:numId w:val="35"/>
        </w:numPr>
        <w:ind w:left="426" w:hanging="567"/>
        <w:jc w:val="left"/>
        <w:rPr>
          <w:lang w:val="en-US"/>
        </w:rPr>
      </w:pPr>
      <w:proofErr w:type="spellStart"/>
      <w:r w:rsidRPr="003662E7">
        <w:t>Хазим</w:t>
      </w:r>
      <w:proofErr w:type="spellEnd"/>
      <w:r w:rsidRPr="003662E7">
        <w:t xml:space="preserve"> </w:t>
      </w:r>
      <w:proofErr w:type="spellStart"/>
      <w:r w:rsidRPr="003662E7">
        <w:t>Шафи</w:t>
      </w:r>
      <w:proofErr w:type="spellEnd"/>
      <w:r>
        <w:t xml:space="preserve">. </w:t>
      </w:r>
      <w:r w:rsidRPr="003662E7">
        <w:t xml:space="preserve">Оптимизация производительности с помощью </w:t>
      </w:r>
      <w:r w:rsidRPr="003662E7">
        <w:rPr>
          <w:lang w:val="en-US"/>
        </w:rPr>
        <w:t xml:space="preserve">Concurrency </w:t>
      </w:r>
      <w:proofErr w:type="spellStart"/>
      <w:r w:rsidRPr="003662E7">
        <w:rPr>
          <w:lang w:val="en-US"/>
        </w:rPr>
        <w:t>Visualizer</w:t>
      </w:r>
      <w:proofErr w:type="spellEnd"/>
      <w:r w:rsidRPr="003662E7">
        <w:rPr>
          <w:lang w:val="en-US"/>
        </w:rPr>
        <w:t xml:space="preserve"> </w:t>
      </w:r>
      <w:r w:rsidRPr="003662E7">
        <w:t>в</w:t>
      </w:r>
      <w:r w:rsidRPr="003662E7">
        <w:rPr>
          <w:lang w:val="en-US"/>
        </w:rPr>
        <w:t xml:space="preserve"> Visual Studio 2010. </w:t>
      </w:r>
      <w:r>
        <w:t xml:space="preserve">Журнал </w:t>
      </w:r>
      <w:r>
        <w:rPr>
          <w:lang w:val="en-US"/>
        </w:rPr>
        <w:t>MSDN Magazine, 201</w:t>
      </w:r>
      <w:r w:rsidR="00124D59">
        <w:rPr>
          <w:lang w:val="en-US"/>
        </w:rPr>
        <w:t>1.</w:t>
      </w:r>
    </w:p>
    <w:p w:rsidR="00124D59" w:rsidRDefault="00124D59" w:rsidP="001E4BD4">
      <w:pPr>
        <w:pStyle w:val="ad"/>
        <w:numPr>
          <w:ilvl w:val="0"/>
          <w:numId w:val="35"/>
        </w:numPr>
        <w:ind w:left="426" w:hanging="567"/>
        <w:jc w:val="left"/>
      </w:pPr>
      <w:proofErr w:type="spellStart"/>
      <w:r w:rsidRPr="00124D59">
        <w:t>Гаральд</w:t>
      </w:r>
      <w:proofErr w:type="spellEnd"/>
      <w:r w:rsidRPr="00124D59">
        <w:t xml:space="preserve"> </w:t>
      </w:r>
      <w:proofErr w:type="spellStart"/>
      <w:r w:rsidRPr="00124D59">
        <w:t>Крамер</w:t>
      </w:r>
      <w:proofErr w:type="spellEnd"/>
      <w:r w:rsidRPr="00124D59">
        <w:t xml:space="preserve">. Математические методы статистики. </w:t>
      </w:r>
      <w:r>
        <w:t xml:space="preserve">Изд-во «Мир», 1975 – 648 </w:t>
      </w:r>
      <w:proofErr w:type="gramStart"/>
      <w:r>
        <w:t>с</w:t>
      </w:r>
      <w:proofErr w:type="gramEnd"/>
      <w:r>
        <w:t>.</w:t>
      </w:r>
    </w:p>
    <w:p w:rsidR="00124D59" w:rsidRDefault="00124D59" w:rsidP="001E4BD4">
      <w:pPr>
        <w:pStyle w:val="ad"/>
        <w:numPr>
          <w:ilvl w:val="0"/>
          <w:numId w:val="35"/>
        </w:numPr>
        <w:ind w:left="426" w:hanging="567"/>
        <w:jc w:val="left"/>
      </w:pPr>
      <w:r>
        <w:t>Вуколов Э.</w:t>
      </w:r>
      <w:r w:rsidRPr="00124D59">
        <w:t>А. Основы статистического ан</w:t>
      </w:r>
      <w:r>
        <w:t xml:space="preserve">ализа.  –  М.: Форум, 2004. – </w:t>
      </w:r>
      <w:r w:rsidRPr="00124D59">
        <w:t>424</w:t>
      </w:r>
      <w:r>
        <w:t> </w:t>
      </w:r>
      <w:proofErr w:type="gramStart"/>
      <w:r w:rsidRPr="00124D59">
        <w:t>с</w:t>
      </w:r>
      <w:proofErr w:type="gramEnd"/>
      <w:r w:rsidRPr="00124D59">
        <w:t>.</w:t>
      </w:r>
    </w:p>
    <w:p w:rsidR="002A0751" w:rsidRPr="00124D59" w:rsidRDefault="00BB59AA" w:rsidP="001E4BD4">
      <w:pPr>
        <w:pStyle w:val="ad"/>
        <w:numPr>
          <w:ilvl w:val="0"/>
          <w:numId w:val="35"/>
        </w:numPr>
        <w:ind w:left="426" w:hanging="567"/>
        <w:jc w:val="left"/>
      </w:pPr>
      <w:r w:rsidRPr="00BB59AA">
        <w:t xml:space="preserve">Гончаров </w:t>
      </w:r>
      <w:r>
        <w:t>В.А. Методы оптимизации // Учебное</w:t>
      </w:r>
      <w:r w:rsidR="0071515C">
        <w:t xml:space="preserve"> пособие</w:t>
      </w:r>
      <w:r w:rsidR="00CB77EB">
        <w:t>,</w:t>
      </w:r>
      <w:r w:rsidRPr="00BB59AA">
        <w:t xml:space="preserve"> М. Высшая школа</w:t>
      </w:r>
      <w:r w:rsidR="008033A7">
        <w:t>,</w:t>
      </w:r>
      <w:r w:rsidRPr="00BB59AA">
        <w:t xml:space="preserve"> 2008</w:t>
      </w:r>
      <w:r w:rsidR="000A2F47">
        <w:t xml:space="preserve"> –</w:t>
      </w:r>
      <w:r w:rsidRPr="00BB59AA">
        <w:t xml:space="preserve"> 204с.</w:t>
      </w:r>
      <w:r w:rsidR="002A0751" w:rsidRPr="00124D59">
        <w:br w:type="page"/>
      </w:r>
    </w:p>
    <w:p w:rsidR="00223708" w:rsidRPr="00223708" w:rsidRDefault="00223708" w:rsidP="007B4648">
      <w:pPr>
        <w:pStyle w:val="1"/>
        <w:numPr>
          <w:ilvl w:val="0"/>
          <w:numId w:val="0"/>
        </w:numPr>
      </w:pPr>
      <w:bookmarkStart w:id="172" w:name="_Toc357911245"/>
      <w:r>
        <w:lastRenderedPageBreak/>
        <w:t>Список иллюстраций</w:t>
      </w:r>
      <w:bookmarkEnd w:id="172"/>
    </w:p>
    <w:p w:rsidR="00054185" w:rsidRDefault="00C82C5F">
      <w:pPr>
        <w:pStyle w:val="af9"/>
        <w:tabs>
          <w:tab w:val="right" w:leader="dot" w:pos="9345"/>
        </w:tabs>
        <w:rPr>
          <w:rFonts w:asciiTheme="minorHAnsi" w:eastAsiaTheme="minorEastAsia" w:hAnsiTheme="minorHAnsi" w:cstheme="minorBidi"/>
          <w:noProof/>
          <w:sz w:val="22"/>
          <w:szCs w:val="22"/>
        </w:rPr>
      </w:pPr>
      <w:r>
        <w:rPr>
          <w:lang w:val="en-US"/>
        </w:rPr>
        <w:fldChar w:fldCharType="begin"/>
      </w:r>
      <w:r w:rsidR="00267B1A" w:rsidRPr="00330EFB">
        <w:instrText xml:space="preserve"> </w:instrText>
      </w:r>
      <w:r w:rsidR="00267B1A">
        <w:rPr>
          <w:lang w:val="en-US"/>
        </w:rPr>
        <w:instrText>TOC</w:instrText>
      </w:r>
      <w:r w:rsidR="00267B1A" w:rsidRPr="00330EFB">
        <w:instrText xml:space="preserve"> \</w:instrText>
      </w:r>
      <w:r w:rsidR="00267B1A">
        <w:rPr>
          <w:lang w:val="en-US"/>
        </w:rPr>
        <w:instrText>h</w:instrText>
      </w:r>
      <w:r w:rsidR="00267B1A" w:rsidRPr="00330EFB">
        <w:instrText xml:space="preserve"> \</w:instrText>
      </w:r>
      <w:r w:rsidR="00267B1A">
        <w:rPr>
          <w:lang w:val="en-US"/>
        </w:rPr>
        <w:instrText>z</w:instrText>
      </w:r>
      <w:r w:rsidR="00267B1A" w:rsidRPr="00330EFB">
        <w:instrText xml:space="preserve"> \</w:instrText>
      </w:r>
      <w:r w:rsidR="00267B1A">
        <w:rPr>
          <w:lang w:val="en-US"/>
        </w:rPr>
        <w:instrText>c</w:instrText>
      </w:r>
      <w:r w:rsidR="00267B1A" w:rsidRPr="00330EFB">
        <w:instrText xml:space="preserve"> "Рис." </w:instrText>
      </w:r>
      <w:r>
        <w:rPr>
          <w:lang w:val="en-US"/>
        </w:rPr>
        <w:fldChar w:fldCharType="separate"/>
      </w:r>
      <w:hyperlink r:id="rId63" w:anchor="_Toc357907319" w:history="1">
        <w:r w:rsidR="00054185" w:rsidRPr="00552FC7">
          <w:rPr>
            <w:rStyle w:val="a6"/>
            <w:noProof/>
          </w:rPr>
          <w:t>Рис. 1.1. Архитектура программы, построенной с применением шаблонов проектирования «Реактор» и «Активный объект»</w:t>
        </w:r>
        <w:r w:rsidR="00054185">
          <w:rPr>
            <w:noProof/>
            <w:webHidden/>
          </w:rPr>
          <w:tab/>
        </w:r>
        <w:r w:rsidR="00054185">
          <w:rPr>
            <w:noProof/>
            <w:webHidden/>
          </w:rPr>
          <w:fldChar w:fldCharType="begin"/>
        </w:r>
        <w:r w:rsidR="00054185">
          <w:rPr>
            <w:noProof/>
            <w:webHidden/>
          </w:rPr>
          <w:instrText xml:space="preserve"> PAGEREF _Toc357907319 \h </w:instrText>
        </w:r>
        <w:r w:rsidR="00054185">
          <w:rPr>
            <w:noProof/>
            <w:webHidden/>
          </w:rPr>
        </w:r>
        <w:r w:rsidR="00054185">
          <w:rPr>
            <w:noProof/>
            <w:webHidden/>
          </w:rPr>
          <w:fldChar w:fldCharType="separate"/>
        </w:r>
        <w:r w:rsidR="00054185">
          <w:rPr>
            <w:noProof/>
            <w:webHidden/>
          </w:rPr>
          <w:t>21</w:t>
        </w:r>
        <w:r w:rsidR="00054185">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r:id="rId64" w:anchor="_Toc357907320" w:history="1">
        <w:r w:rsidRPr="00552FC7">
          <w:rPr>
            <w:rStyle w:val="a6"/>
            <w:noProof/>
          </w:rPr>
          <w:t>Рис. 1.2. Архитектура программы, построенной с применением шаблона проектирования «Реактор» и инверсии контроля</w:t>
        </w:r>
        <w:r>
          <w:rPr>
            <w:noProof/>
            <w:webHidden/>
          </w:rPr>
          <w:tab/>
        </w:r>
        <w:r>
          <w:rPr>
            <w:noProof/>
            <w:webHidden/>
          </w:rPr>
          <w:fldChar w:fldCharType="begin"/>
        </w:r>
        <w:r>
          <w:rPr>
            <w:noProof/>
            <w:webHidden/>
          </w:rPr>
          <w:instrText xml:space="preserve"> PAGEREF _Toc357907320 \h </w:instrText>
        </w:r>
        <w:r>
          <w:rPr>
            <w:noProof/>
            <w:webHidden/>
          </w:rPr>
        </w:r>
        <w:r>
          <w:rPr>
            <w:noProof/>
            <w:webHidden/>
          </w:rPr>
          <w:fldChar w:fldCharType="separate"/>
        </w:r>
        <w:r>
          <w:rPr>
            <w:noProof/>
            <w:webHidden/>
          </w:rPr>
          <w:t>22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1" w:history="1">
        <w:r w:rsidRPr="00552FC7">
          <w:rPr>
            <w:rStyle w:val="a6"/>
            <w:noProof/>
          </w:rPr>
          <w:t xml:space="preserve">Рис. 1.3. График зависимости режима работы </w:t>
        </w:r>
        <w:r w:rsidRPr="00552FC7">
          <w:rPr>
            <w:rStyle w:val="a6"/>
            <w:noProof/>
            <w:lang w:val="en-US"/>
          </w:rPr>
          <w:t>Microsoft</w:t>
        </w:r>
        <w:r w:rsidRPr="00552FC7">
          <w:rPr>
            <w:rStyle w:val="a6"/>
            <w:noProof/>
          </w:rPr>
          <w:t xml:space="preserve"> SQL Server 2008 от пользовательской нагрузки.</w:t>
        </w:r>
        <w:r>
          <w:rPr>
            <w:noProof/>
            <w:webHidden/>
          </w:rPr>
          <w:tab/>
        </w:r>
        <w:r>
          <w:rPr>
            <w:noProof/>
            <w:webHidden/>
          </w:rPr>
          <w:fldChar w:fldCharType="begin"/>
        </w:r>
        <w:r>
          <w:rPr>
            <w:noProof/>
            <w:webHidden/>
          </w:rPr>
          <w:instrText xml:space="preserve"> PAGEREF _Toc357907321 \h </w:instrText>
        </w:r>
        <w:r>
          <w:rPr>
            <w:noProof/>
            <w:webHidden/>
          </w:rPr>
        </w:r>
        <w:r>
          <w:rPr>
            <w:noProof/>
            <w:webHidden/>
          </w:rPr>
          <w:fldChar w:fldCharType="separate"/>
        </w:r>
        <w:r>
          <w:rPr>
            <w:noProof/>
            <w:webHidden/>
          </w:rPr>
          <w:t>29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2" w:history="1">
        <w:r w:rsidRPr="00552FC7">
          <w:rPr>
            <w:rStyle w:val="a6"/>
            <w:noProof/>
          </w:rPr>
          <w:t xml:space="preserve">Рис. 2.1. Обобщенная схема строения процессов </w:t>
        </w:r>
        <w:r w:rsidRPr="00552FC7">
          <w:rPr>
            <w:rStyle w:val="a6"/>
            <w:noProof/>
            <w:lang w:val="en-US"/>
          </w:rPr>
          <w:t>SMP</w:t>
        </w:r>
        <w:r w:rsidRPr="00552FC7">
          <w:rPr>
            <w:rStyle w:val="a6"/>
            <w:noProof/>
          </w:rPr>
          <w:t xml:space="preserve"> системы</w:t>
        </w:r>
        <w:r>
          <w:rPr>
            <w:noProof/>
            <w:webHidden/>
          </w:rPr>
          <w:tab/>
        </w:r>
        <w:r>
          <w:rPr>
            <w:noProof/>
            <w:webHidden/>
          </w:rPr>
          <w:fldChar w:fldCharType="begin"/>
        </w:r>
        <w:r>
          <w:rPr>
            <w:noProof/>
            <w:webHidden/>
          </w:rPr>
          <w:instrText xml:space="preserve"> PAGEREF _Toc357907322 \h </w:instrText>
        </w:r>
        <w:r>
          <w:rPr>
            <w:noProof/>
            <w:webHidden/>
          </w:rPr>
        </w:r>
        <w:r>
          <w:rPr>
            <w:noProof/>
            <w:webHidden/>
          </w:rPr>
          <w:fldChar w:fldCharType="separate"/>
        </w:r>
        <w:r>
          <w:rPr>
            <w:noProof/>
            <w:webHidden/>
          </w:rPr>
          <w:t>33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3" w:history="1">
        <w:r w:rsidRPr="00552FC7">
          <w:rPr>
            <w:rStyle w:val="a6"/>
            <w:noProof/>
          </w:rPr>
          <w:t xml:space="preserve">Рис. 2.2. Схема алгоритма работы экспериментальной программы, подпрограммы </w:t>
        </w:r>
        <w:r w:rsidRPr="00552FC7">
          <w:rPr>
            <w:rStyle w:val="a6"/>
            <w:noProof/>
            <w:lang w:val="en-US"/>
          </w:rPr>
          <w:t>A</w:t>
        </w:r>
        <w:r>
          <w:rPr>
            <w:noProof/>
            <w:webHidden/>
          </w:rPr>
          <w:tab/>
        </w:r>
        <w:r>
          <w:rPr>
            <w:noProof/>
            <w:webHidden/>
          </w:rPr>
          <w:fldChar w:fldCharType="begin"/>
        </w:r>
        <w:r>
          <w:rPr>
            <w:noProof/>
            <w:webHidden/>
          </w:rPr>
          <w:instrText xml:space="preserve"> PAGEREF _Toc357907323 \h </w:instrText>
        </w:r>
        <w:r>
          <w:rPr>
            <w:noProof/>
            <w:webHidden/>
          </w:rPr>
        </w:r>
        <w:r>
          <w:rPr>
            <w:noProof/>
            <w:webHidden/>
          </w:rPr>
          <w:fldChar w:fldCharType="separate"/>
        </w:r>
        <w:r>
          <w:rPr>
            <w:noProof/>
            <w:webHidden/>
          </w:rPr>
          <w:t>35</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4" w:history="1">
        <w:r w:rsidRPr="00552FC7">
          <w:rPr>
            <w:rStyle w:val="a6"/>
            <w:noProof/>
          </w:rPr>
          <w:t xml:space="preserve">Рис. 2.3. Схема алгоритма работы экспериментальной программы, подпрограммы </w:t>
        </w:r>
        <w:r w:rsidRPr="00552FC7">
          <w:rPr>
            <w:rStyle w:val="a6"/>
            <w:noProof/>
            <w:lang w:val="en-US"/>
          </w:rPr>
          <w:t>B</w:t>
        </w:r>
        <w:r w:rsidRPr="00552FC7">
          <w:rPr>
            <w:rStyle w:val="a6"/>
            <w:noProof/>
          </w:rPr>
          <w:t>.</w:t>
        </w:r>
        <w:r>
          <w:rPr>
            <w:noProof/>
            <w:webHidden/>
          </w:rPr>
          <w:tab/>
        </w:r>
        <w:r>
          <w:rPr>
            <w:noProof/>
            <w:webHidden/>
          </w:rPr>
          <w:fldChar w:fldCharType="begin"/>
        </w:r>
        <w:r>
          <w:rPr>
            <w:noProof/>
            <w:webHidden/>
          </w:rPr>
          <w:instrText xml:space="preserve"> PAGEREF _Toc357907324 \h </w:instrText>
        </w:r>
        <w:r>
          <w:rPr>
            <w:noProof/>
            <w:webHidden/>
          </w:rPr>
        </w:r>
        <w:r>
          <w:rPr>
            <w:noProof/>
            <w:webHidden/>
          </w:rPr>
          <w:fldChar w:fldCharType="separate"/>
        </w:r>
        <w:r>
          <w:rPr>
            <w:noProof/>
            <w:webHidden/>
          </w:rPr>
          <w:t>38</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5" w:history="1">
        <w:r w:rsidRPr="00552FC7">
          <w:rPr>
            <w:rStyle w:val="a6"/>
            <w:noProof/>
          </w:rPr>
          <w:t xml:space="preserve">Рис. 2.4. Схема алгоритма работы экспериментальной программы, подпрограммы </w:t>
        </w:r>
        <w:r w:rsidRPr="00552FC7">
          <w:rPr>
            <w:rStyle w:val="a6"/>
            <w:noProof/>
            <w:lang w:val="en-US"/>
          </w:rPr>
          <w:t>C</w:t>
        </w:r>
        <w:r w:rsidRPr="00552FC7">
          <w:rPr>
            <w:rStyle w:val="a6"/>
            <w:noProof/>
          </w:rPr>
          <w:t>.</w:t>
        </w:r>
        <w:r>
          <w:rPr>
            <w:noProof/>
            <w:webHidden/>
          </w:rPr>
          <w:tab/>
        </w:r>
        <w:r>
          <w:rPr>
            <w:noProof/>
            <w:webHidden/>
          </w:rPr>
          <w:fldChar w:fldCharType="begin"/>
        </w:r>
        <w:r>
          <w:rPr>
            <w:noProof/>
            <w:webHidden/>
          </w:rPr>
          <w:instrText xml:space="preserve"> PAGEREF _Toc357907325 \h </w:instrText>
        </w:r>
        <w:r>
          <w:rPr>
            <w:noProof/>
            <w:webHidden/>
          </w:rPr>
        </w:r>
        <w:r>
          <w:rPr>
            <w:noProof/>
            <w:webHidden/>
          </w:rPr>
          <w:fldChar w:fldCharType="separate"/>
        </w:r>
        <w:r>
          <w:rPr>
            <w:noProof/>
            <w:webHidden/>
          </w:rPr>
          <w:t>39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6" w:history="1">
        <w:r w:rsidRPr="00552FC7">
          <w:rPr>
            <w:rStyle w:val="a6"/>
            <w:noProof/>
          </w:rPr>
          <w:t xml:space="preserve">Рис. 2.5. Схема алгоритма работы экспериментальной программы, подпрограммы </w:t>
        </w:r>
        <w:r w:rsidRPr="00552FC7">
          <w:rPr>
            <w:rStyle w:val="a6"/>
            <w:noProof/>
            <w:lang w:val="en-US"/>
          </w:rPr>
          <w:t>D</w:t>
        </w:r>
        <w:r w:rsidRPr="00552FC7">
          <w:rPr>
            <w:rStyle w:val="a6"/>
            <w:noProof/>
          </w:rPr>
          <w:t>.</w:t>
        </w:r>
        <w:r>
          <w:rPr>
            <w:noProof/>
            <w:webHidden/>
          </w:rPr>
          <w:tab/>
        </w:r>
        <w:r>
          <w:rPr>
            <w:noProof/>
            <w:webHidden/>
          </w:rPr>
          <w:fldChar w:fldCharType="begin"/>
        </w:r>
        <w:r>
          <w:rPr>
            <w:noProof/>
            <w:webHidden/>
          </w:rPr>
          <w:instrText xml:space="preserve"> PAGEREF _Toc357907326 \h </w:instrText>
        </w:r>
        <w:r>
          <w:rPr>
            <w:noProof/>
            <w:webHidden/>
          </w:rPr>
        </w:r>
        <w:r>
          <w:rPr>
            <w:noProof/>
            <w:webHidden/>
          </w:rPr>
          <w:fldChar w:fldCharType="separate"/>
        </w:r>
        <w:r>
          <w:rPr>
            <w:noProof/>
            <w:webHidden/>
          </w:rPr>
          <w:t>40</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7" w:history="1">
        <w:r w:rsidRPr="00552FC7">
          <w:rPr>
            <w:rStyle w:val="a6"/>
            <w:noProof/>
          </w:rPr>
          <w:t>Рис. 2.6. Схема взаимодействия подпрограмм экспериментальной программы.</w:t>
        </w:r>
        <w:r>
          <w:rPr>
            <w:noProof/>
            <w:webHidden/>
          </w:rPr>
          <w:tab/>
        </w:r>
        <w:r>
          <w:rPr>
            <w:noProof/>
            <w:webHidden/>
          </w:rPr>
          <w:fldChar w:fldCharType="begin"/>
        </w:r>
        <w:r>
          <w:rPr>
            <w:noProof/>
            <w:webHidden/>
          </w:rPr>
          <w:instrText xml:space="preserve"> PAGEREF _Toc357907327 \h </w:instrText>
        </w:r>
        <w:r>
          <w:rPr>
            <w:noProof/>
            <w:webHidden/>
          </w:rPr>
        </w:r>
        <w:r>
          <w:rPr>
            <w:noProof/>
            <w:webHidden/>
          </w:rPr>
          <w:fldChar w:fldCharType="separate"/>
        </w:r>
        <w:r>
          <w:rPr>
            <w:noProof/>
            <w:webHidden/>
          </w:rPr>
          <w:t>41</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8" w:history="1">
        <w:r w:rsidRPr="00552FC7">
          <w:rPr>
            <w:rStyle w:val="a6"/>
            <w:noProof/>
          </w:rPr>
          <w:t xml:space="preserve">Рис. 2.7. Снимок части окна программы </w:t>
        </w:r>
        <w:r w:rsidRPr="00552FC7">
          <w:rPr>
            <w:rStyle w:val="a6"/>
            <w:noProof/>
            <w:lang w:val="en-US"/>
          </w:rPr>
          <w:t>Concurrency</w:t>
        </w:r>
        <w:r w:rsidRPr="00552FC7">
          <w:rPr>
            <w:rStyle w:val="a6"/>
            <w:noProof/>
          </w:rPr>
          <w:t xml:space="preserve"> </w:t>
        </w:r>
        <w:r w:rsidRPr="00552FC7">
          <w:rPr>
            <w:rStyle w:val="a6"/>
            <w:noProof/>
            <w:lang w:val="en-US"/>
          </w:rPr>
          <w:t>Visualizer</w:t>
        </w:r>
        <w:r>
          <w:rPr>
            <w:noProof/>
            <w:webHidden/>
          </w:rPr>
          <w:tab/>
        </w:r>
        <w:r>
          <w:rPr>
            <w:noProof/>
            <w:webHidden/>
          </w:rPr>
          <w:fldChar w:fldCharType="begin"/>
        </w:r>
        <w:r>
          <w:rPr>
            <w:noProof/>
            <w:webHidden/>
          </w:rPr>
          <w:instrText xml:space="preserve"> PAGEREF _Toc357907328 \h </w:instrText>
        </w:r>
        <w:r>
          <w:rPr>
            <w:noProof/>
            <w:webHidden/>
          </w:rPr>
        </w:r>
        <w:r>
          <w:rPr>
            <w:noProof/>
            <w:webHidden/>
          </w:rPr>
          <w:fldChar w:fldCharType="separate"/>
        </w:r>
        <w:r>
          <w:rPr>
            <w:noProof/>
            <w:webHidden/>
          </w:rPr>
          <w:t>43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29" w:history="1">
        <w:r w:rsidRPr="00552FC7">
          <w:rPr>
            <w:rStyle w:val="a6"/>
            <w:noProof/>
          </w:rPr>
          <w:t>Рис. 2.8. Снимок окна программы Intel VTune Amplifier XE 2013</w:t>
        </w:r>
        <w:r>
          <w:rPr>
            <w:noProof/>
            <w:webHidden/>
          </w:rPr>
          <w:tab/>
        </w:r>
        <w:r>
          <w:rPr>
            <w:noProof/>
            <w:webHidden/>
          </w:rPr>
          <w:fldChar w:fldCharType="begin"/>
        </w:r>
        <w:r>
          <w:rPr>
            <w:noProof/>
            <w:webHidden/>
          </w:rPr>
          <w:instrText xml:space="preserve"> PAGEREF _Toc357907329 \h </w:instrText>
        </w:r>
        <w:r>
          <w:rPr>
            <w:noProof/>
            <w:webHidden/>
          </w:rPr>
        </w:r>
        <w:r>
          <w:rPr>
            <w:noProof/>
            <w:webHidden/>
          </w:rPr>
          <w:fldChar w:fldCharType="separate"/>
        </w:r>
        <w:r>
          <w:rPr>
            <w:noProof/>
            <w:webHidden/>
          </w:rPr>
          <w:t>44</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0" w:history="1">
        <w:r w:rsidRPr="00552FC7">
          <w:rPr>
            <w:rStyle w:val="a6"/>
            <w:noProof/>
          </w:rPr>
          <w:t>Рис</w:t>
        </w:r>
        <w:r w:rsidRPr="00552FC7">
          <w:rPr>
            <w:rStyle w:val="a6"/>
            <w:noProof/>
            <w:lang w:val="en-US"/>
          </w:rPr>
          <w:t xml:space="preserve">. 2.9. </w:t>
        </w:r>
        <w:r w:rsidRPr="00552FC7">
          <w:rPr>
            <w:rStyle w:val="a6"/>
            <w:noProof/>
          </w:rPr>
          <w:t>Снимок</w:t>
        </w:r>
        <w:r w:rsidRPr="00552FC7">
          <w:rPr>
            <w:rStyle w:val="a6"/>
            <w:noProof/>
            <w:lang w:val="en-US"/>
          </w:rPr>
          <w:t xml:space="preserve"> </w:t>
        </w:r>
        <w:r w:rsidRPr="00552FC7">
          <w:rPr>
            <w:rStyle w:val="a6"/>
            <w:noProof/>
          </w:rPr>
          <w:t>окна</w:t>
        </w:r>
        <w:r w:rsidRPr="00552FC7">
          <w:rPr>
            <w:rStyle w:val="a6"/>
            <w:noProof/>
            <w:lang w:val="en-US"/>
          </w:rPr>
          <w:t xml:space="preserve"> </w:t>
        </w:r>
        <w:r w:rsidRPr="00552FC7">
          <w:rPr>
            <w:rStyle w:val="a6"/>
            <w:noProof/>
          </w:rPr>
          <w:t>программы</w:t>
        </w:r>
        <w:r w:rsidRPr="00552FC7">
          <w:rPr>
            <w:rStyle w:val="a6"/>
            <w:noProof/>
            <w:lang w:val="en-US"/>
          </w:rPr>
          <w:t xml:space="preserve"> AMD CodeAnalyst Performance Analyzer</w:t>
        </w:r>
        <w:r>
          <w:rPr>
            <w:noProof/>
            <w:webHidden/>
          </w:rPr>
          <w:tab/>
        </w:r>
        <w:r>
          <w:rPr>
            <w:noProof/>
            <w:webHidden/>
          </w:rPr>
          <w:fldChar w:fldCharType="begin"/>
        </w:r>
        <w:r>
          <w:rPr>
            <w:noProof/>
            <w:webHidden/>
          </w:rPr>
          <w:instrText xml:space="preserve"> PAGEREF _Toc357907330 \h </w:instrText>
        </w:r>
        <w:r>
          <w:rPr>
            <w:noProof/>
            <w:webHidden/>
          </w:rPr>
        </w:r>
        <w:r>
          <w:rPr>
            <w:noProof/>
            <w:webHidden/>
          </w:rPr>
          <w:fldChar w:fldCharType="separate"/>
        </w:r>
        <w:r>
          <w:rPr>
            <w:noProof/>
            <w:webHidden/>
          </w:rPr>
          <w:t>45</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1" w:history="1">
        <w:r w:rsidRPr="00552FC7">
          <w:rPr>
            <w:rStyle w:val="a6"/>
            <w:noProof/>
          </w:rPr>
          <w:t xml:space="preserve">Рис. 2.10. Снимок экрана с набором инструментов анализа работы приложения </w:t>
        </w:r>
        <w:r w:rsidRPr="00552FC7">
          <w:rPr>
            <w:rStyle w:val="a6"/>
            <w:noProof/>
            <w:lang w:val="en-US"/>
          </w:rPr>
          <w:t>Apple</w:t>
        </w:r>
        <w:r w:rsidRPr="00552FC7">
          <w:rPr>
            <w:rStyle w:val="a6"/>
            <w:noProof/>
          </w:rPr>
          <w:t xml:space="preserve"> </w:t>
        </w:r>
        <w:r w:rsidRPr="00552FC7">
          <w:rPr>
            <w:rStyle w:val="a6"/>
            <w:noProof/>
            <w:lang w:val="en-US"/>
          </w:rPr>
          <w:t>XCode</w:t>
        </w:r>
        <w:r w:rsidRPr="00552FC7">
          <w:rPr>
            <w:rStyle w:val="a6"/>
            <w:noProof/>
          </w:rPr>
          <w:t xml:space="preserve"> </w:t>
        </w:r>
        <w:r w:rsidRPr="00552FC7">
          <w:rPr>
            <w:rStyle w:val="a6"/>
            <w:noProof/>
            <w:lang w:val="en-US"/>
          </w:rPr>
          <w:t>Instruments</w:t>
        </w:r>
        <w:r>
          <w:rPr>
            <w:noProof/>
            <w:webHidden/>
          </w:rPr>
          <w:tab/>
        </w:r>
        <w:r>
          <w:rPr>
            <w:noProof/>
            <w:webHidden/>
          </w:rPr>
          <w:fldChar w:fldCharType="begin"/>
        </w:r>
        <w:r>
          <w:rPr>
            <w:noProof/>
            <w:webHidden/>
          </w:rPr>
          <w:instrText xml:space="preserve"> PAGEREF _Toc357907331 \h </w:instrText>
        </w:r>
        <w:r>
          <w:rPr>
            <w:noProof/>
            <w:webHidden/>
          </w:rPr>
        </w:r>
        <w:r>
          <w:rPr>
            <w:noProof/>
            <w:webHidden/>
          </w:rPr>
          <w:fldChar w:fldCharType="separate"/>
        </w:r>
        <w:r>
          <w:rPr>
            <w:noProof/>
            <w:webHidden/>
          </w:rPr>
          <w:t>46</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2" w:history="1">
        <w:r w:rsidRPr="00552FC7">
          <w:rPr>
            <w:rStyle w:val="a6"/>
            <w:noProof/>
          </w:rPr>
          <w:t xml:space="preserve">Рис. 2.11. Снимок окна терминала с результатами профилирования программы </w:t>
        </w:r>
        <w:r w:rsidRPr="00552FC7">
          <w:rPr>
            <w:rStyle w:val="a6"/>
            <w:noProof/>
            <w:lang w:val="en-US"/>
          </w:rPr>
          <w:t>Valgrind</w:t>
        </w:r>
        <w:r>
          <w:rPr>
            <w:noProof/>
            <w:webHidden/>
          </w:rPr>
          <w:tab/>
        </w:r>
        <w:r>
          <w:rPr>
            <w:noProof/>
            <w:webHidden/>
          </w:rPr>
          <w:fldChar w:fldCharType="begin"/>
        </w:r>
        <w:r>
          <w:rPr>
            <w:noProof/>
            <w:webHidden/>
          </w:rPr>
          <w:instrText xml:space="preserve"> PAGEREF _Toc357907332 \h </w:instrText>
        </w:r>
        <w:r>
          <w:rPr>
            <w:noProof/>
            <w:webHidden/>
          </w:rPr>
        </w:r>
        <w:r>
          <w:rPr>
            <w:noProof/>
            <w:webHidden/>
          </w:rPr>
          <w:fldChar w:fldCharType="separate"/>
        </w:r>
        <w:r>
          <w:rPr>
            <w:noProof/>
            <w:webHidden/>
          </w:rPr>
          <w:t>46</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3" w:history="1">
        <w:r w:rsidRPr="00552FC7">
          <w:rPr>
            <w:rStyle w:val="a6"/>
            <w:noProof/>
          </w:rPr>
          <w:t>Рис. 2.12. Схема алгоритма работы тестовой задачи 3, создание и удаление потока</w:t>
        </w:r>
        <w:r>
          <w:rPr>
            <w:noProof/>
            <w:webHidden/>
          </w:rPr>
          <w:tab/>
        </w:r>
        <w:r>
          <w:rPr>
            <w:noProof/>
            <w:webHidden/>
          </w:rPr>
          <w:fldChar w:fldCharType="begin"/>
        </w:r>
        <w:r>
          <w:rPr>
            <w:noProof/>
            <w:webHidden/>
          </w:rPr>
          <w:instrText xml:space="preserve"> PAGEREF _Toc357907333 \h </w:instrText>
        </w:r>
        <w:r>
          <w:rPr>
            <w:noProof/>
            <w:webHidden/>
          </w:rPr>
        </w:r>
        <w:r>
          <w:rPr>
            <w:noProof/>
            <w:webHidden/>
          </w:rPr>
          <w:fldChar w:fldCharType="separate"/>
        </w:r>
        <w:r>
          <w:rPr>
            <w:noProof/>
            <w:webHidden/>
          </w:rPr>
          <w:t>50</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4" w:history="1">
        <w:r w:rsidRPr="00552FC7">
          <w:rPr>
            <w:rStyle w:val="a6"/>
            <w:noProof/>
          </w:rPr>
          <w:t>Рис. 2.13. Схема алгоритма работы тестовой задачи 2, переключение контекста потока</w:t>
        </w:r>
        <w:r>
          <w:rPr>
            <w:noProof/>
            <w:webHidden/>
          </w:rPr>
          <w:tab/>
        </w:r>
        <w:r>
          <w:rPr>
            <w:noProof/>
            <w:webHidden/>
          </w:rPr>
          <w:fldChar w:fldCharType="begin"/>
        </w:r>
        <w:r>
          <w:rPr>
            <w:noProof/>
            <w:webHidden/>
          </w:rPr>
          <w:instrText xml:space="preserve"> PAGEREF _Toc357907334 \h </w:instrText>
        </w:r>
        <w:r>
          <w:rPr>
            <w:noProof/>
            <w:webHidden/>
          </w:rPr>
        </w:r>
        <w:r>
          <w:rPr>
            <w:noProof/>
            <w:webHidden/>
          </w:rPr>
          <w:fldChar w:fldCharType="separate"/>
        </w:r>
        <w:r>
          <w:rPr>
            <w:noProof/>
            <w:webHidden/>
          </w:rPr>
          <w:t>51</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5" w:history="1">
        <w:r w:rsidRPr="00552FC7">
          <w:rPr>
            <w:rStyle w:val="a6"/>
            <w:noProof/>
          </w:rPr>
          <w:t>Рис. 2.14. Схема алгоритма работы тестовой задачи 1, короткие вычисления</w:t>
        </w:r>
        <w:r>
          <w:rPr>
            <w:noProof/>
            <w:webHidden/>
          </w:rPr>
          <w:tab/>
        </w:r>
        <w:r>
          <w:rPr>
            <w:noProof/>
            <w:webHidden/>
          </w:rPr>
          <w:fldChar w:fldCharType="begin"/>
        </w:r>
        <w:r>
          <w:rPr>
            <w:noProof/>
            <w:webHidden/>
          </w:rPr>
          <w:instrText xml:space="preserve"> PAGEREF _Toc357907335 \h </w:instrText>
        </w:r>
        <w:r>
          <w:rPr>
            <w:noProof/>
            <w:webHidden/>
          </w:rPr>
        </w:r>
        <w:r>
          <w:rPr>
            <w:noProof/>
            <w:webHidden/>
          </w:rPr>
          <w:fldChar w:fldCharType="separate"/>
        </w:r>
        <w:r>
          <w:rPr>
            <w:noProof/>
            <w:webHidden/>
          </w:rPr>
          <w:t>51</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6" w:history="1">
        <w:r w:rsidRPr="00552FC7">
          <w:rPr>
            <w:rStyle w:val="a6"/>
            <w:noProof/>
          </w:rPr>
          <w:t>Рис. 2.15. Схема алгоритма работы тестовой задачи 5, длительные вычисления</w:t>
        </w:r>
        <w:r>
          <w:rPr>
            <w:noProof/>
            <w:webHidden/>
          </w:rPr>
          <w:tab/>
        </w:r>
        <w:r>
          <w:rPr>
            <w:noProof/>
            <w:webHidden/>
          </w:rPr>
          <w:fldChar w:fldCharType="begin"/>
        </w:r>
        <w:r>
          <w:rPr>
            <w:noProof/>
            <w:webHidden/>
          </w:rPr>
          <w:instrText xml:space="preserve"> PAGEREF _Toc357907336 \h </w:instrText>
        </w:r>
        <w:r>
          <w:rPr>
            <w:noProof/>
            <w:webHidden/>
          </w:rPr>
        </w:r>
        <w:r>
          <w:rPr>
            <w:noProof/>
            <w:webHidden/>
          </w:rPr>
          <w:fldChar w:fldCharType="separate"/>
        </w:r>
        <w:r>
          <w:rPr>
            <w:noProof/>
            <w:webHidden/>
          </w:rPr>
          <w:t>52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7" w:history="1">
        <w:r w:rsidRPr="00552FC7">
          <w:rPr>
            <w:rStyle w:val="a6"/>
            <w:noProof/>
          </w:rPr>
          <w:t>Рис. 2.16. Схема алгоритма работы тестовой задачи 6, общая память</w:t>
        </w:r>
        <w:r>
          <w:rPr>
            <w:noProof/>
            <w:webHidden/>
          </w:rPr>
          <w:tab/>
        </w:r>
        <w:r>
          <w:rPr>
            <w:noProof/>
            <w:webHidden/>
          </w:rPr>
          <w:fldChar w:fldCharType="begin"/>
        </w:r>
        <w:r>
          <w:rPr>
            <w:noProof/>
            <w:webHidden/>
          </w:rPr>
          <w:instrText xml:space="preserve"> PAGEREF _Toc357907337 \h </w:instrText>
        </w:r>
        <w:r>
          <w:rPr>
            <w:noProof/>
            <w:webHidden/>
          </w:rPr>
        </w:r>
        <w:r>
          <w:rPr>
            <w:noProof/>
            <w:webHidden/>
          </w:rPr>
          <w:fldChar w:fldCharType="separate"/>
        </w:r>
        <w:r>
          <w:rPr>
            <w:noProof/>
            <w:webHidden/>
          </w:rPr>
          <w:t>52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8" w:history="1">
        <w:r w:rsidRPr="00552FC7">
          <w:rPr>
            <w:rStyle w:val="a6"/>
            <w:noProof/>
          </w:rPr>
          <w:t>Рис. 2.17. Схема алгоритма работы тестовой задачи 4, примитивы синхронизации</w:t>
        </w:r>
        <w:r>
          <w:rPr>
            <w:noProof/>
            <w:webHidden/>
          </w:rPr>
          <w:tab/>
        </w:r>
        <w:r>
          <w:rPr>
            <w:noProof/>
            <w:webHidden/>
          </w:rPr>
          <w:fldChar w:fldCharType="begin"/>
        </w:r>
        <w:r>
          <w:rPr>
            <w:noProof/>
            <w:webHidden/>
          </w:rPr>
          <w:instrText xml:space="preserve"> PAGEREF _Toc357907338 \h </w:instrText>
        </w:r>
        <w:r>
          <w:rPr>
            <w:noProof/>
            <w:webHidden/>
          </w:rPr>
        </w:r>
        <w:r>
          <w:rPr>
            <w:noProof/>
            <w:webHidden/>
          </w:rPr>
          <w:fldChar w:fldCharType="separate"/>
        </w:r>
        <w:r>
          <w:rPr>
            <w:noProof/>
            <w:webHidden/>
          </w:rPr>
          <w:t>53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39" w:history="1">
        <w:r w:rsidRPr="00552FC7">
          <w:rPr>
            <w:rStyle w:val="a6"/>
            <w:noProof/>
          </w:rPr>
          <w:t>2.18. Схема алгоритма работы тестовой задачи 8, чтение/запись, работа с файловыми дескрипторами</w:t>
        </w:r>
        <w:r>
          <w:rPr>
            <w:noProof/>
            <w:webHidden/>
          </w:rPr>
          <w:tab/>
        </w:r>
        <w:r>
          <w:rPr>
            <w:noProof/>
            <w:webHidden/>
          </w:rPr>
          <w:fldChar w:fldCharType="begin"/>
        </w:r>
        <w:r>
          <w:rPr>
            <w:noProof/>
            <w:webHidden/>
          </w:rPr>
          <w:instrText xml:space="preserve"> PAGEREF _Toc357907339 \h </w:instrText>
        </w:r>
        <w:r>
          <w:rPr>
            <w:noProof/>
            <w:webHidden/>
          </w:rPr>
        </w:r>
        <w:r>
          <w:rPr>
            <w:noProof/>
            <w:webHidden/>
          </w:rPr>
          <w:fldChar w:fldCharType="separate"/>
        </w:r>
        <w:r>
          <w:rPr>
            <w:noProof/>
            <w:webHidden/>
          </w:rPr>
          <w:t>54</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0" w:history="1">
        <w:r w:rsidRPr="00552FC7">
          <w:rPr>
            <w:rStyle w:val="a6"/>
            <w:noProof/>
          </w:rPr>
          <w:t>Рис. 2.19. Графики зависимости количества выполненных задач в единицу времени от количества потоков выполнения, создание/удаление потока (а)</w:t>
        </w:r>
        <w:r>
          <w:rPr>
            <w:noProof/>
            <w:webHidden/>
          </w:rPr>
          <w:tab/>
        </w:r>
        <w:r>
          <w:rPr>
            <w:noProof/>
            <w:webHidden/>
          </w:rPr>
          <w:fldChar w:fldCharType="begin"/>
        </w:r>
        <w:r>
          <w:rPr>
            <w:noProof/>
            <w:webHidden/>
          </w:rPr>
          <w:instrText xml:space="preserve"> PAGEREF _Toc357907340 \h </w:instrText>
        </w:r>
        <w:r>
          <w:rPr>
            <w:noProof/>
            <w:webHidden/>
          </w:rPr>
        </w:r>
        <w:r>
          <w:rPr>
            <w:noProof/>
            <w:webHidden/>
          </w:rPr>
          <w:fldChar w:fldCharType="separate"/>
        </w:r>
        <w:r>
          <w:rPr>
            <w:noProof/>
            <w:webHidden/>
          </w:rPr>
          <w:t>57</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1" w:history="1">
        <w:r w:rsidRPr="00552FC7">
          <w:rPr>
            <w:rStyle w:val="a6"/>
            <w:noProof/>
          </w:rPr>
          <w:t>Рис. 2.20. Графики зависимости количества выполненных задач в единицу времени от количества потоков выполнения, создание/удаление потока (б)</w:t>
        </w:r>
        <w:r>
          <w:rPr>
            <w:noProof/>
            <w:webHidden/>
          </w:rPr>
          <w:tab/>
        </w:r>
        <w:r>
          <w:rPr>
            <w:noProof/>
            <w:webHidden/>
          </w:rPr>
          <w:fldChar w:fldCharType="begin"/>
        </w:r>
        <w:r>
          <w:rPr>
            <w:noProof/>
            <w:webHidden/>
          </w:rPr>
          <w:instrText xml:space="preserve"> PAGEREF _Toc357907341 \h </w:instrText>
        </w:r>
        <w:r>
          <w:rPr>
            <w:noProof/>
            <w:webHidden/>
          </w:rPr>
        </w:r>
        <w:r>
          <w:rPr>
            <w:noProof/>
            <w:webHidden/>
          </w:rPr>
          <w:fldChar w:fldCharType="separate"/>
        </w:r>
        <w:r>
          <w:rPr>
            <w:noProof/>
            <w:webHidden/>
          </w:rPr>
          <w:t>58</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2" w:history="1">
        <w:r w:rsidRPr="00552FC7">
          <w:rPr>
            <w:rStyle w:val="a6"/>
            <w:noProof/>
          </w:rPr>
          <w:t>Рис. 2.21. Графики зависимости прироста производительности потоков выполнения относительно системных потоков, создание/удаление потока</w:t>
        </w:r>
        <w:r>
          <w:rPr>
            <w:noProof/>
            <w:webHidden/>
          </w:rPr>
          <w:tab/>
        </w:r>
        <w:r>
          <w:rPr>
            <w:noProof/>
            <w:webHidden/>
          </w:rPr>
          <w:fldChar w:fldCharType="begin"/>
        </w:r>
        <w:r>
          <w:rPr>
            <w:noProof/>
            <w:webHidden/>
          </w:rPr>
          <w:instrText xml:space="preserve"> PAGEREF _Toc357907342 \h </w:instrText>
        </w:r>
        <w:r>
          <w:rPr>
            <w:noProof/>
            <w:webHidden/>
          </w:rPr>
        </w:r>
        <w:r>
          <w:rPr>
            <w:noProof/>
            <w:webHidden/>
          </w:rPr>
          <w:fldChar w:fldCharType="separate"/>
        </w:r>
        <w:r>
          <w:rPr>
            <w:noProof/>
            <w:webHidden/>
          </w:rPr>
          <w:t>59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3" w:history="1">
        <w:r w:rsidRPr="00552FC7">
          <w:rPr>
            <w:rStyle w:val="a6"/>
            <w:noProof/>
          </w:rPr>
          <w:t>Рис. 2.22. Графики зависимости количества выполненных задач в единицу времени от количества потоков выполнения, переключение контекста</w:t>
        </w:r>
        <w:r>
          <w:rPr>
            <w:noProof/>
            <w:webHidden/>
          </w:rPr>
          <w:tab/>
        </w:r>
        <w:r>
          <w:rPr>
            <w:noProof/>
            <w:webHidden/>
          </w:rPr>
          <w:fldChar w:fldCharType="begin"/>
        </w:r>
        <w:r>
          <w:rPr>
            <w:noProof/>
            <w:webHidden/>
          </w:rPr>
          <w:instrText xml:space="preserve"> PAGEREF _Toc357907343 \h </w:instrText>
        </w:r>
        <w:r>
          <w:rPr>
            <w:noProof/>
            <w:webHidden/>
          </w:rPr>
        </w:r>
        <w:r>
          <w:rPr>
            <w:noProof/>
            <w:webHidden/>
          </w:rPr>
          <w:fldChar w:fldCharType="separate"/>
        </w:r>
        <w:r>
          <w:rPr>
            <w:noProof/>
            <w:webHidden/>
          </w:rPr>
          <w:t>60</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4" w:history="1">
        <w:r w:rsidRPr="00552FC7">
          <w:rPr>
            <w:rStyle w:val="a6"/>
            <w:noProof/>
          </w:rPr>
          <w:t>Рис. 2.23. Графики зависимости прироста производительности потоков выполнения относительно системных потоков, переключение контекста</w:t>
        </w:r>
        <w:r>
          <w:rPr>
            <w:noProof/>
            <w:webHidden/>
          </w:rPr>
          <w:tab/>
        </w:r>
        <w:r>
          <w:rPr>
            <w:noProof/>
            <w:webHidden/>
          </w:rPr>
          <w:fldChar w:fldCharType="begin"/>
        </w:r>
        <w:r>
          <w:rPr>
            <w:noProof/>
            <w:webHidden/>
          </w:rPr>
          <w:instrText xml:space="preserve"> PAGEREF _Toc357907344 \h </w:instrText>
        </w:r>
        <w:r>
          <w:rPr>
            <w:noProof/>
            <w:webHidden/>
          </w:rPr>
        </w:r>
        <w:r>
          <w:rPr>
            <w:noProof/>
            <w:webHidden/>
          </w:rPr>
          <w:fldChar w:fldCharType="separate"/>
        </w:r>
        <w:r>
          <w:rPr>
            <w:noProof/>
            <w:webHidden/>
          </w:rPr>
          <w:t>61</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5" w:history="1">
        <w:r w:rsidRPr="00552FC7">
          <w:rPr>
            <w:rStyle w:val="a6"/>
            <w:noProof/>
          </w:rPr>
          <w:t>Рис. 2.24. Графики зависимости количества выполненных задач в единицу времени от количества потоков выполнения, короткие вычисления</w:t>
        </w:r>
        <w:r>
          <w:rPr>
            <w:noProof/>
            <w:webHidden/>
          </w:rPr>
          <w:tab/>
        </w:r>
        <w:r>
          <w:rPr>
            <w:noProof/>
            <w:webHidden/>
          </w:rPr>
          <w:fldChar w:fldCharType="begin"/>
        </w:r>
        <w:r>
          <w:rPr>
            <w:noProof/>
            <w:webHidden/>
          </w:rPr>
          <w:instrText xml:space="preserve"> PAGEREF _Toc357907345 \h </w:instrText>
        </w:r>
        <w:r>
          <w:rPr>
            <w:noProof/>
            <w:webHidden/>
          </w:rPr>
        </w:r>
        <w:r>
          <w:rPr>
            <w:noProof/>
            <w:webHidden/>
          </w:rPr>
          <w:fldChar w:fldCharType="separate"/>
        </w:r>
        <w:r>
          <w:rPr>
            <w:noProof/>
            <w:webHidden/>
          </w:rPr>
          <w:t>62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6" w:history="1">
        <w:r w:rsidRPr="00552FC7">
          <w:rPr>
            <w:rStyle w:val="a6"/>
            <w:noProof/>
          </w:rPr>
          <w:t>Рис. 2.25. Графики зависимости прироста производительности потоков выполнения относительно системных потоков, короткие вычисления</w:t>
        </w:r>
        <w:r>
          <w:rPr>
            <w:noProof/>
            <w:webHidden/>
          </w:rPr>
          <w:tab/>
        </w:r>
        <w:r>
          <w:rPr>
            <w:noProof/>
            <w:webHidden/>
          </w:rPr>
          <w:fldChar w:fldCharType="begin"/>
        </w:r>
        <w:r>
          <w:rPr>
            <w:noProof/>
            <w:webHidden/>
          </w:rPr>
          <w:instrText xml:space="preserve"> PAGEREF _Toc357907346 \h </w:instrText>
        </w:r>
        <w:r>
          <w:rPr>
            <w:noProof/>
            <w:webHidden/>
          </w:rPr>
        </w:r>
        <w:r>
          <w:rPr>
            <w:noProof/>
            <w:webHidden/>
          </w:rPr>
          <w:fldChar w:fldCharType="separate"/>
        </w:r>
        <w:r>
          <w:rPr>
            <w:noProof/>
            <w:webHidden/>
          </w:rPr>
          <w:t>62</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7" w:history="1">
        <w:r w:rsidRPr="00552FC7">
          <w:rPr>
            <w:rStyle w:val="a6"/>
            <w:noProof/>
          </w:rPr>
          <w:t>Рис. 2.26. Графики зависимости количества выполненных задач в единицу времени от количества потоков выполнения, длительные вычисления</w:t>
        </w:r>
        <w:r>
          <w:rPr>
            <w:noProof/>
            <w:webHidden/>
          </w:rPr>
          <w:tab/>
        </w:r>
        <w:r>
          <w:rPr>
            <w:noProof/>
            <w:webHidden/>
          </w:rPr>
          <w:fldChar w:fldCharType="begin"/>
        </w:r>
        <w:r>
          <w:rPr>
            <w:noProof/>
            <w:webHidden/>
          </w:rPr>
          <w:instrText xml:space="preserve"> PAGEREF _Toc357907347 \h </w:instrText>
        </w:r>
        <w:r>
          <w:rPr>
            <w:noProof/>
            <w:webHidden/>
          </w:rPr>
        </w:r>
        <w:r>
          <w:rPr>
            <w:noProof/>
            <w:webHidden/>
          </w:rPr>
          <w:fldChar w:fldCharType="separate"/>
        </w:r>
        <w:r>
          <w:rPr>
            <w:noProof/>
            <w:webHidden/>
          </w:rPr>
          <w:t>63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8" w:history="1">
        <w:r w:rsidRPr="00552FC7">
          <w:rPr>
            <w:rStyle w:val="a6"/>
            <w:noProof/>
          </w:rPr>
          <w:t>Рис. 2.27. Графики зависимости прироста производительности потоков выполнения относительно системных потоков, длительные вычисления</w:t>
        </w:r>
        <w:r>
          <w:rPr>
            <w:noProof/>
            <w:webHidden/>
          </w:rPr>
          <w:tab/>
        </w:r>
        <w:r>
          <w:rPr>
            <w:noProof/>
            <w:webHidden/>
          </w:rPr>
          <w:fldChar w:fldCharType="begin"/>
        </w:r>
        <w:r>
          <w:rPr>
            <w:noProof/>
            <w:webHidden/>
          </w:rPr>
          <w:instrText xml:space="preserve"> PAGEREF _Toc357907348 \h </w:instrText>
        </w:r>
        <w:r>
          <w:rPr>
            <w:noProof/>
            <w:webHidden/>
          </w:rPr>
        </w:r>
        <w:r>
          <w:rPr>
            <w:noProof/>
            <w:webHidden/>
          </w:rPr>
          <w:fldChar w:fldCharType="separate"/>
        </w:r>
        <w:r>
          <w:rPr>
            <w:noProof/>
            <w:webHidden/>
          </w:rPr>
          <w:t>63</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49" w:history="1">
        <w:r w:rsidRPr="00552FC7">
          <w:rPr>
            <w:rStyle w:val="a6"/>
            <w:noProof/>
          </w:rPr>
          <w:t>Рис. 2.28. Графики зависимости количества выполненных задач в единицу времени от количества потоков выполнения, общая память</w:t>
        </w:r>
        <w:r>
          <w:rPr>
            <w:noProof/>
            <w:webHidden/>
          </w:rPr>
          <w:tab/>
        </w:r>
        <w:r>
          <w:rPr>
            <w:noProof/>
            <w:webHidden/>
          </w:rPr>
          <w:fldChar w:fldCharType="begin"/>
        </w:r>
        <w:r>
          <w:rPr>
            <w:noProof/>
            <w:webHidden/>
          </w:rPr>
          <w:instrText xml:space="preserve"> PAGEREF _Toc357907349 \h </w:instrText>
        </w:r>
        <w:r>
          <w:rPr>
            <w:noProof/>
            <w:webHidden/>
          </w:rPr>
        </w:r>
        <w:r>
          <w:rPr>
            <w:noProof/>
            <w:webHidden/>
          </w:rPr>
          <w:fldChar w:fldCharType="separate"/>
        </w:r>
        <w:r>
          <w:rPr>
            <w:noProof/>
            <w:webHidden/>
          </w:rPr>
          <w:t>64</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0" w:history="1">
        <w:r w:rsidRPr="00552FC7">
          <w:rPr>
            <w:rStyle w:val="a6"/>
            <w:noProof/>
          </w:rPr>
          <w:t>Рис. 2.29. Графики зависимости прироста производительности потоков выполнения относительно системных потоков, общая память</w:t>
        </w:r>
        <w:r>
          <w:rPr>
            <w:noProof/>
            <w:webHidden/>
          </w:rPr>
          <w:tab/>
        </w:r>
        <w:r>
          <w:rPr>
            <w:noProof/>
            <w:webHidden/>
          </w:rPr>
          <w:fldChar w:fldCharType="begin"/>
        </w:r>
        <w:r>
          <w:rPr>
            <w:noProof/>
            <w:webHidden/>
          </w:rPr>
          <w:instrText xml:space="preserve"> PAGEREF _Toc357907350 \h </w:instrText>
        </w:r>
        <w:r>
          <w:rPr>
            <w:noProof/>
            <w:webHidden/>
          </w:rPr>
        </w:r>
        <w:r>
          <w:rPr>
            <w:noProof/>
            <w:webHidden/>
          </w:rPr>
          <w:fldChar w:fldCharType="separate"/>
        </w:r>
        <w:r>
          <w:rPr>
            <w:noProof/>
            <w:webHidden/>
          </w:rPr>
          <w:t>64</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1" w:history="1">
        <w:r w:rsidRPr="00552FC7">
          <w:rPr>
            <w:rStyle w:val="a6"/>
            <w:noProof/>
          </w:rPr>
          <w:t>Рис. 2.30. Графики зависимости количества выполненных задач в единицу времени от количества потоков выполнения, примитивы синхронизации (а)</w:t>
        </w:r>
        <w:r>
          <w:rPr>
            <w:noProof/>
            <w:webHidden/>
          </w:rPr>
          <w:tab/>
        </w:r>
        <w:r>
          <w:rPr>
            <w:noProof/>
            <w:webHidden/>
          </w:rPr>
          <w:fldChar w:fldCharType="begin"/>
        </w:r>
        <w:r>
          <w:rPr>
            <w:noProof/>
            <w:webHidden/>
          </w:rPr>
          <w:instrText xml:space="preserve"> PAGEREF _Toc357907351 \h </w:instrText>
        </w:r>
        <w:r>
          <w:rPr>
            <w:noProof/>
            <w:webHidden/>
          </w:rPr>
        </w:r>
        <w:r>
          <w:rPr>
            <w:noProof/>
            <w:webHidden/>
          </w:rPr>
          <w:fldChar w:fldCharType="separate"/>
        </w:r>
        <w:r>
          <w:rPr>
            <w:noProof/>
            <w:webHidden/>
          </w:rPr>
          <w:t>65</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2" w:history="1">
        <w:r w:rsidRPr="00552FC7">
          <w:rPr>
            <w:rStyle w:val="a6"/>
            <w:noProof/>
          </w:rPr>
          <w:t>Рис. 2.31. Графики зависимости количества выполненных задач в единицу времени от количества потоков выполнения, примитивы синхронизации (б)</w:t>
        </w:r>
        <w:r>
          <w:rPr>
            <w:noProof/>
            <w:webHidden/>
          </w:rPr>
          <w:tab/>
        </w:r>
        <w:r>
          <w:rPr>
            <w:noProof/>
            <w:webHidden/>
          </w:rPr>
          <w:fldChar w:fldCharType="begin"/>
        </w:r>
        <w:r>
          <w:rPr>
            <w:noProof/>
            <w:webHidden/>
          </w:rPr>
          <w:instrText xml:space="preserve"> PAGEREF _Toc357907352 \h </w:instrText>
        </w:r>
        <w:r>
          <w:rPr>
            <w:noProof/>
            <w:webHidden/>
          </w:rPr>
        </w:r>
        <w:r>
          <w:rPr>
            <w:noProof/>
            <w:webHidden/>
          </w:rPr>
          <w:fldChar w:fldCharType="separate"/>
        </w:r>
        <w:r>
          <w:rPr>
            <w:noProof/>
            <w:webHidden/>
          </w:rPr>
          <w:t>65</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3" w:history="1">
        <w:r w:rsidRPr="00552FC7">
          <w:rPr>
            <w:rStyle w:val="a6"/>
            <w:noProof/>
          </w:rPr>
          <w:t>Рис. 2.32. Графики зависимости прироста производительности потоков выполнения относительно системных потоков, примитивы синхронизации</w:t>
        </w:r>
        <w:r>
          <w:rPr>
            <w:noProof/>
            <w:webHidden/>
          </w:rPr>
          <w:tab/>
        </w:r>
        <w:r>
          <w:rPr>
            <w:noProof/>
            <w:webHidden/>
          </w:rPr>
          <w:fldChar w:fldCharType="begin"/>
        </w:r>
        <w:r>
          <w:rPr>
            <w:noProof/>
            <w:webHidden/>
          </w:rPr>
          <w:instrText xml:space="preserve"> PAGEREF _Toc357907353 \h </w:instrText>
        </w:r>
        <w:r>
          <w:rPr>
            <w:noProof/>
            <w:webHidden/>
          </w:rPr>
        </w:r>
        <w:r>
          <w:rPr>
            <w:noProof/>
            <w:webHidden/>
          </w:rPr>
          <w:fldChar w:fldCharType="separate"/>
        </w:r>
        <w:r>
          <w:rPr>
            <w:noProof/>
            <w:webHidden/>
          </w:rPr>
          <w:t>66</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4" w:history="1">
        <w:r w:rsidRPr="00552FC7">
          <w:rPr>
            <w:rStyle w:val="a6"/>
            <w:noProof/>
          </w:rPr>
          <w:t>Рис. 2.33. Графики зависимости количества выполненных задач в единицу времени от количества потоков выполнения, операции чтения/записи</w:t>
        </w:r>
        <w:r>
          <w:rPr>
            <w:noProof/>
            <w:webHidden/>
          </w:rPr>
          <w:tab/>
        </w:r>
        <w:r>
          <w:rPr>
            <w:noProof/>
            <w:webHidden/>
          </w:rPr>
          <w:fldChar w:fldCharType="begin"/>
        </w:r>
        <w:r>
          <w:rPr>
            <w:noProof/>
            <w:webHidden/>
          </w:rPr>
          <w:instrText xml:space="preserve"> PAGEREF _Toc357907354 \h </w:instrText>
        </w:r>
        <w:r>
          <w:rPr>
            <w:noProof/>
            <w:webHidden/>
          </w:rPr>
        </w:r>
        <w:r>
          <w:rPr>
            <w:noProof/>
            <w:webHidden/>
          </w:rPr>
          <w:fldChar w:fldCharType="separate"/>
        </w:r>
        <w:r>
          <w:rPr>
            <w:noProof/>
            <w:webHidden/>
          </w:rPr>
          <w:t>67</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5" w:history="1">
        <w:r w:rsidRPr="00552FC7">
          <w:rPr>
            <w:rStyle w:val="a6"/>
            <w:noProof/>
          </w:rPr>
          <w:t>Рис. 2.34. Графики зависимости прироста производительности потоков выполнения относительно системных потоков, операции чтения/записи</w:t>
        </w:r>
        <w:r>
          <w:rPr>
            <w:noProof/>
            <w:webHidden/>
          </w:rPr>
          <w:tab/>
        </w:r>
        <w:r>
          <w:rPr>
            <w:noProof/>
            <w:webHidden/>
          </w:rPr>
          <w:fldChar w:fldCharType="begin"/>
        </w:r>
        <w:r>
          <w:rPr>
            <w:noProof/>
            <w:webHidden/>
          </w:rPr>
          <w:instrText xml:space="preserve"> PAGEREF _Toc357907355 \h </w:instrText>
        </w:r>
        <w:r>
          <w:rPr>
            <w:noProof/>
            <w:webHidden/>
          </w:rPr>
        </w:r>
        <w:r>
          <w:rPr>
            <w:noProof/>
            <w:webHidden/>
          </w:rPr>
          <w:fldChar w:fldCharType="separate"/>
        </w:r>
        <w:r>
          <w:rPr>
            <w:noProof/>
            <w:webHidden/>
          </w:rPr>
          <w:t>67</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6" w:history="1">
        <w:r w:rsidRPr="00552FC7">
          <w:rPr>
            <w:rStyle w:val="a6"/>
            <w:noProof/>
          </w:rPr>
          <w:t xml:space="preserve">Рис. 2.35. Графики зависимости количества выполненных задач в единицу времени от количества потоков выполнения, </w:t>
        </w:r>
        <w:r w:rsidRPr="00552FC7">
          <w:rPr>
            <w:rStyle w:val="a6"/>
            <w:noProof/>
            <w:lang w:val="en-US"/>
          </w:rPr>
          <w:t>HTTP</w:t>
        </w:r>
        <w:r w:rsidRPr="00552FC7">
          <w:rPr>
            <w:rStyle w:val="a6"/>
            <w:noProof/>
          </w:rPr>
          <w:t>-сервер</w:t>
        </w:r>
        <w:r>
          <w:rPr>
            <w:noProof/>
            <w:webHidden/>
          </w:rPr>
          <w:tab/>
        </w:r>
        <w:r>
          <w:rPr>
            <w:noProof/>
            <w:webHidden/>
          </w:rPr>
          <w:fldChar w:fldCharType="begin"/>
        </w:r>
        <w:r>
          <w:rPr>
            <w:noProof/>
            <w:webHidden/>
          </w:rPr>
          <w:instrText xml:space="preserve"> PAGEREF _Toc357907356 \h </w:instrText>
        </w:r>
        <w:r>
          <w:rPr>
            <w:noProof/>
            <w:webHidden/>
          </w:rPr>
        </w:r>
        <w:r>
          <w:rPr>
            <w:noProof/>
            <w:webHidden/>
          </w:rPr>
          <w:fldChar w:fldCharType="separate"/>
        </w:r>
        <w:r>
          <w:rPr>
            <w:noProof/>
            <w:webHidden/>
          </w:rPr>
          <w:t>68</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7" w:history="1">
        <w:r w:rsidRPr="00552FC7">
          <w:rPr>
            <w:rStyle w:val="a6"/>
            <w:noProof/>
          </w:rPr>
          <w:t xml:space="preserve">Рис. 2.36. Графики зависимости прироста производительности потоков выполнения относительно системных потоков, </w:t>
        </w:r>
        <w:r w:rsidRPr="00552FC7">
          <w:rPr>
            <w:rStyle w:val="a6"/>
            <w:noProof/>
            <w:lang w:val="en-US"/>
          </w:rPr>
          <w:t>HTTP</w:t>
        </w:r>
        <w:r w:rsidRPr="00552FC7">
          <w:rPr>
            <w:rStyle w:val="a6"/>
            <w:noProof/>
          </w:rPr>
          <w:t>-сервер</w:t>
        </w:r>
        <w:r>
          <w:rPr>
            <w:noProof/>
            <w:webHidden/>
          </w:rPr>
          <w:tab/>
        </w:r>
        <w:r>
          <w:rPr>
            <w:noProof/>
            <w:webHidden/>
          </w:rPr>
          <w:fldChar w:fldCharType="begin"/>
        </w:r>
        <w:r>
          <w:rPr>
            <w:noProof/>
            <w:webHidden/>
          </w:rPr>
          <w:instrText xml:space="preserve"> PAGEREF _Toc357907357 \h </w:instrText>
        </w:r>
        <w:r>
          <w:rPr>
            <w:noProof/>
            <w:webHidden/>
          </w:rPr>
        </w:r>
        <w:r>
          <w:rPr>
            <w:noProof/>
            <w:webHidden/>
          </w:rPr>
          <w:fldChar w:fldCharType="separate"/>
        </w:r>
        <w:r>
          <w:rPr>
            <w:noProof/>
            <w:webHidden/>
          </w:rPr>
          <w:t>69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8" w:history="1">
        <w:r w:rsidRPr="00552FC7">
          <w:rPr>
            <w:rStyle w:val="a6"/>
            <w:noProof/>
          </w:rPr>
          <w:t>Рис. 2.37. Парадокс производительности, диаграммы результатов</w:t>
        </w:r>
        <w:r>
          <w:rPr>
            <w:noProof/>
            <w:webHidden/>
          </w:rPr>
          <w:tab/>
        </w:r>
        <w:r>
          <w:rPr>
            <w:noProof/>
            <w:webHidden/>
          </w:rPr>
          <w:fldChar w:fldCharType="begin"/>
        </w:r>
        <w:r>
          <w:rPr>
            <w:noProof/>
            <w:webHidden/>
          </w:rPr>
          <w:instrText xml:space="preserve"> PAGEREF _Toc357907358 \h </w:instrText>
        </w:r>
        <w:r>
          <w:rPr>
            <w:noProof/>
            <w:webHidden/>
          </w:rPr>
        </w:r>
        <w:r>
          <w:rPr>
            <w:noProof/>
            <w:webHidden/>
          </w:rPr>
          <w:fldChar w:fldCharType="separate"/>
        </w:r>
        <w:r>
          <w:rPr>
            <w:noProof/>
            <w:webHidden/>
          </w:rPr>
          <w:t>70</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59" w:history="1">
        <w:r w:rsidRPr="00552FC7">
          <w:rPr>
            <w:rStyle w:val="a6"/>
            <w:noProof/>
          </w:rPr>
          <w:t xml:space="preserve">Рис. 3.1. Графики зависимости количества выполненных задач в единицу времени от количества потоков выполнения, </w:t>
        </w:r>
        <w:r w:rsidRPr="00552FC7">
          <w:rPr>
            <w:rStyle w:val="a6"/>
            <w:noProof/>
            <w:lang w:val="en-US"/>
          </w:rPr>
          <w:t>HTTP</w:t>
        </w:r>
        <w:r w:rsidRPr="00552FC7">
          <w:rPr>
            <w:rStyle w:val="a6"/>
            <w:noProof/>
          </w:rPr>
          <w:t>-сервер</w:t>
        </w:r>
        <w:r>
          <w:rPr>
            <w:noProof/>
            <w:webHidden/>
          </w:rPr>
          <w:tab/>
        </w:r>
        <w:r>
          <w:rPr>
            <w:noProof/>
            <w:webHidden/>
          </w:rPr>
          <w:fldChar w:fldCharType="begin"/>
        </w:r>
        <w:r>
          <w:rPr>
            <w:noProof/>
            <w:webHidden/>
          </w:rPr>
          <w:instrText xml:space="preserve"> PAGEREF _Toc357907359 \h </w:instrText>
        </w:r>
        <w:r>
          <w:rPr>
            <w:noProof/>
            <w:webHidden/>
          </w:rPr>
        </w:r>
        <w:r>
          <w:rPr>
            <w:noProof/>
            <w:webHidden/>
          </w:rPr>
          <w:fldChar w:fldCharType="separate"/>
        </w:r>
        <w:r>
          <w:rPr>
            <w:noProof/>
            <w:webHidden/>
          </w:rPr>
          <w:t>79</w:t>
        </w:r>
        <w:r>
          <w:rPr>
            <w:noProof/>
            <w:webHidden/>
          </w:rPr>
          <w:fldChar w:fldCharType="end"/>
        </w:r>
      </w:hyperlink>
    </w:p>
    <w:p w:rsidR="00054185" w:rsidRDefault="00054185">
      <w:pPr>
        <w:pStyle w:val="af9"/>
        <w:tabs>
          <w:tab w:val="right" w:leader="dot" w:pos="9345"/>
        </w:tabs>
        <w:rPr>
          <w:rFonts w:asciiTheme="minorHAnsi" w:eastAsiaTheme="minorEastAsia" w:hAnsiTheme="minorHAnsi" w:cstheme="minorBidi"/>
          <w:noProof/>
          <w:sz w:val="22"/>
          <w:szCs w:val="22"/>
        </w:rPr>
      </w:pPr>
      <w:hyperlink w:anchor="_Toc357907360" w:history="1">
        <w:r w:rsidRPr="00552FC7">
          <w:rPr>
            <w:rStyle w:val="a6"/>
            <w:noProof/>
          </w:rPr>
          <w:t xml:space="preserve">Рис. 3.2. Графики зависимости прироста производительности потоков выполнения относительно системных потоков, </w:t>
        </w:r>
        <w:r w:rsidRPr="00552FC7">
          <w:rPr>
            <w:rStyle w:val="a6"/>
            <w:noProof/>
            <w:lang w:val="en-US"/>
          </w:rPr>
          <w:t>HTTP</w:t>
        </w:r>
        <w:r w:rsidRPr="00552FC7">
          <w:rPr>
            <w:rStyle w:val="a6"/>
            <w:noProof/>
          </w:rPr>
          <w:t>-сервер</w:t>
        </w:r>
        <w:r>
          <w:rPr>
            <w:noProof/>
            <w:webHidden/>
          </w:rPr>
          <w:tab/>
        </w:r>
        <w:r>
          <w:rPr>
            <w:noProof/>
            <w:webHidden/>
          </w:rPr>
          <w:fldChar w:fldCharType="begin"/>
        </w:r>
        <w:r>
          <w:rPr>
            <w:noProof/>
            <w:webHidden/>
          </w:rPr>
          <w:instrText xml:space="preserve"> PAGEREF _Toc357907360 \h </w:instrText>
        </w:r>
        <w:r>
          <w:rPr>
            <w:noProof/>
            <w:webHidden/>
          </w:rPr>
        </w:r>
        <w:r>
          <w:rPr>
            <w:noProof/>
            <w:webHidden/>
          </w:rPr>
          <w:fldChar w:fldCharType="separate"/>
        </w:r>
        <w:r>
          <w:rPr>
            <w:noProof/>
            <w:webHidden/>
          </w:rPr>
          <w:t>80</w:t>
        </w:r>
        <w:r>
          <w:rPr>
            <w:noProof/>
            <w:webHidden/>
          </w:rPr>
          <w:fldChar w:fldCharType="end"/>
        </w:r>
      </w:hyperlink>
    </w:p>
    <w:p w:rsidR="00267B1A" w:rsidRPr="00267B1A" w:rsidRDefault="00C82C5F" w:rsidP="000953E2">
      <w:pPr>
        <w:ind w:hanging="709"/>
        <w:rPr>
          <w:lang w:val="en-US"/>
        </w:rPr>
      </w:pPr>
      <w:r>
        <w:rPr>
          <w:lang w:val="en-US"/>
        </w:rPr>
        <w:fldChar w:fldCharType="end"/>
      </w:r>
    </w:p>
    <w:sectPr w:rsidR="00267B1A" w:rsidRPr="00267B1A" w:rsidSect="002F48E1">
      <w:footerReference w:type="default" r:id="rId65"/>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2D7E" w:rsidRDefault="00532D7E">
      <w:r>
        <w:separator/>
      </w:r>
    </w:p>
    <w:p w:rsidR="00532D7E" w:rsidRDefault="00532D7E"/>
  </w:endnote>
  <w:endnote w:type="continuationSeparator" w:id="0">
    <w:p w:rsidR="00532D7E" w:rsidRDefault="00532D7E">
      <w:r>
        <w:continuationSeparator/>
      </w:r>
    </w:p>
    <w:p w:rsidR="00532D7E" w:rsidRDefault="00532D7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choolDL">
    <w:altName w:val="Times New Roman"/>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
    <w:panose1 w:val="02020603050405020304"/>
    <w:charset w:val="CC"/>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2456521"/>
      <w:docPartObj>
        <w:docPartGallery w:val="Page Numbers (Bottom of Page)"/>
        <w:docPartUnique/>
      </w:docPartObj>
    </w:sdtPr>
    <w:sdtContent>
      <w:p w:rsidR="00F1787C" w:rsidRDefault="00F1787C">
        <w:pPr>
          <w:pStyle w:val="af1"/>
          <w:jc w:val="center"/>
        </w:pPr>
        <w:fldSimple w:instr="PAGE   \* MERGEFORMAT">
          <w:r w:rsidR="006772E7">
            <w:rPr>
              <w:noProof/>
            </w:rPr>
            <w:t>42</w:t>
          </w:r>
        </w:fldSimple>
      </w:p>
    </w:sdtContent>
  </w:sdt>
  <w:p w:rsidR="00F1787C" w:rsidRDefault="00F1787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2D7E" w:rsidRDefault="00532D7E">
      <w:r>
        <w:separator/>
      </w:r>
    </w:p>
    <w:p w:rsidR="00532D7E" w:rsidRDefault="00532D7E"/>
  </w:footnote>
  <w:footnote w:type="continuationSeparator" w:id="0">
    <w:p w:rsidR="00532D7E" w:rsidRDefault="00532D7E">
      <w:r>
        <w:continuationSeparator/>
      </w:r>
    </w:p>
    <w:p w:rsidR="00532D7E" w:rsidRDefault="00532D7E"/>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97D3D4F"/>
    <w:multiLevelType w:val="hybridMultilevel"/>
    <w:tmpl w:val="4E22D73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6E879FE"/>
    <w:multiLevelType w:val="hybridMultilevel"/>
    <w:tmpl w:val="951A7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8714FA"/>
    <w:multiLevelType w:val="hybridMultilevel"/>
    <w:tmpl w:val="CEBA53C2"/>
    <w:lvl w:ilvl="0" w:tplc="0419000F">
      <w:start w:val="1"/>
      <w:numFmt w:val="decimal"/>
      <w:lvlText w:val="%1."/>
      <w:lvlJc w:val="left"/>
      <w:pPr>
        <w:ind w:left="3196"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12">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0D27CA3"/>
    <w:multiLevelType w:val="hybridMultilevel"/>
    <w:tmpl w:val="B8C28212"/>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27A7514"/>
    <w:multiLevelType w:val="multilevel"/>
    <w:tmpl w:val="CA3E2872"/>
    <w:lvl w:ilvl="0">
      <w:start w:val="1"/>
      <w:numFmt w:val="decimal"/>
      <w:pStyle w:val="1"/>
      <w:suff w:val="space"/>
      <w:lvlText w:val="Глава %1."/>
      <w:lvlJc w:val="left"/>
      <w:pPr>
        <w:ind w:left="993"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4A1D05B0"/>
    <w:multiLevelType w:val="hybridMultilevel"/>
    <w:tmpl w:val="C834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780859"/>
    <w:multiLevelType w:val="hybridMultilevel"/>
    <w:tmpl w:val="C5143E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016272E"/>
    <w:multiLevelType w:val="hybridMultilevel"/>
    <w:tmpl w:val="80887D8A"/>
    <w:lvl w:ilvl="0" w:tplc="97228F38">
      <w:start w:val="1"/>
      <w:numFmt w:val="bullet"/>
      <w:lvlText w:val="•"/>
      <w:lvlJc w:val="left"/>
      <w:pPr>
        <w:tabs>
          <w:tab w:val="num" w:pos="720"/>
        </w:tabs>
        <w:ind w:left="720" w:hanging="360"/>
      </w:pPr>
      <w:rPr>
        <w:rFonts w:ascii="Arial" w:hAnsi="Arial" w:hint="default"/>
      </w:rPr>
    </w:lvl>
    <w:lvl w:ilvl="1" w:tplc="E46CA9D0" w:tentative="1">
      <w:start w:val="1"/>
      <w:numFmt w:val="bullet"/>
      <w:lvlText w:val="•"/>
      <w:lvlJc w:val="left"/>
      <w:pPr>
        <w:tabs>
          <w:tab w:val="num" w:pos="1440"/>
        </w:tabs>
        <w:ind w:left="1440" w:hanging="360"/>
      </w:pPr>
      <w:rPr>
        <w:rFonts w:ascii="Arial" w:hAnsi="Arial" w:hint="default"/>
      </w:rPr>
    </w:lvl>
    <w:lvl w:ilvl="2" w:tplc="2C727138" w:tentative="1">
      <w:start w:val="1"/>
      <w:numFmt w:val="bullet"/>
      <w:lvlText w:val="•"/>
      <w:lvlJc w:val="left"/>
      <w:pPr>
        <w:tabs>
          <w:tab w:val="num" w:pos="2160"/>
        </w:tabs>
        <w:ind w:left="2160" w:hanging="360"/>
      </w:pPr>
      <w:rPr>
        <w:rFonts w:ascii="Arial" w:hAnsi="Arial" w:hint="default"/>
      </w:rPr>
    </w:lvl>
    <w:lvl w:ilvl="3" w:tplc="ED128C62" w:tentative="1">
      <w:start w:val="1"/>
      <w:numFmt w:val="bullet"/>
      <w:lvlText w:val="•"/>
      <w:lvlJc w:val="left"/>
      <w:pPr>
        <w:tabs>
          <w:tab w:val="num" w:pos="2880"/>
        </w:tabs>
        <w:ind w:left="2880" w:hanging="360"/>
      </w:pPr>
      <w:rPr>
        <w:rFonts w:ascii="Arial" w:hAnsi="Arial" w:hint="default"/>
      </w:rPr>
    </w:lvl>
    <w:lvl w:ilvl="4" w:tplc="F536B874" w:tentative="1">
      <w:start w:val="1"/>
      <w:numFmt w:val="bullet"/>
      <w:lvlText w:val="•"/>
      <w:lvlJc w:val="left"/>
      <w:pPr>
        <w:tabs>
          <w:tab w:val="num" w:pos="3600"/>
        </w:tabs>
        <w:ind w:left="3600" w:hanging="360"/>
      </w:pPr>
      <w:rPr>
        <w:rFonts w:ascii="Arial" w:hAnsi="Arial" w:hint="default"/>
      </w:rPr>
    </w:lvl>
    <w:lvl w:ilvl="5" w:tplc="A98E489A" w:tentative="1">
      <w:start w:val="1"/>
      <w:numFmt w:val="bullet"/>
      <w:lvlText w:val="•"/>
      <w:lvlJc w:val="left"/>
      <w:pPr>
        <w:tabs>
          <w:tab w:val="num" w:pos="4320"/>
        </w:tabs>
        <w:ind w:left="4320" w:hanging="360"/>
      </w:pPr>
      <w:rPr>
        <w:rFonts w:ascii="Arial" w:hAnsi="Arial" w:hint="default"/>
      </w:rPr>
    </w:lvl>
    <w:lvl w:ilvl="6" w:tplc="B882FFC2" w:tentative="1">
      <w:start w:val="1"/>
      <w:numFmt w:val="bullet"/>
      <w:lvlText w:val="•"/>
      <w:lvlJc w:val="left"/>
      <w:pPr>
        <w:tabs>
          <w:tab w:val="num" w:pos="5040"/>
        </w:tabs>
        <w:ind w:left="5040" w:hanging="360"/>
      </w:pPr>
      <w:rPr>
        <w:rFonts w:ascii="Arial" w:hAnsi="Arial" w:hint="default"/>
      </w:rPr>
    </w:lvl>
    <w:lvl w:ilvl="7" w:tplc="5A944608" w:tentative="1">
      <w:start w:val="1"/>
      <w:numFmt w:val="bullet"/>
      <w:lvlText w:val="•"/>
      <w:lvlJc w:val="left"/>
      <w:pPr>
        <w:tabs>
          <w:tab w:val="num" w:pos="5760"/>
        </w:tabs>
        <w:ind w:left="5760" w:hanging="360"/>
      </w:pPr>
      <w:rPr>
        <w:rFonts w:ascii="Arial" w:hAnsi="Arial" w:hint="default"/>
      </w:rPr>
    </w:lvl>
    <w:lvl w:ilvl="8" w:tplc="0422DC44" w:tentative="1">
      <w:start w:val="1"/>
      <w:numFmt w:val="bullet"/>
      <w:lvlText w:val="•"/>
      <w:lvlJc w:val="left"/>
      <w:pPr>
        <w:tabs>
          <w:tab w:val="num" w:pos="6480"/>
        </w:tabs>
        <w:ind w:left="6480" w:hanging="360"/>
      </w:pPr>
      <w:rPr>
        <w:rFonts w:ascii="Arial" w:hAnsi="Arial" w:hint="default"/>
      </w:rPr>
    </w:lvl>
  </w:abstractNum>
  <w:abstractNum w:abstractNumId="20">
    <w:nsid w:val="53302882"/>
    <w:multiLevelType w:val="hybridMultilevel"/>
    <w:tmpl w:val="6D8866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30"/>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2">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4C52B40"/>
    <w:multiLevelType w:val="hybridMultilevel"/>
    <w:tmpl w:val="F7B47E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5D964D3"/>
    <w:multiLevelType w:val="multilevel"/>
    <w:tmpl w:val="99E4378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3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A6B2350"/>
    <w:multiLevelType w:val="hybridMultilevel"/>
    <w:tmpl w:val="E8F22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5"/>
  </w:num>
  <w:num w:numId="2">
    <w:abstractNumId w:val="21"/>
  </w:num>
  <w:num w:numId="3">
    <w:abstractNumId w:val="22"/>
  </w:num>
  <w:num w:numId="4">
    <w:abstractNumId w:val="26"/>
  </w:num>
  <w:num w:numId="5">
    <w:abstractNumId w:val="23"/>
  </w:num>
  <w:num w:numId="6">
    <w:abstractNumId w:val="30"/>
  </w:num>
  <w:num w:numId="7">
    <w:abstractNumId w:val="17"/>
  </w:num>
  <w:num w:numId="8">
    <w:abstractNumId w:val="10"/>
  </w:num>
  <w:num w:numId="9">
    <w:abstractNumId w:val="12"/>
  </w:num>
  <w:num w:numId="10">
    <w:abstractNumId w:val="27"/>
  </w:num>
  <w:num w:numId="11">
    <w:abstractNumId w:val="8"/>
  </w:num>
  <w:num w:numId="12">
    <w:abstractNumId w:val="24"/>
  </w:num>
  <w:num w:numId="13">
    <w:abstractNumId w:val="31"/>
  </w:num>
  <w:num w:numId="14">
    <w:abstractNumId w:val="5"/>
  </w:num>
  <w:num w:numId="15">
    <w:abstractNumId w:val="13"/>
  </w:num>
  <w:num w:numId="16">
    <w:abstractNumId w:val="9"/>
  </w:num>
  <w:num w:numId="17">
    <w:abstractNumId w:val="6"/>
  </w:num>
  <w:num w:numId="18">
    <w:abstractNumId w:val="4"/>
  </w:num>
  <w:num w:numId="19">
    <w:abstractNumId w:val="28"/>
  </w:num>
  <w:num w:numId="20">
    <w:abstractNumId w:val="21"/>
  </w:num>
  <w:num w:numId="21">
    <w:abstractNumId w:val="15"/>
  </w:num>
  <w:num w:numId="22">
    <w:abstractNumId w:val="0"/>
  </w:num>
  <w:num w:numId="23">
    <w:abstractNumId w:val="2"/>
  </w:num>
  <w:num w:numId="24">
    <w:abstractNumId w:val="11"/>
  </w:num>
  <w:num w:numId="25">
    <w:abstractNumId w:val="16"/>
  </w:num>
  <w:num w:numId="26">
    <w:abstractNumId w:val="1"/>
  </w:num>
  <w:num w:numId="27">
    <w:abstractNumId w:val="29"/>
  </w:num>
  <w:num w:numId="28">
    <w:abstractNumId w:val="14"/>
  </w:num>
  <w:num w:numId="29">
    <w:abstractNumId w:val="18"/>
  </w:num>
  <w:num w:numId="30">
    <w:abstractNumId w:val="19"/>
  </w:num>
  <w:num w:numId="31">
    <w:abstractNumId w:val="25"/>
  </w:num>
  <w:num w:numId="32">
    <w:abstractNumId w:val="20"/>
  </w:num>
  <w:num w:numId="33">
    <w:abstractNumId w:val="3"/>
  </w:num>
  <w:num w:numId="34">
    <w:abstractNumId w:val="32"/>
  </w:num>
  <w:num w:numId="35">
    <w:abstractNumId w:val="7"/>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activeWritingStyle w:appName="MSWord" w:lang="en-US" w:vendorID="64" w:dllVersion="131078" w:nlCheck="1" w:checkStyle="1"/>
  <w:proofState w:spelling="clean" w:grammar="clean"/>
  <w:attachedTemplate r:id="rId1"/>
  <w:stylePaneFormatFilter w:val="3F01"/>
  <w:defaultTabStop w:val="708"/>
  <w:characterSpacingControl w:val="doNotCompress"/>
  <w:hdrShapeDefaults>
    <o:shapedefaults v:ext="edit" spidmax="8194">
      <o:colormenu v:ext="edit" strokecolor="none"/>
    </o:shapedefaults>
  </w:hdrShapeDefaults>
  <w:footnotePr>
    <w:footnote w:id="-1"/>
    <w:footnote w:id="0"/>
  </w:footnotePr>
  <w:endnotePr>
    <w:endnote w:id="-1"/>
    <w:endnote w:id="0"/>
  </w:endnotePr>
  <w:compat/>
  <w:rsids>
    <w:rsidRoot w:val="00A569DC"/>
    <w:rsid w:val="00000E0A"/>
    <w:rsid w:val="00003CEE"/>
    <w:rsid w:val="00004B2E"/>
    <w:rsid w:val="00005C22"/>
    <w:rsid w:val="00006FE9"/>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37B01"/>
    <w:rsid w:val="000409D3"/>
    <w:rsid w:val="00040D40"/>
    <w:rsid w:val="00044423"/>
    <w:rsid w:val="000446C5"/>
    <w:rsid w:val="000508A0"/>
    <w:rsid w:val="00054185"/>
    <w:rsid w:val="0005481F"/>
    <w:rsid w:val="00054B3F"/>
    <w:rsid w:val="00054B55"/>
    <w:rsid w:val="00054B5D"/>
    <w:rsid w:val="00054CEB"/>
    <w:rsid w:val="00057571"/>
    <w:rsid w:val="00057D1B"/>
    <w:rsid w:val="00057F4B"/>
    <w:rsid w:val="00060951"/>
    <w:rsid w:val="00060AA9"/>
    <w:rsid w:val="00063C9F"/>
    <w:rsid w:val="00064F69"/>
    <w:rsid w:val="000662C8"/>
    <w:rsid w:val="000662E6"/>
    <w:rsid w:val="00070D49"/>
    <w:rsid w:val="0007306D"/>
    <w:rsid w:val="00073824"/>
    <w:rsid w:val="00074DEE"/>
    <w:rsid w:val="000758D9"/>
    <w:rsid w:val="000806A3"/>
    <w:rsid w:val="00081C41"/>
    <w:rsid w:val="00085C8C"/>
    <w:rsid w:val="00086531"/>
    <w:rsid w:val="00086E64"/>
    <w:rsid w:val="00087713"/>
    <w:rsid w:val="00091ABD"/>
    <w:rsid w:val="00092FE7"/>
    <w:rsid w:val="00093C49"/>
    <w:rsid w:val="000953E2"/>
    <w:rsid w:val="000955B3"/>
    <w:rsid w:val="000975A2"/>
    <w:rsid w:val="000A0976"/>
    <w:rsid w:val="000A1072"/>
    <w:rsid w:val="000A2F47"/>
    <w:rsid w:val="000A402F"/>
    <w:rsid w:val="000A61DB"/>
    <w:rsid w:val="000A6F4C"/>
    <w:rsid w:val="000B007E"/>
    <w:rsid w:val="000B03C0"/>
    <w:rsid w:val="000B35A2"/>
    <w:rsid w:val="000B5C24"/>
    <w:rsid w:val="000B68FB"/>
    <w:rsid w:val="000B6D93"/>
    <w:rsid w:val="000C0331"/>
    <w:rsid w:val="000C11E4"/>
    <w:rsid w:val="000C2574"/>
    <w:rsid w:val="000C4E50"/>
    <w:rsid w:val="000C615A"/>
    <w:rsid w:val="000C6377"/>
    <w:rsid w:val="000C6B62"/>
    <w:rsid w:val="000D0CCC"/>
    <w:rsid w:val="000D496C"/>
    <w:rsid w:val="000D6DE6"/>
    <w:rsid w:val="000D7E82"/>
    <w:rsid w:val="000E36D8"/>
    <w:rsid w:val="000E6642"/>
    <w:rsid w:val="000E7A4C"/>
    <w:rsid w:val="000E7A9C"/>
    <w:rsid w:val="000F0573"/>
    <w:rsid w:val="000F1724"/>
    <w:rsid w:val="000F1905"/>
    <w:rsid w:val="000F27F9"/>
    <w:rsid w:val="000F312B"/>
    <w:rsid w:val="000F7440"/>
    <w:rsid w:val="000F7772"/>
    <w:rsid w:val="00100734"/>
    <w:rsid w:val="001019AD"/>
    <w:rsid w:val="00101F37"/>
    <w:rsid w:val="00102312"/>
    <w:rsid w:val="00106024"/>
    <w:rsid w:val="0011039C"/>
    <w:rsid w:val="00110961"/>
    <w:rsid w:val="00111320"/>
    <w:rsid w:val="00111A14"/>
    <w:rsid w:val="00112724"/>
    <w:rsid w:val="0012036C"/>
    <w:rsid w:val="0012269B"/>
    <w:rsid w:val="00124D59"/>
    <w:rsid w:val="00127519"/>
    <w:rsid w:val="00132A85"/>
    <w:rsid w:val="00133C05"/>
    <w:rsid w:val="0013432E"/>
    <w:rsid w:val="001346EF"/>
    <w:rsid w:val="001357C7"/>
    <w:rsid w:val="001367E8"/>
    <w:rsid w:val="00137BEE"/>
    <w:rsid w:val="00142650"/>
    <w:rsid w:val="00144F7F"/>
    <w:rsid w:val="00146A71"/>
    <w:rsid w:val="00146D56"/>
    <w:rsid w:val="001503FE"/>
    <w:rsid w:val="001510D2"/>
    <w:rsid w:val="00154CB9"/>
    <w:rsid w:val="001551C8"/>
    <w:rsid w:val="00155CFB"/>
    <w:rsid w:val="00156B88"/>
    <w:rsid w:val="00156FB6"/>
    <w:rsid w:val="00157BAA"/>
    <w:rsid w:val="0016086C"/>
    <w:rsid w:val="00160D4A"/>
    <w:rsid w:val="001616D4"/>
    <w:rsid w:val="00162BB6"/>
    <w:rsid w:val="001656F8"/>
    <w:rsid w:val="00165EC0"/>
    <w:rsid w:val="0017125A"/>
    <w:rsid w:val="001735A8"/>
    <w:rsid w:val="00174804"/>
    <w:rsid w:val="00174BA0"/>
    <w:rsid w:val="00174C58"/>
    <w:rsid w:val="0017633C"/>
    <w:rsid w:val="001772C9"/>
    <w:rsid w:val="0017796A"/>
    <w:rsid w:val="0018074D"/>
    <w:rsid w:val="00180BA6"/>
    <w:rsid w:val="00185C50"/>
    <w:rsid w:val="001873AF"/>
    <w:rsid w:val="00187B2E"/>
    <w:rsid w:val="00191DFE"/>
    <w:rsid w:val="0019262E"/>
    <w:rsid w:val="001927AC"/>
    <w:rsid w:val="00193242"/>
    <w:rsid w:val="001932A5"/>
    <w:rsid w:val="00195A14"/>
    <w:rsid w:val="00197181"/>
    <w:rsid w:val="001A0AB3"/>
    <w:rsid w:val="001A2CD8"/>
    <w:rsid w:val="001A3376"/>
    <w:rsid w:val="001A3C6D"/>
    <w:rsid w:val="001A40E6"/>
    <w:rsid w:val="001A4B37"/>
    <w:rsid w:val="001A580E"/>
    <w:rsid w:val="001A74AF"/>
    <w:rsid w:val="001B2CDC"/>
    <w:rsid w:val="001B4242"/>
    <w:rsid w:val="001B43EE"/>
    <w:rsid w:val="001B4A9F"/>
    <w:rsid w:val="001B6F2D"/>
    <w:rsid w:val="001B6F82"/>
    <w:rsid w:val="001C13EF"/>
    <w:rsid w:val="001C160D"/>
    <w:rsid w:val="001C1907"/>
    <w:rsid w:val="001C75AB"/>
    <w:rsid w:val="001C7D34"/>
    <w:rsid w:val="001D171D"/>
    <w:rsid w:val="001D5FD5"/>
    <w:rsid w:val="001E2CCE"/>
    <w:rsid w:val="001E4BD4"/>
    <w:rsid w:val="001E79B2"/>
    <w:rsid w:val="001F18E1"/>
    <w:rsid w:val="001F3AC0"/>
    <w:rsid w:val="001F3E06"/>
    <w:rsid w:val="001F57FE"/>
    <w:rsid w:val="001F657B"/>
    <w:rsid w:val="001F73A1"/>
    <w:rsid w:val="00202F36"/>
    <w:rsid w:val="0020406E"/>
    <w:rsid w:val="002074F6"/>
    <w:rsid w:val="002077FD"/>
    <w:rsid w:val="00213607"/>
    <w:rsid w:val="00216221"/>
    <w:rsid w:val="002169E2"/>
    <w:rsid w:val="002225AE"/>
    <w:rsid w:val="0022357F"/>
    <w:rsid w:val="00223708"/>
    <w:rsid w:val="00226943"/>
    <w:rsid w:val="0022740E"/>
    <w:rsid w:val="0023022E"/>
    <w:rsid w:val="00235FDE"/>
    <w:rsid w:val="0024114F"/>
    <w:rsid w:val="00243707"/>
    <w:rsid w:val="00247C6B"/>
    <w:rsid w:val="002529CB"/>
    <w:rsid w:val="0025354A"/>
    <w:rsid w:val="002544BB"/>
    <w:rsid w:val="002550C1"/>
    <w:rsid w:val="0025793A"/>
    <w:rsid w:val="00263A98"/>
    <w:rsid w:val="00263D04"/>
    <w:rsid w:val="00263E65"/>
    <w:rsid w:val="002653ED"/>
    <w:rsid w:val="00267B1A"/>
    <w:rsid w:val="00270467"/>
    <w:rsid w:val="00270D06"/>
    <w:rsid w:val="002715A5"/>
    <w:rsid w:val="00273217"/>
    <w:rsid w:val="00273CB3"/>
    <w:rsid w:val="00274642"/>
    <w:rsid w:val="00277331"/>
    <w:rsid w:val="00281D9E"/>
    <w:rsid w:val="00282344"/>
    <w:rsid w:val="00283287"/>
    <w:rsid w:val="00283ECF"/>
    <w:rsid w:val="00284021"/>
    <w:rsid w:val="00284FE8"/>
    <w:rsid w:val="00286F18"/>
    <w:rsid w:val="002870FE"/>
    <w:rsid w:val="0028752E"/>
    <w:rsid w:val="00287801"/>
    <w:rsid w:val="0029052C"/>
    <w:rsid w:val="00290845"/>
    <w:rsid w:val="00292A54"/>
    <w:rsid w:val="00294012"/>
    <w:rsid w:val="00294317"/>
    <w:rsid w:val="00294377"/>
    <w:rsid w:val="00295011"/>
    <w:rsid w:val="00296084"/>
    <w:rsid w:val="002A02E5"/>
    <w:rsid w:val="002A0538"/>
    <w:rsid w:val="002A0751"/>
    <w:rsid w:val="002A1958"/>
    <w:rsid w:val="002A3EDC"/>
    <w:rsid w:val="002A4109"/>
    <w:rsid w:val="002A5B4F"/>
    <w:rsid w:val="002A63DB"/>
    <w:rsid w:val="002A72FD"/>
    <w:rsid w:val="002A737B"/>
    <w:rsid w:val="002A7BD4"/>
    <w:rsid w:val="002A7FED"/>
    <w:rsid w:val="002B0C0A"/>
    <w:rsid w:val="002B171C"/>
    <w:rsid w:val="002B1835"/>
    <w:rsid w:val="002B21DE"/>
    <w:rsid w:val="002B3340"/>
    <w:rsid w:val="002B64D3"/>
    <w:rsid w:val="002C653F"/>
    <w:rsid w:val="002D03F1"/>
    <w:rsid w:val="002D0913"/>
    <w:rsid w:val="002D27C2"/>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22D"/>
    <w:rsid w:val="002F532D"/>
    <w:rsid w:val="002F573B"/>
    <w:rsid w:val="00301024"/>
    <w:rsid w:val="00301C42"/>
    <w:rsid w:val="003050ED"/>
    <w:rsid w:val="00311544"/>
    <w:rsid w:val="00312698"/>
    <w:rsid w:val="00312DD5"/>
    <w:rsid w:val="0031434A"/>
    <w:rsid w:val="0031774B"/>
    <w:rsid w:val="0031786A"/>
    <w:rsid w:val="00317BC3"/>
    <w:rsid w:val="00317FA0"/>
    <w:rsid w:val="0032070E"/>
    <w:rsid w:val="00320AA2"/>
    <w:rsid w:val="0032250D"/>
    <w:rsid w:val="00322928"/>
    <w:rsid w:val="00323715"/>
    <w:rsid w:val="00325E98"/>
    <w:rsid w:val="00327841"/>
    <w:rsid w:val="0032786C"/>
    <w:rsid w:val="00327895"/>
    <w:rsid w:val="00330941"/>
    <w:rsid w:val="00330EFB"/>
    <w:rsid w:val="00332993"/>
    <w:rsid w:val="003330AF"/>
    <w:rsid w:val="003330B0"/>
    <w:rsid w:val="00333A67"/>
    <w:rsid w:val="003351D6"/>
    <w:rsid w:val="003357CA"/>
    <w:rsid w:val="00335E91"/>
    <w:rsid w:val="0033685D"/>
    <w:rsid w:val="00336D24"/>
    <w:rsid w:val="0033718A"/>
    <w:rsid w:val="003429A8"/>
    <w:rsid w:val="00343C43"/>
    <w:rsid w:val="00344676"/>
    <w:rsid w:val="0034774A"/>
    <w:rsid w:val="00350FF2"/>
    <w:rsid w:val="00351816"/>
    <w:rsid w:val="00352CA9"/>
    <w:rsid w:val="0035386E"/>
    <w:rsid w:val="00353EC5"/>
    <w:rsid w:val="00353F1C"/>
    <w:rsid w:val="0035451B"/>
    <w:rsid w:val="003555ED"/>
    <w:rsid w:val="0035618D"/>
    <w:rsid w:val="003565FE"/>
    <w:rsid w:val="00356629"/>
    <w:rsid w:val="00356669"/>
    <w:rsid w:val="00360D24"/>
    <w:rsid w:val="00364237"/>
    <w:rsid w:val="00365825"/>
    <w:rsid w:val="003662E7"/>
    <w:rsid w:val="00373248"/>
    <w:rsid w:val="003764CF"/>
    <w:rsid w:val="003773A9"/>
    <w:rsid w:val="00377D61"/>
    <w:rsid w:val="003824F7"/>
    <w:rsid w:val="00382D9F"/>
    <w:rsid w:val="0038306C"/>
    <w:rsid w:val="003866A2"/>
    <w:rsid w:val="00387296"/>
    <w:rsid w:val="00387528"/>
    <w:rsid w:val="003907F8"/>
    <w:rsid w:val="003912B7"/>
    <w:rsid w:val="00391FC5"/>
    <w:rsid w:val="003938C0"/>
    <w:rsid w:val="0039432B"/>
    <w:rsid w:val="00396C82"/>
    <w:rsid w:val="003A129E"/>
    <w:rsid w:val="003A1F5F"/>
    <w:rsid w:val="003A517C"/>
    <w:rsid w:val="003A7895"/>
    <w:rsid w:val="003B0B3C"/>
    <w:rsid w:val="003B1E0D"/>
    <w:rsid w:val="003B25EB"/>
    <w:rsid w:val="003B2BC8"/>
    <w:rsid w:val="003B2EA4"/>
    <w:rsid w:val="003B347B"/>
    <w:rsid w:val="003B3997"/>
    <w:rsid w:val="003B6227"/>
    <w:rsid w:val="003C0BE4"/>
    <w:rsid w:val="003C121B"/>
    <w:rsid w:val="003C1705"/>
    <w:rsid w:val="003C1981"/>
    <w:rsid w:val="003C39F6"/>
    <w:rsid w:val="003C5806"/>
    <w:rsid w:val="003C686A"/>
    <w:rsid w:val="003D2AD4"/>
    <w:rsid w:val="003D3B66"/>
    <w:rsid w:val="003D3FB2"/>
    <w:rsid w:val="003D4230"/>
    <w:rsid w:val="003D42CB"/>
    <w:rsid w:val="003D47CF"/>
    <w:rsid w:val="003D523E"/>
    <w:rsid w:val="003D60A4"/>
    <w:rsid w:val="003D7B4B"/>
    <w:rsid w:val="003D7FC9"/>
    <w:rsid w:val="003E08B5"/>
    <w:rsid w:val="003E178A"/>
    <w:rsid w:val="003E1CFA"/>
    <w:rsid w:val="003E3043"/>
    <w:rsid w:val="003E674D"/>
    <w:rsid w:val="003E748B"/>
    <w:rsid w:val="003F0397"/>
    <w:rsid w:val="003F1BCC"/>
    <w:rsid w:val="003F1DC8"/>
    <w:rsid w:val="003F22D1"/>
    <w:rsid w:val="003F64D8"/>
    <w:rsid w:val="003F715D"/>
    <w:rsid w:val="003F7ECF"/>
    <w:rsid w:val="00400B75"/>
    <w:rsid w:val="00400CB1"/>
    <w:rsid w:val="00401A40"/>
    <w:rsid w:val="00403A5B"/>
    <w:rsid w:val="0040441D"/>
    <w:rsid w:val="00404AC8"/>
    <w:rsid w:val="004063B1"/>
    <w:rsid w:val="00410690"/>
    <w:rsid w:val="004108CE"/>
    <w:rsid w:val="00413260"/>
    <w:rsid w:val="0041498A"/>
    <w:rsid w:val="00414AB1"/>
    <w:rsid w:val="00417FC8"/>
    <w:rsid w:val="00420500"/>
    <w:rsid w:val="004226ED"/>
    <w:rsid w:val="00424C54"/>
    <w:rsid w:val="004254FA"/>
    <w:rsid w:val="00425B82"/>
    <w:rsid w:val="00430193"/>
    <w:rsid w:val="00431824"/>
    <w:rsid w:val="00433841"/>
    <w:rsid w:val="004348A9"/>
    <w:rsid w:val="004373EA"/>
    <w:rsid w:val="004374DF"/>
    <w:rsid w:val="00437E92"/>
    <w:rsid w:val="00440A80"/>
    <w:rsid w:val="00442DCB"/>
    <w:rsid w:val="004434BD"/>
    <w:rsid w:val="00443565"/>
    <w:rsid w:val="004436E8"/>
    <w:rsid w:val="00445092"/>
    <w:rsid w:val="0044524B"/>
    <w:rsid w:val="00445545"/>
    <w:rsid w:val="0044634F"/>
    <w:rsid w:val="00446BBD"/>
    <w:rsid w:val="00447000"/>
    <w:rsid w:val="00447AA0"/>
    <w:rsid w:val="0045081D"/>
    <w:rsid w:val="004519A5"/>
    <w:rsid w:val="00453A63"/>
    <w:rsid w:val="00454ABE"/>
    <w:rsid w:val="004605FD"/>
    <w:rsid w:val="00462638"/>
    <w:rsid w:val="00464D21"/>
    <w:rsid w:val="004674DE"/>
    <w:rsid w:val="00470AAE"/>
    <w:rsid w:val="00471B47"/>
    <w:rsid w:val="004739D6"/>
    <w:rsid w:val="004774EA"/>
    <w:rsid w:val="00480204"/>
    <w:rsid w:val="0048153F"/>
    <w:rsid w:val="00484042"/>
    <w:rsid w:val="004849D6"/>
    <w:rsid w:val="0048584E"/>
    <w:rsid w:val="00485F63"/>
    <w:rsid w:val="00486AB4"/>
    <w:rsid w:val="004907D2"/>
    <w:rsid w:val="00492C55"/>
    <w:rsid w:val="00494436"/>
    <w:rsid w:val="00495431"/>
    <w:rsid w:val="004A1239"/>
    <w:rsid w:val="004A1EE6"/>
    <w:rsid w:val="004A2644"/>
    <w:rsid w:val="004A2842"/>
    <w:rsid w:val="004A47B5"/>
    <w:rsid w:val="004A50A9"/>
    <w:rsid w:val="004A5C20"/>
    <w:rsid w:val="004A64C2"/>
    <w:rsid w:val="004B3E50"/>
    <w:rsid w:val="004B4203"/>
    <w:rsid w:val="004B469A"/>
    <w:rsid w:val="004B5152"/>
    <w:rsid w:val="004B52F4"/>
    <w:rsid w:val="004B6D0A"/>
    <w:rsid w:val="004C44A8"/>
    <w:rsid w:val="004C4C1F"/>
    <w:rsid w:val="004C5B17"/>
    <w:rsid w:val="004C758A"/>
    <w:rsid w:val="004D22EC"/>
    <w:rsid w:val="004D347F"/>
    <w:rsid w:val="004D523F"/>
    <w:rsid w:val="004D5AA8"/>
    <w:rsid w:val="004D5D1C"/>
    <w:rsid w:val="004D5D82"/>
    <w:rsid w:val="004D62F8"/>
    <w:rsid w:val="004D7195"/>
    <w:rsid w:val="004D7945"/>
    <w:rsid w:val="004E1456"/>
    <w:rsid w:val="004E148E"/>
    <w:rsid w:val="004E15A5"/>
    <w:rsid w:val="004E1E83"/>
    <w:rsid w:val="004E6AE3"/>
    <w:rsid w:val="004F0783"/>
    <w:rsid w:val="004F3026"/>
    <w:rsid w:val="004F3394"/>
    <w:rsid w:val="004F39B8"/>
    <w:rsid w:val="004F41BC"/>
    <w:rsid w:val="004F5ED6"/>
    <w:rsid w:val="00501C0C"/>
    <w:rsid w:val="00501FC9"/>
    <w:rsid w:val="005023F9"/>
    <w:rsid w:val="00503536"/>
    <w:rsid w:val="005042C0"/>
    <w:rsid w:val="005046F7"/>
    <w:rsid w:val="00504BAC"/>
    <w:rsid w:val="00504E75"/>
    <w:rsid w:val="00505F05"/>
    <w:rsid w:val="00507E16"/>
    <w:rsid w:val="00507F03"/>
    <w:rsid w:val="00511D20"/>
    <w:rsid w:val="00512E7C"/>
    <w:rsid w:val="0051473E"/>
    <w:rsid w:val="00514EAF"/>
    <w:rsid w:val="00515359"/>
    <w:rsid w:val="005205C6"/>
    <w:rsid w:val="00520795"/>
    <w:rsid w:val="00521098"/>
    <w:rsid w:val="00522E4A"/>
    <w:rsid w:val="00524BDF"/>
    <w:rsid w:val="00527E4B"/>
    <w:rsid w:val="0053231E"/>
    <w:rsid w:val="00532D7E"/>
    <w:rsid w:val="00534243"/>
    <w:rsid w:val="0053447A"/>
    <w:rsid w:val="00534EEB"/>
    <w:rsid w:val="00540387"/>
    <w:rsid w:val="005417CA"/>
    <w:rsid w:val="0054198E"/>
    <w:rsid w:val="005419B8"/>
    <w:rsid w:val="0054489A"/>
    <w:rsid w:val="0054664A"/>
    <w:rsid w:val="00547A7A"/>
    <w:rsid w:val="00550C0B"/>
    <w:rsid w:val="00551A76"/>
    <w:rsid w:val="00557A55"/>
    <w:rsid w:val="0056041B"/>
    <w:rsid w:val="00560D11"/>
    <w:rsid w:val="00563BB6"/>
    <w:rsid w:val="005664B5"/>
    <w:rsid w:val="00566999"/>
    <w:rsid w:val="00566F0E"/>
    <w:rsid w:val="00570427"/>
    <w:rsid w:val="00574665"/>
    <w:rsid w:val="00581F01"/>
    <w:rsid w:val="00582BAC"/>
    <w:rsid w:val="00584C53"/>
    <w:rsid w:val="00585F36"/>
    <w:rsid w:val="0059241D"/>
    <w:rsid w:val="00592751"/>
    <w:rsid w:val="00593101"/>
    <w:rsid w:val="0059457A"/>
    <w:rsid w:val="00594EA9"/>
    <w:rsid w:val="00597076"/>
    <w:rsid w:val="005A0D8E"/>
    <w:rsid w:val="005A18F0"/>
    <w:rsid w:val="005A570E"/>
    <w:rsid w:val="005A66EE"/>
    <w:rsid w:val="005A6905"/>
    <w:rsid w:val="005A7084"/>
    <w:rsid w:val="005A741A"/>
    <w:rsid w:val="005B01D4"/>
    <w:rsid w:val="005B0D20"/>
    <w:rsid w:val="005B4A9B"/>
    <w:rsid w:val="005B5F00"/>
    <w:rsid w:val="005B776D"/>
    <w:rsid w:val="005C181D"/>
    <w:rsid w:val="005C1ED4"/>
    <w:rsid w:val="005C224C"/>
    <w:rsid w:val="005C4E4B"/>
    <w:rsid w:val="005C5716"/>
    <w:rsid w:val="005C6D61"/>
    <w:rsid w:val="005C6FE8"/>
    <w:rsid w:val="005C786C"/>
    <w:rsid w:val="005C7987"/>
    <w:rsid w:val="005D0852"/>
    <w:rsid w:val="005D08DD"/>
    <w:rsid w:val="005D2F37"/>
    <w:rsid w:val="005D7F4E"/>
    <w:rsid w:val="005E0067"/>
    <w:rsid w:val="005E3D88"/>
    <w:rsid w:val="005E47FE"/>
    <w:rsid w:val="005E6060"/>
    <w:rsid w:val="005E667B"/>
    <w:rsid w:val="005E6C10"/>
    <w:rsid w:val="005F0A6F"/>
    <w:rsid w:val="005F12DC"/>
    <w:rsid w:val="005F16DB"/>
    <w:rsid w:val="005F2523"/>
    <w:rsid w:val="005F44F3"/>
    <w:rsid w:val="005F485D"/>
    <w:rsid w:val="005F5921"/>
    <w:rsid w:val="005F714C"/>
    <w:rsid w:val="005F7594"/>
    <w:rsid w:val="006013A4"/>
    <w:rsid w:val="00601803"/>
    <w:rsid w:val="00602BEC"/>
    <w:rsid w:val="006032E7"/>
    <w:rsid w:val="00604C82"/>
    <w:rsid w:val="00605A4C"/>
    <w:rsid w:val="00606948"/>
    <w:rsid w:val="006072E3"/>
    <w:rsid w:val="006132ED"/>
    <w:rsid w:val="00616EE7"/>
    <w:rsid w:val="00622702"/>
    <w:rsid w:val="006237F1"/>
    <w:rsid w:val="00626509"/>
    <w:rsid w:val="0062685E"/>
    <w:rsid w:val="006268C9"/>
    <w:rsid w:val="006301F1"/>
    <w:rsid w:val="0063133E"/>
    <w:rsid w:val="006320C8"/>
    <w:rsid w:val="00633449"/>
    <w:rsid w:val="006334DE"/>
    <w:rsid w:val="00634AC6"/>
    <w:rsid w:val="00634BB6"/>
    <w:rsid w:val="006363C6"/>
    <w:rsid w:val="0063668F"/>
    <w:rsid w:val="0064066F"/>
    <w:rsid w:val="00641D05"/>
    <w:rsid w:val="00644936"/>
    <w:rsid w:val="006513C0"/>
    <w:rsid w:val="0065326A"/>
    <w:rsid w:val="00653FB6"/>
    <w:rsid w:val="00654DAF"/>
    <w:rsid w:val="006551ED"/>
    <w:rsid w:val="00655406"/>
    <w:rsid w:val="00657955"/>
    <w:rsid w:val="00660390"/>
    <w:rsid w:val="00661ECA"/>
    <w:rsid w:val="006642CA"/>
    <w:rsid w:val="0066447F"/>
    <w:rsid w:val="0066488B"/>
    <w:rsid w:val="00664F79"/>
    <w:rsid w:val="00665272"/>
    <w:rsid w:val="006658F4"/>
    <w:rsid w:val="0066622B"/>
    <w:rsid w:val="00666F1F"/>
    <w:rsid w:val="0066729B"/>
    <w:rsid w:val="00667E0F"/>
    <w:rsid w:val="00670E28"/>
    <w:rsid w:val="00670F6A"/>
    <w:rsid w:val="0067149F"/>
    <w:rsid w:val="00671D80"/>
    <w:rsid w:val="00671DC1"/>
    <w:rsid w:val="00673E5D"/>
    <w:rsid w:val="00674B39"/>
    <w:rsid w:val="00674CA2"/>
    <w:rsid w:val="006772E7"/>
    <w:rsid w:val="006874B5"/>
    <w:rsid w:val="00690064"/>
    <w:rsid w:val="00693B6B"/>
    <w:rsid w:val="00696ED5"/>
    <w:rsid w:val="006A0476"/>
    <w:rsid w:val="006A0D59"/>
    <w:rsid w:val="006A0E0E"/>
    <w:rsid w:val="006A12E7"/>
    <w:rsid w:val="006A186C"/>
    <w:rsid w:val="006A2224"/>
    <w:rsid w:val="006A2AE9"/>
    <w:rsid w:val="006A2FAE"/>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C6B91"/>
    <w:rsid w:val="006D0757"/>
    <w:rsid w:val="006D21AD"/>
    <w:rsid w:val="006D5A6E"/>
    <w:rsid w:val="006D721A"/>
    <w:rsid w:val="006E12A8"/>
    <w:rsid w:val="006E1DCA"/>
    <w:rsid w:val="006E25FC"/>
    <w:rsid w:val="006E2E41"/>
    <w:rsid w:val="006E3899"/>
    <w:rsid w:val="006E3B87"/>
    <w:rsid w:val="006E48A7"/>
    <w:rsid w:val="006E5316"/>
    <w:rsid w:val="006F0D68"/>
    <w:rsid w:val="006F11B6"/>
    <w:rsid w:val="006F1C4B"/>
    <w:rsid w:val="006F1D9D"/>
    <w:rsid w:val="006F26AD"/>
    <w:rsid w:val="006F3D41"/>
    <w:rsid w:val="006F4752"/>
    <w:rsid w:val="006F618E"/>
    <w:rsid w:val="00700AC5"/>
    <w:rsid w:val="00700F9D"/>
    <w:rsid w:val="00705023"/>
    <w:rsid w:val="007109F7"/>
    <w:rsid w:val="00712672"/>
    <w:rsid w:val="0071515C"/>
    <w:rsid w:val="00721DC9"/>
    <w:rsid w:val="0072243B"/>
    <w:rsid w:val="00722D56"/>
    <w:rsid w:val="007236F8"/>
    <w:rsid w:val="007313B7"/>
    <w:rsid w:val="007317AB"/>
    <w:rsid w:val="00732D04"/>
    <w:rsid w:val="00732DF6"/>
    <w:rsid w:val="00733362"/>
    <w:rsid w:val="00734479"/>
    <w:rsid w:val="00735A55"/>
    <w:rsid w:val="0073681D"/>
    <w:rsid w:val="00736993"/>
    <w:rsid w:val="00737643"/>
    <w:rsid w:val="00740338"/>
    <w:rsid w:val="0074151E"/>
    <w:rsid w:val="007426CD"/>
    <w:rsid w:val="007431A3"/>
    <w:rsid w:val="00745C19"/>
    <w:rsid w:val="007463ED"/>
    <w:rsid w:val="007531E9"/>
    <w:rsid w:val="007542FC"/>
    <w:rsid w:val="007550A5"/>
    <w:rsid w:val="00756022"/>
    <w:rsid w:val="00762946"/>
    <w:rsid w:val="00765AA9"/>
    <w:rsid w:val="00767161"/>
    <w:rsid w:val="00767BB7"/>
    <w:rsid w:val="0077154C"/>
    <w:rsid w:val="0077356E"/>
    <w:rsid w:val="00773C7E"/>
    <w:rsid w:val="00773EE3"/>
    <w:rsid w:val="0077557A"/>
    <w:rsid w:val="00775FCC"/>
    <w:rsid w:val="0077723F"/>
    <w:rsid w:val="00777469"/>
    <w:rsid w:val="00780605"/>
    <w:rsid w:val="007829F8"/>
    <w:rsid w:val="00785221"/>
    <w:rsid w:val="0078676B"/>
    <w:rsid w:val="00786CF1"/>
    <w:rsid w:val="007913DB"/>
    <w:rsid w:val="00791FFD"/>
    <w:rsid w:val="00793736"/>
    <w:rsid w:val="00794443"/>
    <w:rsid w:val="00795707"/>
    <w:rsid w:val="00796DB8"/>
    <w:rsid w:val="00797944"/>
    <w:rsid w:val="007A0153"/>
    <w:rsid w:val="007A0E32"/>
    <w:rsid w:val="007A1582"/>
    <w:rsid w:val="007A4829"/>
    <w:rsid w:val="007B0E68"/>
    <w:rsid w:val="007B237F"/>
    <w:rsid w:val="007B3130"/>
    <w:rsid w:val="007B4648"/>
    <w:rsid w:val="007B78A4"/>
    <w:rsid w:val="007C0CAE"/>
    <w:rsid w:val="007C0FD7"/>
    <w:rsid w:val="007C1CDA"/>
    <w:rsid w:val="007C2197"/>
    <w:rsid w:val="007C286D"/>
    <w:rsid w:val="007C49D5"/>
    <w:rsid w:val="007C5409"/>
    <w:rsid w:val="007C6F88"/>
    <w:rsid w:val="007D052F"/>
    <w:rsid w:val="007D09B8"/>
    <w:rsid w:val="007D1FC3"/>
    <w:rsid w:val="007D339B"/>
    <w:rsid w:val="007D36B6"/>
    <w:rsid w:val="007D4C92"/>
    <w:rsid w:val="007D55A2"/>
    <w:rsid w:val="007D5C5B"/>
    <w:rsid w:val="007D66B6"/>
    <w:rsid w:val="007D7167"/>
    <w:rsid w:val="007E145F"/>
    <w:rsid w:val="007E3499"/>
    <w:rsid w:val="007E6D0E"/>
    <w:rsid w:val="007F028C"/>
    <w:rsid w:val="007F2A84"/>
    <w:rsid w:val="007F495E"/>
    <w:rsid w:val="007F65AB"/>
    <w:rsid w:val="008004CE"/>
    <w:rsid w:val="0080238B"/>
    <w:rsid w:val="008033A7"/>
    <w:rsid w:val="00803875"/>
    <w:rsid w:val="00804613"/>
    <w:rsid w:val="008057DF"/>
    <w:rsid w:val="00807B5D"/>
    <w:rsid w:val="00813230"/>
    <w:rsid w:val="00813A14"/>
    <w:rsid w:val="00814C79"/>
    <w:rsid w:val="008168E2"/>
    <w:rsid w:val="00817334"/>
    <w:rsid w:val="00817DC9"/>
    <w:rsid w:val="008216D9"/>
    <w:rsid w:val="0082207B"/>
    <w:rsid w:val="00824E80"/>
    <w:rsid w:val="00825873"/>
    <w:rsid w:val="00825939"/>
    <w:rsid w:val="0082605E"/>
    <w:rsid w:val="0082697E"/>
    <w:rsid w:val="00832CAF"/>
    <w:rsid w:val="00835341"/>
    <w:rsid w:val="00837AF8"/>
    <w:rsid w:val="008407AF"/>
    <w:rsid w:val="0084320E"/>
    <w:rsid w:val="00845CE1"/>
    <w:rsid w:val="00846740"/>
    <w:rsid w:val="00846E5E"/>
    <w:rsid w:val="0084719F"/>
    <w:rsid w:val="00850174"/>
    <w:rsid w:val="008523C7"/>
    <w:rsid w:val="00854A3B"/>
    <w:rsid w:val="00856FD5"/>
    <w:rsid w:val="00862E2E"/>
    <w:rsid w:val="00863298"/>
    <w:rsid w:val="00864BAB"/>
    <w:rsid w:val="00865286"/>
    <w:rsid w:val="008739D3"/>
    <w:rsid w:val="00875570"/>
    <w:rsid w:val="00875D53"/>
    <w:rsid w:val="00881E14"/>
    <w:rsid w:val="0088366E"/>
    <w:rsid w:val="00883AD8"/>
    <w:rsid w:val="00883D0A"/>
    <w:rsid w:val="008843CF"/>
    <w:rsid w:val="00886A7C"/>
    <w:rsid w:val="00890194"/>
    <w:rsid w:val="00890905"/>
    <w:rsid w:val="00890E12"/>
    <w:rsid w:val="00891DE5"/>
    <w:rsid w:val="0089408C"/>
    <w:rsid w:val="00894431"/>
    <w:rsid w:val="008975EC"/>
    <w:rsid w:val="0089774D"/>
    <w:rsid w:val="008A06D1"/>
    <w:rsid w:val="008A0E03"/>
    <w:rsid w:val="008A3A7A"/>
    <w:rsid w:val="008A49AA"/>
    <w:rsid w:val="008A5E8F"/>
    <w:rsid w:val="008A60DE"/>
    <w:rsid w:val="008A611C"/>
    <w:rsid w:val="008A79DD"/>
    <w:rsid w:val="008B213B"/>
    <w:rsid w:val="008B230E"/>
    <w:rsid w:val="008B45F4"/>
    <w:rsid w:val="008B5CE7"/>
    <w:rsid w:val="008C0B27"/>
    <w:rsid w:val="008C1744"/>
    <w:rsid w:val="008C1896"/>
    <w:rsid w:val="008C432B"/>
    <w:rsid w:val="008C6174"/>
    <w:rsid w:val="008C7862"/>
    <w:rsid w:val="008D0AD6"/>
    <w:rsid w:val="008D0FB9"/>
    <w:rsid w:val="008D1E53"/>
    <w:rsid w:val="008D1FD1"/>
    <w:rsid w:val="008D3B54"/>
    <w:rsid w:val="008D51E6"/>
    <w:rsid w:val="008D5D5E"/>
    <w:rsid w:val="008D743F"/>
    <w:rsid w:val="008E2089"/>
    <w:rsid w:val="008E3E93"/>
    <w:rsid w:val="008E43A2"/>
    <w:rsid w:val="008E50F0"/>
    <w:rsid w:val="008E5E50"/>
    <w:rsid w:val="008E6371"/>
    <w:rsid w:val="008E64E3"/>
    <w:rsid w:val="008F015A"/>
    <w:rsid w:val="008F033A"/>
    <w:rsid w:val="008F17A8"/>
    <w:rsid w:val="008F2DAA"/>
    <w:rsid w:val="008F39CE"/>
    <w:rsid w:val="008F51C2"/>
    <w:rsid w:val="008F5E2C"/>
    <w:rsid w:val="008F5F72"/>
    <w:rsid w:val="008F60DE"/>
    <w:rsid w:val="00901297"/>
    <w:rsid w:val="00902343"/>
    <w:rsid w:val="00903D89"/>
    <w:rsid w:val="00911350"/>
    <w:rsid w:val="00911567"/>
    <w:rsid w:val="009117C5"/>
    <w:rsid w:val="00912B38"/>
    <w:rsid w:val="009139EE"/>
    <w:rsid w:val="009148C3"/>
    <w:rsid w:val="00915768"/>
    <w:rsid w:val="009160C4"/>
    <w:rsid w:val="009177EF"/>
    <w:rsid w:val="00917B99"/>
    <w:rsid w:val="00920035"/>
    <w:rsid w:val="0092079E"/>
    <w:rsid w:val="00922BC0"/>
    <w:rsid w:val="0092313E"/>
    <w:rsid w:val="009249B5"/>
    <w:rsid w:val="00925EB2"/>
    <w:rsid w:val="0093090B"/>
    <w:rsid w:val="00934FEB"/>
    <w:rsid w:val="009433C3"/>
    <w:rsid w:val="0094488B"/>
    <w:rsid w:val="00945587"/>
    <w:rsid w:val="00946D8B"/>
    <w:rsid w:val="00947FF0"/>
    <w:rsid w:val="00953872"/>
    <w:rsid w:val="00954438"/>
    <w:rsid w:val="00954A6C"/>
    <w:rsid w:val="009556FF"/>
    <w:rsid w:val="0095763D"/>
    <w:rsid w:val="00961461"/>
    <w:rsid w:val="009620C5"/>
    <w:rsid w:val="00962BC2"/>
    <w:rsid w:val="00962BD4"/>
    <w:rsid w:val="00963583"/>
    <w:rsid w:val="00963A92"/>
    <w:rsid w:val="0096425A"/>
    <w:rsid w:val="00966A0D"/>
    <w:rsid w:val="00967B08"/>
    <w:rsid w:val="00970B71"/>
    <w:rsid w:val="00974395"/>
    <w:rsid w:val="00974AFC"/>
    <w:rsid w:val="00974E2E"/>
    <w:rsid w:val="00976061"/>
    <w:rsid w:val="00976645"/>
    <w:rsid w:val="00977F0B"/>
    <w:rsid w:val="009801E2"/>
    <w:rsid w:val="00982B3D"/>
    <w:rsid w:val="009871A4"/>
    <w:rsid w:val="009900C9"/>
    <w:rsid w:val="009949EF"/>
    <w:rsid w:val="00994A13"/>
    <w:rsid w:val="009960BB"/>
    <w:rsid w:val="00996741"/>
    <w:rsid w:val="009968B0"/>
    <w:rsid w:val="009970D5"/>
    <w:rsid w:val="009A0B8C"/>
    <w:rsid w:val="009A2099"/>
    <w:rsid w:val="009A3D99"/>
    <w:rsid w:val="009A4044"/>
    <w:rsid w:val="009A4245"/>
    <w:rsid w:val="009A509A"/>
    <w:rsid w:val="009A5437"/>
    <w:rsid w:val="009A665D"/>
    <w:rsid w:val="009B23EC"/>
    <w:rsid w:val="009B4B59"/>
    <w:rsid w:val="009B5758"/>
    <w:rsid w:val="009B6656"/>
    <w:rsid w:val="009C1CD8"/>
    <w:rsid w:val="009C2AF3"/>
    <w:rsid w:val="009C4258"/>
    <w:rsid w:val="009C6DDD"/>
    <w:rsid w:val="009C6E54"/>
    <w:rsid w:val="009D50C1"/>
    <w:rsid w:val="009D54A0"/>
    <w:rsid w:val="009D57D8"/>
    <w:rsid w:val="009D63B1"/>
    <w:rsid w:val="009D6CA3"/>
    <w:rsid w:val="009D75C7"/>
    <w:rsid w:val="009D7A61"/>
    <w:rsid w:val="009E0376"/>
    <w:rsid w:val="009E04E1"/>
    <w:rsid w:val="009E0F0D"/>
    <w:rsid w:val="009E1462"/>
    <w:rsid w:val="009E3C38"/>
    <w:rsid w:val="009E4A1E"/>
    <w:rsid w:val="009E5E5A"/>
    <w:rsid w:val="009F03E7"/>
    <w:rsid w:val="009F3E4A"/>
    <w:rsid w:val="009F5BC6"/>
    <w:rsid w:val="009F5C30"/>
    <w:rsid w:val="009F617E"/>
    <w:rsid w:val="009F78AA"/>
    <w:rsid w:val="00A02D87"/>
    <w:rsid w:val="00A03226"/>
    <w:rsid w:val="00A03965"/>
    <w:rsid w:val="00A03C6D"/>
    <w:rsid w:val="00A0499A"/>
    <w:rsid w:val="00A051DF"/>
    <w:rsid w:val="00A067C1"/>
    <w:rsid w:val="00A06DA8"/>
    <w:rsid w:val="00A10E35"/>
    <w:rsid w:val="00A11A4A"/>
    <w:rsid w:val="00A13248"/>
    <w:rsid w:val="00A15131"/>
    <w:rsid w:val="00A162EA"/>
    <w:rsid w:val="00A16919"/>
    <w:rsid w:val="00A21737"/>
    <w:rsid w:val="00A21EA3"/>
    <w:rsid w:val="00A2645F"/>
    <w:rsid w:val="00A27141"/>
    <w:rsid w:val="00A27279"/>
    <w:rsid w:val="00A27929"/>
    <w:rsid w:val="00A30BC1"/>
    <w:rsid w:val="00A31807"/>
    <w:rsid w:val="00A31D15"/>
    <w:rsid w:val="00A32D5F"/>
    <w:rsid w:val="00A33796"/>
    <w:rsid w:val="00A34D31"/>
    <w:rsid w:val="00A41EB5"/>
    <w:rsid w:val="00A41FD9"/>
    <w:rsid w:val="00A42336"/>
    <w:rsid w:val="00A43230"/>
    <w:rsid w:val="00A43348"/>
    <w:rsid w:val="00A44488"/>
    <w:rsid w:val="00A4540E"/>
    <w:rsid w:val="00A457B9"/>
    <w:rsid w:val="00A45B3B"/>
    <w:rsid w:val="00A47A5C"/>
    <w:rsid w:val="00A47CA0"/>
    <w:rsid w:val="00A504F4"/>
    <w:rsid w:val="00A50703"/>
    <w:rsid w:val="00A521BA"/>
    <w:rsid w:val="00A547D2"/>
    <w:rsid w:val="00A568D8"/>
    <w:rsid w:val="00A569DC"/>
    <w:rsid w:val="00A57356"/>
    <w:rsid w:val="00A6150A"/>
    <w:rsid w:val="00A61B79"/>
    <w:rsid w:val="00A642BA"/>
    <w:rsid w:val="00A64A16"/>
    <w:rsid w:val="00A6528D"/>
    <w:rsid w:val="00A665DF"/>
    <w:rsid w:val="00A67CA2"/>
    <w:rsid w:val="00A67F53"/>
    <w:rsid w:val="00A67F63"/>
    <w:rsid w:val="00A70B72"/>
    <w:rsid w:val="00A72191"/>
    <w:rsid w:val="00A7398C"/>
    <w:rsid w:val="00A7471C"/>
    <w:rsid w:val="00A74C95"/>
    <w:rsid w:val="00A75133"/>
    <w:rsid w:val="00A755C6"/>
    <w:rsid w:val="00A76049"/>
    <w:rsid w:val="00A80329"/>
    <w:rsid w:val="00A80390"/>
    <w:rsid w:val="00A82994"/>
    <w:rsid w:val="00A841BC"/>
    <w:rsid w:val="00A92476"/>
    <w:rsid w:val="00A956C7"/>
    <w:rsid w:val="00A9646E"/>
    <w:rsid w:val="00A9686B"/>
    <w:rsid w:val="00A972A0"/>
    <w:rsid w:val="00AA40A6"/>
    <w:rsid w:val="00AA42E7"/>
    <w:rsid w:val="00AA4F8D"/>
    <w:rsid w:val="00AA502F"/>
    <w:rsid w:val="00AA525D"/>
    <w:rsid w:val="00AA57B0"/>
    <w:rsid w:val="00AA5DD9"/>
    <w:rsid w:val="00AA6A95"/>
    <w:rsid w:val="00AB0B5F"/>
    <w:rsid w:val="00AB1CE7"/>
    <w:rsid w:val="00AB1F60"/>
    <w:rsid w:val="00AB2AAC"/>
    <w:rsid w:val="00AB2D15"/>
    <w:rsid w:val="00AB50E7"/>
    <w:rsid w:val="00AB66DD"/>
    <w:rsid w:val="00AB72D8"/>
    <w:rsid w:val="00AC08E1"/>
    <w:rsid w:val="00AC11EA"/>
    <w:rsid w:val="00AC218C"/>
    <w:rsid w:val="00AC21FA"/>
    <w:rsid w:val="00AC2830"/>
    <w:rsid w:val="00AC3F47"/>
    <w:rsid w:val="00AC4C3C"/>
    <w:rsid w:val="00AC53A3"/>
    <w:rsid w:val="00AC65A8"/>
    <w:rsid w:val="00AC7094"/>
    <w:rsid w:val="00AD1EE6"/>
    <w:rsid w:val="00AD25A2"/>
    <w:rsid w:val="00AD43DE"/>
    <w:rsid w:val="00AD641E"/>
    <w:rsid w:val="00AD6F9D"/>
    <w:rsid w:val="00AD7A06"/>
    <w:rsid w:val="00AD7BA0"/>
    <w:rsid w:val="00AE0330"/>
    <w:rsid w:val="00AE22AC"/>
    <w:rsid w:val="00AE2319"/>
    <w:rsid w:val="00AE231A"/>
    <w:rsid w:val="00AE4FB7"/>
    <w:rsid w:val="00AE50DD"/>
    <w:rsid w:val="00AE5406"/>
    <w:rsid w:val="00AE5570"/>
    <w:rsid w:val="00AE557A"/>
    <w:rsid w:val="00AE5604"/>
    <w:rsid w:val="00AE665E"/>
    <w:rsid w:val="00AE6A2D"/>
    <w:rsid w:val="00AE70D6"/>
    <w:rsid w:val="00AF2CBF"/>
    <w:rsid w:val="00AF314D"/>
    <w:rsid w:val="00AF327C"/>
    <w:rsid w:val="00AF3BB2"/>
    <w:rsid w:val="00AF64D7"/>
    <w:rsid w:val="00AF7D7E"/>
    <w:rsid w:val="00B0063F"/>
    <w:rsid w:val="00B01A57"/>
    <w:rsid w:val="00B0282A"/>
    <w:rsid w:val="00B0335D"/>
    <w:rsid w:val="00B05EDB"/>
    <w:rsid w:val="00B064DD"/>
    <w:rsid w:val="00B0718C"/>
    <w:rsid w:val="00B07882"/>
    <w:rsid w:val="00B10FD9"/>
    <w:rsid w:val="00B112EB"/>
    <w:rsid w:val="00B11B16"/>
    <w:rsid w:val="00B13A0F"/>
    <w:rsid w:val="00B148F6"/>
    <w:rsid w:val="00B14E90"/>
    <w:rsid w:val="00B154E6"/>
    <w:rsid w:val="00B1788D"/>
    <w:rsid w:val="00B17EE7"/>
    <w:rsid w:val="00B20666"/>
    <w:rsid w:val="00B23A9A"/>
    <w:rsid w:val="00B2641E"/>
    <w:rsid w:val="00B32F44"/>
    <w:rsid w:val="00B334D3"/>
    <w:rsid w:val="00B336FC"/>
    <w:rsid w:val="00B33FC4"/>
    <w:rsid w:val="00B34B31"/>
    <w:rsid w:val="00B34D4D"/>
    <w:rsid w:val="00B35C44"/>
    <w:rsid w:val="00B3647D"/>
    <w:rsid w:val="00B36615"/>
    <w:rsid w:val="00B4032A"/>
    <w:rsid w:val="00B40AE0"/>
    <w:rsid w:val="00B4196A"/>
    <w:rsid w:val="00B41C6F"/>
    <w:rsid w:val="00B42206"/>
    <w:rsid w:val="00B431E8"/>
    <w:rsid w:val="00B43642"/>
    <w:rsid w:val="00B4381C"/>
    <w:rsid w:val="00B44211"/>
    <w:rsid w:val="00B46680"/>
    <w:rsid w:val="00B47632"/>
    <w:rsid w:val="00B4779C"/>
    <w:rsid w:val="00B5121F"/>
    <w:rsid w:val="00B51833"/>
    <w:rsid w:val="00B52DA8"/>
    <w:rsid w:val="00B5308B"/>
    <w:rsid w:val="00B577EE"/>
    <w:rsid w:val="00B57CDF"/>
    <w:rsid w:val="00B60670"/>
    <w:rsid w:val="00B6099C"/>
    <w:rsid w:val="00B60F40"/>
    <w:rsid w:val="00B659AA"/>
    <w:rsid w:val="00B67AAF"/>
    <w:rsid w:val="00B70221"/>
    <w:rsid w:val="00B7102C"/>
    <w:rsid w:val="00B730B4"/>
    <w:rsid w:val="00B734B4"/>
    <w:rsid w:val="00B7385A"/>
    <w:rsid w:val="00B73E77"/>
    <w:rsid w:val="00B74E88"/>
    <w:rsid w:val="00B75BD1"/>
    <w:rsid w:val="00B77308"/>
    <w:rsid w:val="00B77EA8"/>
    <w:rsid w:val="00B8174A"/>
    <w:rsid w:val="00B838E3"/>
    <w:rsid w:val="00B83E6D"/>
    <w:rsid w:val="00B8541D"/>
    <w:rsid w:val="00B87344"/>
    <w:rsid w:val="00B90A05"/>
    <w:rsid w:val="00B90AB0"/>
    <w:rsid w:val="00B9332C"/>
    <w:rsid w:val="00B96093"/>
    <w:rsid w:val="00B9786B"/>
    <w:rsid w:val="00BA055B"/>
    <w:rsid w:val="00BA168B"/>
    <w:rsid w:val="00BA21BB"/>
    <w:rsid w:val="00BA4574"/>
    <w:rsid w:val="00BA5CAB"/>
    <w:rsid w:val="00BA71F1"/>
    <w:rsid w:val="00BA7421"/>
    <w:rsid w:val="00BB11BA"/>
    <w:rsid w:val="00BB21E3"/>
    <w:rsid w:val="00BB263B"/>
    <w:rsid w:val="00BB59AA"/>
    <w:rsid w:val="00BC1EFF"/>
    <w:rsid w:val="00BC267B"/>
    <w:rsid w:val="00BC3CCF"/>
    <w:rsid w:val="00BC5CBD"/>
    <w:rsid w:val="00BC7C06"/>
    <w:rsid w:val="00BD0FB7"/>
    <w:rsid w:val="00BD1447"/>
    <w:rsid w:val="00BD18C0"/>
    <w:rsid w:val="00BD1BF0"/>
    <w:rsid w:val="00BD46F0"/>
    <w:rsid w:val="00BD54D2"/>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11BF"/>
    <w:rsid w:val="00C03015"/>
    <w:rsid w:val="00C03B64"/>
    <w:rsid w:val="00C045E9"/>
    <w:rsid w:val="00C054BF"/>
    <w:rsid w:val="00C070BC"/>
    <w:rsid w:val="00C072B2"/>
    <w:rsid w:val="00C11615"/>
    <w:rsid w:val="00C13418"/>
    <w:rsid w:val="00C14695"/>
    <w:rsid w:val="00C14801"/>
    <w:rsid w:val="00C16033"/>
    <w:rsid w:val="00C16F7B"/>
    <w:rsid w:val="00C218F2"/>
    <w:rsid w:val="00C21AF4"/>
    <w:rsid w:val="00C2302B"/>
    <w:rsid w:val="00C23E72"/>
    <w:rsid w:val="00C24071"/>
    <w:rsid w:val="00C24D7F"/>
    <w:rsid w:val="00C267F5"/>
    <w:rsid w:val="00C27146"/>
    <w:rsid w:val="00C33D89"/>
    <w:rsid w:val="00C355D2"/>
    <w:rsid w:val="00C366FB"/>
    <w:rsid w:val="00C37268"/>
    <w:rsid w:val="00C37767"/>
    <w:rsid w:val="00C377E2"/>
    <w:rsid w:val="00C37F0B"/>
    <w:rsid w:val="00C400AE"/>
    <w:rsid w:val="00C41B9C"/>
    <w:rsid w:val="00C434F9"/>
    <w:rsid w:val="00C44F58"/>
    <w:rsid w:val="00C4502C"/>
    <w:rsid w:val="00C4538B"/>
    <w:rsid w:val="00C4551B"/>
    <w:rsid w:val="00C46737"/>
    <w:rsid w:val="00C47273"/>
    <w:rsid w:val="00C514B8"/>
    <w:rsid w:val="00C514D3"/>
    <w:rsid w:val="00C51E9F"/>
    <w:rsid w:val="00C52AEA"/>
    <w:rsid w:val="00C56B60"/>
    <w:rsid w:val="00C56D79"/>
    <w:rsid w:val="00C62134"/>
    <w:rsid w:val="00C629D0"/>
    <w:rsid w:val="00C62EE4"/>
    <w:rsid w:val="00C64017"/>
    <w:rsid w:val="00C66376"/>
    <w:rsid w:val="00C717E3"/>
    <w:rsid w:val="00C7340C"/>
    <w:rsid w:val="00C7370C"/>
    <w:rsid w:val="00C77F5D"/>
    <w:rsid w:val="00C8077F"/>
    <w:rsid w:val="00C80F2D"/>
    <w:rsid w:val="00C821EE"/>
    <w:rsid w:val="00C82C5F"/>
    <w:rsid w:val="00C839A4"/>
    <w:rsid w:val="00C83FA3"/>
    <w:rsid w:val="00C87937"/>
    <w:rsid w:val="00CA07DB"/>
    <w:rsid w:val="00CA0C7E"/>
    <w:rsid w:val="00CA1DF4"/>
    <w:rsid w:val="00CA592B"/>
    <w:rsid w:val="00CA7198"/>
    <w:rsid w:val="00CA78BB"/>
    <w:rsid w:val="00CB10DE"/>
    <w:rsid w:val="00CB1F30"/>
    <w:rsid w:val="00CB20B6"/>
    <w:rsid w:val="00CB2F44"/>
    <w:rsid w:val="00CB47F7"/>
    <w:rsid w:val="00CB77E3"/>
    <w:rsid w:val="00CB77EB"/>
    <w:rsid w:val="00CC0330"/>
    <w:rsid w:val="00CC0AE4"/>
    <w:rsid w:val="00CC39E3"/>
    <w:rsid w:val="00CC563B"/>
    <w:rsid w:val="00CC6906"/>
    <w:rsid w:val="00CD06F7"/>
    <w:rsid w:val="00CD2EB5"/>
    <w:rsid w:val="00CD3AAE"/>
    <w:rsid w:val="00CD4543"/>
    <w:rsid w:val="00CD5862"/>
    <w:rsid w:val="00CD596D"/>
    <w:rsid w:val="00CD5D95"/>
    <w:rsid w:val="00CD6E44"/>
    <w:rsid w:val="00CD7CA8"/>
    <w:rsid w:val="00CE2404"/>
    <w:rsid w:val="00CE4B54"/>
    <w:rsid w:val="00CE5150"/>
    <w:rsid w:val="00CE6CD7"/>
    <w:rsid w:val="00CE70CC"/>
    <w:rsid w:val="00CF1E87"/>
    <w:rsid w:val="00CF2FDB"/>
    <w:rsid w:val="00CF40C3"/>
    <w:rsid w:val="00D000F2"/>
    <w:rsid w:val="00D029F2"/>
    <w:rsid w:val="00D034F5"/>
    <w:rsid w:val="00D0405C"/>
    <w:rsid w:val="00D04171"/>
    <w:rsid w:val="00D06829"/>
    <w:rsid w:val="00D07B0E"/>
    <w:rsid w:val="00D105DA"/>
    <w:rsid w:val="00D1078A"/>
    <w:rsid w:val="00D1524B"/>
    <w:rsid w:val="00D16E73"/>
    <w:rsid w:val="00D17145"/>
    <w:rsid w:val="00D25B47"/>
    <w:rsid w:val="00D25E4A"/>
    <w:rsid w:val="00D260B1"/>
    <w:rsid w:val="00D26AC6"/>
    <w:rsid w:val="00D26B4E"/>
    <w:rsid w:val="00D35E95"/>
    <w:rsid w:val="00D36EDE"/>
    <w:rsid w:val="00D3765C"/>
    <w:rsid w:val="00D43269"/>
    <w:rsid w:val="00D47F54"/>
    <w:rsid w:val="00D52FE0"/>
    <w:rsid w:val="00D5306A"/>
    <w:rsid w:val="00D5308C"/>
    <w:rsid w:val="00D538C7"/>
    <w:rsid w:val="00D544DF"/>
    <w:rsid w:val="00D54FA5"/>
    <w:rsid w:val="00D55372"/>
    <w:rsid w:val="00D559B6"/>
    <w:rsid w:val="00D5631B"/>
    <w:rsid w:val="00D564E7"/>
    <w:rsid w:val="00D56C6B"/>
    <w:rsid w:val="00D6121A"/>
    <w:rsid w:val="00D639AF"/>
    <w:rsid w:val="00D640DB"/>
    <w:rsid w:val="00D64139"/>
    <w:rsid w:val="00D641BD"/>
    <w:rsid w:val="00D6560B"/>
    <w:rsid w:val="00D66C7D"/>
    <w:rsid w:val="00D7049F"/>
    <w:rsid w:val="00D76885"/>
    <w:rsid w:val="00D774FE"/>
    <w:rsid w:val="00D7772F"/>
    <w:rsid w:val="00D84881"/>
    <w:rsid w:val="00D85FA2"/>
    <w:rsid w:val="00D870E2"/>
    <w:rsid w:val="00D908E3"/>
    <w:rsid w:val="00D90E9D"/>
    <w:rsid w:val="00D91CCD"/>
    <w:rsid w:val="00D93221"/>
    <w:rsid w:val="00DA0062"/>
    <w:rsid w:val="00DA0642"/>
    <w:rsid w:val="00DA2172"/>
    <w:rsid w:val="00DA29DB"/>
    <w:rsid w:val="00DA3A20"/>
    <w:rsid w:val="00DA4EA5"/>
    <w:rsid w:val="00DA622F"/>
    <w:rsid w:val="00DB0FAD"/>
    <w:rsid w:val="00DB1274"/>
    <w:rsid w:val="00DB333B"/>
    <w:rsid w:val="00DB6905"/>
    <w:rsid w:val="00DB6A0C"/>
    <w:rsid w:val="00DB723C"/>
    <w:rsid w:val="00DC2609"/>
    <w:rsid w:val="00DC3464"/>
    <w:rsid w:val="00DC4317"/>
    <w:rsid w:val="00DC454E"/>
    <w:rsid w:val="00DC550B"/>
    <w:rsid w:val="00DC5F8A"/>
    <w:rsid w:val="00DD2324"/>
    <w:rsid w:val="00DD29DF"/>
    <w:rsid w:val="00DD3119"/>
    <w:rsid w:val="00DD389F"/>
    <w:rsid w:val="00DD6D66"/>
    <w:rsid w:val="00DE0269"/>
    <w:rsid w:val="00DE14D4"/>
    <w:rsid w:val="00DE27D9"/>
    <w:rsid w:val="00DE3516"/>
    <w:rsid w:val="00DE6C6A"/>
    <w:rsid w:val="00DE7508"/>
    <w:rsid w:val="00DE7A6D"/>
    <w:rsid w:val="00DF0DC9"/>
    <w:rsid w:val="00DF1924"/>
    <w:rsid w:val="00DF1F1C"/>
    <w:rsid w:val="00DF29D4"/>
    <w:rsid w:val="00DF37DF"/>
    <w:rsid w:val="00DF52A5"/>
    <w:rsid w:val="00DF5D19"/>
    <w:rsid w:val="00DF61C6"/>
    <w:rsid w:val="00DF67E7"/>
    <w:rsid w:val="00DF702A"/>
    <w:rsid w:val="00DF74A4"/>
    <w:rsid w:val="00DF7FCB"/>
    <w:rsid w:val="00E00672"/>
    <w:rsid w:val="00E022DF"/>
    <w:rsid w:val="00E03169"/>
    <w:rsid w:val="00E03273"/>
    <w:rsid w:val="00E03478"/>
    <w:rsid w:val="00E05F92"/>
    <w:rsid w:val="00E12E1B"/>
    <w:rsid w:val="00E13976"/>
    <w:rsid w:val="00E15ED1"/>
    <w:rsid w:val="00E203DC"/>
    <w:rsid w:val="00E20B9E"/>
    <w:rsid w:val="00E20C85"/>
    <w:rsid w:val="00E227B6"/>
    <w:rsid w:val="00E23C95"/>
    <w:rsid w:val="00E260DD"/>
    <w:rsid w:val="00E305AF"/>
    <w:rsid w:val="00E31E34"/>
    <w:rsid w:val="00E36251"/>
    <w:rsid w:val="00E37BEE"/>
    <w:rsid w:val="00E44208"/>
    <w:rsid w:val="00E449C5"/>
    <w:rsid w:val="00E474C4"/>
    <w:rsid w:val="00E500DD"/>
    <w:rsid w:val="00E5271A"/>
    <w:rsid w:val="00E52AC2"/>
    <w:rsid w:val="00E52D49"/>
    <w:rsid w:val="00E5460D"/>
    <w:rsid w:val="00E551C5"/>
    <w:rsid w:val="00E55392"/>
    <w:rsid w:val="00E558BF"/>
    <w:rsid w:val="00E55CF7"/>
    <w:rsid w:val="00E57197"/>
    <w:rsid w:val="00E607A4"/>
    <w:rsid w:val="00E60B6A"/>
    <w:rsid w:val="00E63CE9"/>
    <w:rsid w:val="00E64F52"/>
    <w:rsid w:val="00E6544B"/>
    <w:rsid w:val="00E65A62"/>
    <w:rsid w:val="00E672FC"/>
    <w:rsid w:val="00E6778F"/>
    <w:rsid w:val="00E67D6D"/>
    <w:rsid w:val="00E70DB7"/>
    <w:rsid w:val="00E7325F"/>
    <w:rsid w:val="00E7362C"/>
    <w:rsid w:val="00E73B7E"/>
    <w:rsid w:val="00E73EF1"/>
    <w:rsid w:val="00E75B08"/>
    <w:rsid w:val="00E75BDD"/>
    <w:rsid w:val="00E82121"/>
    <w:rsid w:val="00E82A0B"/>
    <w:rsid w:val="00E82B3E"/>
    <w:rsid w:val="00E874A9"/>
    <w:rsid w:val="00E87D26"/>
    <w:rsid w:val="00E90693"/>
    <w:rsid w:val="00E90D05"/>
    <w:rsid w:val="00E90D11"/>
    <w:rsid w:val="00E92412"/>
    <w:rsid w:val="00E9323B"/>
    <w:rsid w:val="00E93DCD"/>
    <w:rsid w:val="00E94EF0"/>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569C"/>
    <w:rsid w:val="00EE6147"/>
    <w:rsid w:val="00EF3C2C"/>
    <w:rsid w:val="00EF4745"/>
    <w:rsid w:val="00EF6A53"/>
    <w:rsid w:val="00F01979"/>
    <w:rsid w:val="00F04D35"/>
    <w:rsid w:val="00F05693"/>
    <w:rsid w:val="00F065D8"/>
    <w:rsid w:val="00F06FBC"/>
    <w:rsid w:val="00F07175"/>
    <w:rsid w:val="00F10576"/>
    <w:rsid w:val="00F11E01"/>
    <w:rsid w:val="00F13EC3"/>
    <w:rsid w:val="00F1418E"/>
    <w:rsid w:val="00F15801"/>
    <w:rsid w:val="00F16133"/>
    <w:rsid w:val="00F168B9"/>
    <w:rsid w:val="00F1787C"/>
    <w:rsid w:val="00F25D0F"/>
    <w:rsid w:val="00F27114"/>
    <w:rsid w:val="00F37953"/>
    <w:rsid w:val="00F40BA0"/>
    <w:rsid w:val="00F44507"/>
    <w:rsid w:val="00F45349"/>
    <w:rsid w:val="00F514AF"/>
    <w:rsid w:val="00F54A3F"/>
    <w:rsid w:val="00F5524E"/>
    <w:rsid w:val="00F56227"/>
    <w:rsid w:val="00F563A6"/>
    <w:rsid w:val="00F56A27"/>
    <w:rsid w:val="00F56E0B"/>
    <w:rsid w:val="00F6078A"/>
    <w:rsid w:val="00F60851"/>
    <w:rsid w:val="00F6543F"/>
    <w:rsid w:val="00F702BD"/>
    <w:rsid w:val="00F70B80"/>
    <w:rsid w:val="00F715F5"/>
    <w:rsid w:val="00F723F5"/>
    <w:rsid w:val="00F74CEB"/>
    <w:rsid w:val="00F75031"/>
    <w:rsid w:val="00F76E9C"/>
    <w:rsid w:val="00F80368"/>
    <w:rsid w:val="00F8099B"/>
    <w:rsid w:val="00F80B93"/>
    <w:rsid w:val="00F84470"/>
    <w:rsid w:val="00F85D23"/>
    <w:rsid w:val="00F87E59"/>
    <w:rsid w:val="00F902C6"/>
    <w:rsid w:val="00F9172B"/>
    <w:rsid w:val="00F91F85"/>
    <w:rsid w:val="00F95182"/>
    <w:rsid w:val="00F95D0F"/>
    <w:rsid w:val="00F97A31"/>
    <w:rsid w:val="00F97E11"/>
    <w:rsid w:val="00FA0A98"/>
    <w:rsid w:val="00FA1108"/>
    <w:rsid w:val="00FA2B0A"/>
    <w:rsid w:val="00FA3973"/>
    <w:rsid w:val="00FA4801"/>
    <w:rsid w:val="00FA50F5"/>
    <w:rsid w:val="00FA514D"/>
    <w:rsid w:val="00FA72A8"/>
    <w:rsid w:val="00FB0062"/>
    <w:rsid w:val="00FB0EC1"/>
    <w:rsid w:val="00FB1BB3"/>
    <w:rsid w:val="00FB2FBA"/>
    <w:rsid w:val="00FB5179"/>
    <w:rsid w:val="00FB7665"/>
    <w:rsid w:val="00FC14ED"/>
    <w:rsid w:val="00FC2B21"/>
    <w:rsid w:val="00FC3365"/>
    <w:rsid w:val="00FC71C4"/>
    <w:rsid w:val="00FD495C"/>
    <w:rsid w:val="00FD57E7"/>
    <w:rsid w:val="00FD7DCF"/>
    <w:rsid w:val="00FE1C4E"/>
    <w:rsid w:val="00FE2326"/>
    <w:rsid w:val="00FE79CD"/>
    <w:rsid w:val="00FE7C16"/>
    <w:rsid w:val="00FF23BC"/>
    <w:rsid w:val="00FF270C"/>
    <w:rsid w:val="00FF635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colormenu v:ext="edit" strokecolor="none"/>
    </o:shapedefaults>
    <o:shapelayout v:ext="edit">
      <o:idmap v:ext="edit" data="1"/>
      <o:rules v:ext="edit">
        <o:r id="V:Rule2" type="connector" idref="#_x0000_s1061"/>
        <o:r id="V:Rule4" type="connector" idref="#_x0000_s1062"/>
        <o:r id="V:Rule6" type="connector" idref="#_x0000_s1063"/>
        <o:r id="V:Rule11" type="connector" idref="#_x0000_s1066"/>
        <o:r id="V:Rule14" type="connector" idref="#_x0000_s1068"/>
        <o:r id="V:Rule15" type="connector" idref="#_x0000_s1069"/>
        <o:r id="V:Rule16" type="connector" idref="#_x0000_s1070"/>
        <o:r id="V:Rule18" type="connector" idref="#_x0000_s1071"/>
        <o:r id="V:Rule19" type="connector" idref="#_x0000_s1086"/>
        <o:r id="V:Rule20" type="connector" idref="#_x0000_s1087"/>
        <o:r id="V:Rule21" type="connector" idref="#_x0000_s1088"/>
        <o:r id="V:Rule22" type="connector" idref="#_x0000_s1089"/>
        <o:r id="V:Rule23" type="connector" idref="#_x0000_s1090"/>
        <o:r id="V:Rule24" type="connector" idref="#_x0000_s1091"/>
        <o:r id="V:Rule25" type="connector" idref="#_x0000_s1092"/>
        <o:r id="V:Rule26" type="connector" idref="#_x0000_s10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C121B"/>
    <w:pPr>
      <w:spacing w:line="360" w:lineRule="auto"/>
      <w:ind w:firstLine="709"/>
      <w:jc w:val="both"/>
    </w:pPr>
    <w:rPr>
      <w:rFonts w:eastAsia="Calibri"/>
      <w:sz w:val="28"/>
      <w:szCs w:val="24"/>
    </w:rPr>
  </w:style>
  <w:style w:type="paragraph" w:styleId="1">
    <w:name w:val="heading 1"/>
    <w:basedOn w:val="a"/>
    <w:next w:val="a"/>
    <w:link w:val="10"/>
    <w:qFormat/>
    <w:rsid w:val="003D4230"/>
    <w:pPr>
      <w:keepNext/>
      <w:numPr>
        <w:numId w:val="1"/>
      </w:numPr>
      <w:spacing w:before="240" w:after="60"/>
      <w:jc w:val="left"/>
      <w:outlineLvl w:val="0"/>
    </w:pPr>
    <w:rPr>
      <w:rFonts w:cs="Arial"/>
      <w:b/>
      <w:bCs/>
      <w:kern w:val="32"/>
      <w:szCs w:val="32"/>
    </w:rPr>
  </w:style>
  <w:style w:type="paragraph" w:styleId="2">
    <w:name w:val="heading 2"/>
    <w:basedOn w:val="a"/>
    <w:next w:val="a"/>
    <w:link w:val="20"/>
    <w:qFormat/>
    <w:rsid w:val="00B87344"/>
    <w:pPr>
      <w:keepNext/>
      <w:numPr>
        <w:ilvl w:val="1"/>
        <w:numId w:val="1"/>
      </w:numPr>
      <w:spacing w:before="240" w:after="60"/>
      <w:outlineLvl w:val="1"/>
    </w:pPr>
    <w:rPr>
      <w:rFonts w:cs="Arial"/>
      <w:b/>
      <w:bCs/>
      <w:iCs/>
      <w:szCs w:val="28"/>
    </w:rPr>
  </w:style>
  <w:style w:type="paragraph" w:styleId="30">
    <w:name w:val="heading 3"/>
    <w:basedOn w:val="a"/>
    <w:next w:val="a"/>
    <w:link w:val="31"/>
    <w:qFormat/>
    <w:rsid w:val="00B87344"/>
    <w:pPr>
      <w:keepNext/>
      <w:numPr>
        <w:ilvl w:val="2"/>
        <w:numId w:val="2"/>
      </w:numPr>
      <w:spacing w:before="240" w:after="60"/>
      <w:outlineLvl w:val="2"/>
    </w:pPr>
    <w:rPr>
      <w:rFonts w:cs="Arial"/>
      <w:b/>
      <w:bCs/>
      <w:i/>
      <w:szCs w:val="26"/>
    </w:rPr>
  </w:style>
  <w:style w:type="paragraph" w:styleId="4">
    <w:name w:val="heading 4"/>
    <w:basedOn w:val="a"/>
    <w:next w:val="a"/>
    <w:link w:val="40"/>
    <w:qFormat/>
    <w:rsid w:val="002E6BD3"/>
    <w:pPr>
      <w:keepNext/>
      <w:spacing w:before="240" w:after="60"/>
      <w:outlineLvl w:val="3"/>
    </w:pPr>
    <w:rPr>
      <w:b/>
      <w:bCs/>
      <w:szCs w:val="28"/>
    </w:rPr>
  </w:style>
  <w:style w:type="paragraph" w:styleId="6">
    <w:name w:val="heading 6"/>
    <w:basedOn w:val="a"/>
    <w:next w:val="a"/>
    <w:rsid w:val="002E6BD3"/>
    <w:pPr>
      <w:spacing w:before="240" w:after="60"/>
      <w:outlineLvl w:val="5"/>
    </w:pPr>
    <w:rPr>
      <w:b/>
      <w:bCs/>
      <w:sz w:val="22"/>
      <w:szCs w:val="22"/>
    </w:rPr>
  </w:style>
  <w:style w:type="paragraph" w:styleId="7">
    <w:name w:val="heading 7"/>
    <w:basedOn w:val="a"/>
    <w:next w:val="a"/>
    <w:qFormat/>
    <w:rsid w:val="002E6BD3"/>
    <w:pPr>
      <w:spacing w:before="240" w:after="60"/>
      <w:outlineLvl w:val="6"/>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A547D2"/>
    <w:rPr>
      <w:rFonts w:eastAsia="Calibri"/>
      <w:b/>
      <w:bCs/>
      <w:sz w:val="28"/>
      <w:szCs w:val="28"/>
    </w:rPr>
  </w:style>
  <w:style w:type="paragraph" w:customStyle="1" w:styleId="0">
    <w:name w:val="Стиль Первая строка:  0 см"/>
    <w:basedOn w:val="a"/>
    <w:rsid w:val="00133C05"/>
    <w:pPr>
      <w:ind w:firstLine="0"/>
      <w:jc w:val="center"/>
    </w:pPr>
    <w:rPr>
      <w:b/>
    </w:rPr>
  </w:style>
  <w:style w:type="character" w:styleId="a3">
    <w:name w:val="Placeholder Text"/>
    <w:basedOn w:val="a0"/>
    <w:uiPriority w:val="99"/>
    <w:semiHidden/>
    <w:rsid w:val="006A186C"/>
    <w:rPr>
      <w:color w:val="808080"/>
    </w:rPr>
  </w:style>
  <w:style w:type="paragraph" w:customStyle="1" w:styleId="a4">
    <w:name w:val="Стиль По левому краю"/>
    <w:basedOn w:val="a"/>
    <w:rsid w:val="00133C05"/>
    <w:pPr>
      <w:spacing w:line="240" w:lineRule="auto"/>
      <w:ind w:firstLine="0"/>
      <w:jc w:val="left"/>
    </w:pPr>
  </w:style>
  <w:style w:type="paragraph" w:styleId="a5">
    <w:name w:val="footnote text"/>
    <w:basedOn w:val="a"/>
    <w:semiHidden/>
    <w:rsid w:val="00133C05"/>
    <w:pPr>
      <w:ind w:firstLine="0"/>
    </w:pPr>
    <w:rPr>
      <w:sz w:val="20"/>
      <w:szCs w:val="20"/>
    </w:rPr>
  </w:style>
  <w:style w:type="paragraph" w:styleId="11">
    <w:name w:val="toc 1"/>
    <w:basedOn w:val="a"/>
    <w:next w:val="a"/>
    <w:autoRedefine/>
    <w:uiPriority w:val="39"/>
    <w:rsid w:val="00856FD5"/>
    <w:pPr>
      <w:tabs>
        <w:tab w:val="right" w:leader="dot" w:pos="9345"/>
      </w:tabs>
      <w:ind w:firstLine="0"/>
      <w:jc w:val="left"/>
    </w:pPr>
    <w:rPr>
      <w:rFonts w:cs="Calibri"/>
      <w:bCs/>
      <w:szCs w:val="20"/>
    </w:rPr>
  </w:style>
  <w:style w:type="paragraph" w:styleId="21">
    <w:name w:val="toc 2"/>
    <w:basedOn w:val="a"/>
    <w:next w:val="a"/>
    <w:autoRedefine/>
    <w:uiPriority w:val="39"/>
    <w:rsid w:val="00BD46F0"/>
    <w:pPr>
      <w:ind w:firstLine="0"/>
      <w:jc w:val="left"/>
    </w:pPr>
    <w:rPr>
      <w:rFonts w:cs="Calibri"/>
      <w:szCs w:val="20"/>
    </w:rPr>
  </w:style>
  <w:style w:type="paragraph" w:styleId="32">
    <w:name w:val="toc 3"/>
    <w:basedOn w:val="a"/>
    <w:next w:val="a"/>
    <w:autoRedefine/>
    <w:uiPriority w:val="39"/>
    <w:rsid w:val="00BD46F0"/>
    <w:pPr>
      <w:ind w:firstLine="0"/>
      <w:jc w:val="left"/>
    </w:pPr>
    <w:rPr>
      <w:rFonts w:cs="Calibri"/>
      <w:iCs/>
      <w:szCs w:val="20"/>
    </w:rPr>
  </w:style>
  <w:style w:type="character" w:styleId="a6">
    <w:name w:val="Hyperlink"/>
    <w:basedOn w:val="a0"/>
    <w:uiPriority w:val="99"/>
    <w:rsid w:val="00133C05"/>
    <w:rPr>
      <w:color w:val="0000FF"/>
      <w:u w:val="single"/>
    </w:rPr>
  </w:style>
  <w:style w:type="paragraph" w:styleId="41">
    <w:name w:val="toc 4"/>
    <w:basedOn w:val="a"/>
    <w:next w:val="a"/>
    <w:autoRedefine/>
    <w:semiHidden/>
    <w:rsid w:val="00133C05"/>
    <w:pPr>
      <w:ind w:left="840"/>
      <w:jc w:val="left"/>
    </w:pPr>
    <w:rPr>
      <w:rFonts w:ascii="Calibri" w:hAnsi="Calibri" w:cs="Calibri"/>
      <w:sz w:val="18"/>
      <w:szCs w:val="18"/>
    </w:rPr>
  </w:style>
  <w:style w:type="paragraph" w:styleId="5">
    <w:name w:val="toc 5"/>
    <w:basedOn w:val="a"/>
    <w:next w:val="a"/>
    <w:autoRedefine/>
    <w:semiHidden/>
    <w:rsid w:val="00133C05"/>
    <w:pPr>
      <w:ind w:left="1120"/>
      <w:jc w:val="left"/>
    </w:pPr>
    <w:rPr>
      <w:rFonts w:ascii="Calibri" w:hAnsi="Calibri" w:cs="Calibri"/>
      <w:sz w:val="18"/>
      <w:szCs w:val="18"/>
    </w:rPr>
  </w:style>
  <w:style w:type="paragraph" w:styleId="60">
    <w:name w:val="toc 6"/>
    <w:basedOn w:val="a"/>
    <w:next w:val="a"/>
    <w:autoRedefine/>
    <w:semiHidden/>
    <w:rsid w:val="00133C05"/>
    <w:pPr>
      <w:ind w:left="1400"/>
      <w:jc w:val="left"/>
    </w:pPr>
    <w:rPr>
      <w:rFonts w:ascii="Calibri" w:hAnsi="Calibri" w:cs="Calibri"/>
      <w:sz w:val="18"/>
      <w:szCs w:val="18"/>
    </w:rPr>
  </w:style>
  <w:style w:type="paragraph" w:styleId="70">
    <w:name w:val="toc 7"/>
    <w:basedOn w:val="a"/>
    <w:next w:val="a"/>
    <w:autoRedefine/>
    <w:semiHidden/>
    <w:rsid w:val="00133C05"/>
    <w:pPr>
      <w:ind w:left="1680"/>
      <w:jc w:val="left"/>
    </w:pPr>
    <w:rPr>
      <w:rFonts w:ascii="Calibri" w:hAnsi="Calibri" w:cs="Calibri"/>
      <w:sz w:val="18"/>
      <w:szCs w:val="18"/>
    </w:rPr>
  </w:style>
  <w:style w:type="paragraph" w:styleId="8">
    <w:name w:val="toc 8"/>
    <w:basedOn w:val="a"/>
    <w:next w:val="a"/>
    <w:autoRedefine/>
    <w:semiHidden/>
    <w:rsid w:val="00133C05"/>
    <w:pPr>
      <w:ind w:left="1960"/>
      <w:jc w:val="left"/>
    </w:pPr>
    <w:rPr>
      <w:rFonts w:ascii="Calibri" w:hAnsi="Calibri" w:cs="Calibri"/>
      <w:sz w:val="18"/>
      <w:szCs w:val="18"/>
    </w:rPr>
  </w:style>
  <w:style w:type="paragraph" w:styleId="9">
    <w:name w:val="toc 9"/>
    <w:basedOn w:val="a"/>
    <w:next w:val="a"/>
    <w:autoRedefine/>
    <w:semiHidden/>
    <w:rsid w:val="00133C05"/>
    <w:pPr>
      <w:ind w:left="2240"/>
      <w:jc w:val="left"/>
    </w:pPr>
    <w:rPr>
      <w:rFonts w:ascii="Calibri" w:hAnsi="Calibri" w:cs="Calibri"/>
      <w:sz w:val="18"/>
      <w:szCs w:val="18"/>
    </w:rPr>
  </w:style>
  <w:style w:type="paragraph" w:customStyle="1" w:styleId="a7">
    <w:name w:val="Картинка"/>
    <w:basedOn w:val="a"/>
    <w:next w:val="a"/>
    <w:rsid w:val="00A547D2"/>
    <w:pPr>
      <w:ind w:firstLine="0"/>
      <w:jc w:val="center"/>
    </w:pPr>
    <w:rPr>
      <w:bCs/>
    </w:rPr>
  </w:style>
  <w:style w:type="paragraph" w:styleId="a8">
    <w:name w:val="Balloon Text"/>
    <w:basedOn w:val="a"/>
    <w:semiHidden/>
    <w:rsid w:val="006D721A"/>
    <w:rPr>
      <w:rFonts w:ascii="Tahoma" w:hAnsi="Tahoma" w:cs="Tahoma"/>
      <w:sz w:val="16"/>
      <w:szCs w:val="16"/>
    </w:rPr>
  </w:style>
  <w:style w:type="character" w:styleId="a9">
    <w:name w:val="annotation reference"/>
    <w:basedOn w:val="a0"/>
    <w:semiHidden/>
    <w:rsid w:val="006D721A"/>
    <w:rPr>
      <w:sz w:val="16"/>
      <w:szCs w:val="16"/>
    </w:rPr>
  </w:style>
  <w:style w:type="paragraph" w:styleId="aa">
    <w:name w:val="annotation text"/>
    <w:basedOn w:val="a"/>
    <w:semiHidden/>
    <w:rsid w:val="006D721A"/>
    <w:rPr>
      <w:sz w:val="20"/>
      <w:szCs w:val="20"/>
    </w:rPr>
  </w:style>
  <w:style w:type="paragraph" w:styleId="ab">
    <w:name w:val="annotation subject"/>
    <w:basedOn w:val="aa"/>
    <w:next w:val="aa"/>
    <w:semiHidden/>
    <w:rsid w:val="006D721A"/>
    <w:rPr>
      <w:b/>
      <w:bCs/>
    </w:rPr>
  </w:style>
  <w:style w:type="table" w:styleId="ac">
    <w:name w:val="Table Grid"/>
    <w:basedOn w:val="a1"/>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3D4230"/>
    <w:rPr>
      <w:rFonts w:eastAsia="Calibri" w:cs="Arial"/>
      <w:b/>
      <w:bCs/>
      <w:kern w:val="32"/>
      <w:sz w:val="28"/>
      <w:szCs w:val="32"/>
    </w:rPr>
  </w:style>
  <w:style w:type="character" w:customStyle="1" w:styleId="20">
    <w:name w:val="Заголовок 2 Знак"/>
    <w:basedOn w:val="a0"/>
    <w:link w:val="2"/>
    <w:rsid w:val="00B87344"/>
    <w:rPr>
      <w:rFonts w:eastAsia="Calibri" w:cs="Arial"/>
      <w:b/>
      <w:bCs/>
      <w:iCs/>
      <w:sz w:val="28"/>
      <w:szCs w:val="28"/>
    </w:rPr>
  </w:style>
  <w:style w:type="character" w:customStyle="1" w:styleId="31">
    <w:name w:val="Заголовок 3 Знак"/>
    <w:basedOn w:val="a0"/>
    <w:link w:val="30"/>
    <w:rsid w:val="00B87344"/>
    <w:rPr>
      <w:rFonts w:eastAsia="Calibri" w:cs="Arial"/>
      <w:b/>
      <w:bCs/>
      <w:i/>
      <w:sz w:val="28"/>
      <w:szCs w:val="26"/>
    </w:rPr>
  </w:style>
  <w:style w:type="paragraph" w:styleId="ad">
    <w:name w:val="List Paragraph"/>
    <w:basedOn w:val="a"/>
    <w:uiPriority w:val="34"/>
    <w:qFormat/>
    <w:rsid w:val="002E6BD3"/>
    <w:pPr>
      <w:ind w:left="708"/>
    </w:pPr>
  </w:style>
  <w:style w:type="paragraph" w:styleId="ae">
    <w:name w:val="TOC Heading"/>
    <w:basedOn w:val="1"/>
    <w:next w:val="a"/>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af">
    <w:name w:val="caption"/>
    <w:aliases w:val="Таблица - подпись"/>
    <w:basedOn w:val="a"/>
    <w:next w:val="a"/>
    <w:unhideWhenUsed/>
    <w:qFormat/>
    <w:rsid w:val="00D85FA2"/>
    <w:pPr>
      <w:ind w:firstLine="0"/>
      <w:jc w:val="center"/>
    </w:pPr>
    <w:rPr>
      <w:bCs/>
      <w:i/>
      <w:szCs w:val="20"/>
    </w:rPr>
  </w:style>
  <w:style w:type="paragraph" w:customStyle="1" w:styleId="-">
    <w:name w:val="Картинка - подпись"/>
    <w:basedOn w:val="af"/>
    <w:rsid w:val="00A547D2"/>
    <w:rPr>
      <w:rFonts w:eastAsia="Times New Roman"/>
      <w:b/>
      <w:i w:val="0"/>
      <w:sz w:val="24"/>
    </w:rPr>
  </w:style>
  <w:style w:type="paragraph" w:styleId="af0">
    <w:name w:val="Normal (Web)"/>
    <w:basedOn w:val="a"/>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af1">
    <w:name w:val="footer"/>
    <w:basedOn w:val="a"/>
    <w:link w:val="af2"/>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af2">
    <w:name w:val="Нижний колонтитул Знак"/>
    <w:basedOn w:val="a0"/>
    <w:link w:val="af1"/>
    <w:uiPriority w:val="99"/>
    <w:rsid w:val="00B5121F"/>
    <w:rPr>
      <w:rFonts w:asciiTheme="minorHAnsi" w:eastAsiaTheme="minorHAnsi" w:hAnsiTheme="minorHAnsi" w:cstheme="minorBidi"/>
      <w:sz w:val="21"/>
      <w:szCs w:val="21"/>
    </w:rPr>
  </w:style>
  <w:style w:type="character" w:styleId="af3">
    <w:name w:val="FollowedHyperlink"/>
    <w:basedOn w:val="a0"/>
    <w:rsid w:val="008E2089"/>
    <w:rPr>
      <w:color w:val="800080" w:themeColor="followedHyperlink"/>
      <w:u w:val="single"/>
    </w:rPr>
  </w:style>
  <w:style w:type="character" w:styleId="af4">
    <w:name w:val="Emphasis"/>
    <w:basedOn w:val="a0"/>
    <w:qFormat/>
    <w:rsid w:val="008F5E2C"/>
    <w:rPr>
      <w:i/>
      <w:iCs/>
    </w:rPr>
  </w:style>
  <w:style w:type="paragraph" w:styleId="af5">
    <w:name w:val="Subtitle"/>
    <w:basedOn w:val="a"/>
    <w:next w:val="a"/>
    <w:link w:val="af6"/>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6">
    <w:name w:val="Подзаголовок Знак"/>
    <w:basedOn w:val="a0"/>
    <w:link w:val="af5"/>
    <w:rsid w:val="00D56C6B"/>
    <w:rPr>
      <w:rFonts w:asciiTheme="majorHAnsi" w:eastAsiaTheme="majorEastAsia" w:hAnsiTheme="majorHAnsi" w:cstheme="majorBidi"/>
      <w:i/>
      <w:iCs/>
      <w:color w:val="4F81BD" w:themeColor="accent1"/>
      <w:spacing w:val="15"/>
      <w:sz w:val="24"/>
      <w:szCs w:val="24"/>
    </w:rPr>
  </w:style>
  <w:style w:type="paragraph" w:styleId="af7">
    <w:name w:val="header"/>
    <w:basedOn w:val="a"/>
    <w:link w:val="af8"/>
    <w:rsid w:val="002F48E1"/>
    <w:pPr>
      <w:tabs>
        <w:tab w:val="center" w:pos="4677"/>
        <w:tab w:val="right" w:pos="9355"/>
      </w:tabs>
      <w:spacing w:line="240" w:lineRule="auto"/>
    </w:pPr>
  </w:style>
  <w:style w:type="character" w:customStyle="1" w:styleId="af8">
    <w:name w:val="Верхний колонтитул Знак"/>
    <w:basedOn w:val="a0"/>
    <w:link w:val="af7"/>
    <w:rsid w:val="002F48E1"/>
    <w:rPr>
      <w:rFonts w:eastAsia="Calibri"/>
      <w:sz w:val="28"/>
      <w:szCs w:val="24"/>
    </w:rPr>
  </w:style>
  <w:style w:type="paragraph" w:customStyle="1" w:styleId="310">
    <w:name w:val="Основной текст 31"/>
    <w:basedOn w:val="a"/>
    <w:rsid w:val="007F2A84"/>
    <w:pPr>
      <w:suppressAutoHyphens/>
      <w:spacing w:line="240" w:lineRule="auto"/>
      <w:ind w:firstLine="0"/>
    </w:pPr>
    <w:rPr>
      <w:rFonts w:ascii="SchoolDL" w:eastAsia="SchoolDL" w:hAnsi="SchoolDL" w:cs="SchoolDL"/>
      <w:sz w:val="24"/>
      <w:lang w:eastAsia="ar-SA"/>
    </w:rPr>
  </w:style>
  <w:style w:type="paragraph" w:styleId="af9">
    <w:name w:val="table of figures"/>
    <w:basedOn w:val="a"/>
    <w:next w:val="a"/>
    <w:uiPriority w:val="99"/>
    <w:rsid w:val="00267B1A"/>
  </w:style>
  <w:style w:type="paragraph" w:customStyle="1" w:styleId="3">
    <w:name w:val="Мой Заголовок 3"/>
    <w:basedOn w:val="2"/>
    <w:next w:val="afa"/>
    <w:link w:val="33"/>
    <w:qFormat/>
    <w:rsid w:val="00670F6A"/>
    <w:pPr>
      <w:numPr>
        <w:ilvl w:val="2"/>
      </w:numPr>
    </w:pPr>
    <w:rPr>
      <w:lang w:val="en-US"/>
    </w:rPr>
  </w:style>
  <w:style w:type="character" w:customStyle="1" w:styleId="33">
    <w:name w:val="Мой Заголовок 3 Знак"/>
    <w:basedOn w:val="20"/>
    <w:link w:val="3"/>
    <w:rsid w:val="00670F6A"/>
    <w:rPr>
      <w:rFonts w:eastAsia="Calibri" w:cs="Arial"/>
      <w:b/>
      <w:bCs/>
      <w:iCs/>
      <w:sz w:val="28"/>
      <w:szCs w:val="28"/>
      <w:lang w:val="en-US"/>
    </w:rPr>
  </w:style>
  <w:style w:type="character" w:styleId="afb">
    <w:name w:val="Strong"/>
    <w:basedOn w:val="a0"/>
    <w:qFormat/>
    <w:rsid w:val="00403A5B"/>
    <w:rPr>
      <w:b/>
      <w:bCs/>
    </w:rPr>
  </w:style>
  <w:style w:type="paragraph" w:styleId="afc">
    <w:name w:val="endnote text"/>
    <w:basedOn w:val="a"/>
    <w:link w:val="afd"/>
    <w:rsid w:val="00B838E3"/>
    <w:pPr>
      <w:spacing w:line="240" w:lineRule="auto"/>
    </w:pPr>
    <w:rPr>
      <w:sz w:val="24"/>
    </w:rPr>
  </w:style>
  <w:style w:type="character" w:customStyle="1" w:styleId="afd">
    <w:name w:val="Текст концевой сноски Знак"/>
    <w:basedOn w:val="a0"/>
    <w:link w:val="afc"/>
    <w:rsid w:val="00B838E3"/>
    <w:rPr>
      <w:rFonts w:eastAsia="Calibri"/>
      <w:sz w:val="24"/>
      <w:szCs w:val="24"/>
    </w:rPr>
  </w:style>
  <w:style w:type="character" w:styleId="afe">
    <w:name w:val="endnote reference"/>
    <w:basedOn w:val="a0"/>
    <w:rsid w:val="00B838E3"/>
    <w:rPr>
      <w:vertAlign w:val="superscript"/>
    </w:rPr>
  </w:style>
  <w:style w:type="paragraph" w:styleId="afa">
    <w:name w:val="Body Text"/>
    <w:basedOn w:val="a"/>
    <w:link w:val="aff"/>
    <w:rsid w:val="00A9686B"/>
    <w:pPr>
      <w:spacing w:after="120"/>
    </w:pPr>
  </w:style>
  <w:style w:type="character" w:customStyle="1" w:styleId="aff">
    <w:name w:val="Основной текст Знак"/>
    <w:basedOn w:val="a0"/>
    <w:link w:val="afa"/>
    <w:rsid w:val="00A9686B"/>
    <w:rPr>
      <w:rFonts w:eastAsia="Calibri"/>
      <w:sz w:val="28"/>
      <w:szCs w:val="24"/>
    </w:rPr>
  </w:style>
  <w:style w:type="paragraph" w:styleId="aff0">
    <w:name w:val="Revision"/>
    <w:hidden/>
    <w:uiPriority w:val="99"/>
    <w:semiHidden/>
    <w:rsid w:val="00B90AB0"/>
    <w:rPr>
      <w:rFonts w:eastAsia="Calibri"/>
      <w:sz w:val="28"/>
      <w:szCs w:val="24"/>
    </w:rPr>
  </w:style>
  <w:style w:type="paragraph" w:styleId="HTML">
    <w:name w:val="HTML Preformatted"/>
    <w:basedOn w:val="a"/>
    <w:link w:val="HTML0"/>
    <w:uiPriority w:val="99"/>
    <w:unhideWhenUsed/>
    <w:rsid w:val="0077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w:eastAsia="Times New Roman" w:hAnsi="Courier" w:cs="Courier"/>
      <w:sz w:val="20"/>
      <w:szCs w:val="20"/>
      <w:lang w:eastAsia="en-US"/>
    </w:rPr>
  </w:style>
  <w:style w:type="character" w:customStyle="1" w:styleId="HTML0">
    <w:name w:val="Стандартный HTML Знак"/>
    <w:basedOn w:val="a0"/>
    <w:link w:val="HTML"/>
    <w:uiPriority w:val="99"/>
    <w:rsid w:val="0077723F"/>
    <w:rPr>
      <w:rFonts w:ascii="Courier" w:hAnsi="Courier" w:cs="Courier"/>
      <w:lang w:eastAsia="en-US"/>
    </w:rPr>
  </w:style>
  <w:style w:type="character" w:customStyle="1" w:styleId="pln">
    <w:name w:val="pln"/>
    <w:basedOn w:val="a0"/>
    <w:rsid w:val="0077723F"/>
  </w:style>
  <w:style w:type="character" w:customStyle="1" w:styleId="typ">
    <w:name w:val="typ"/>
    <w:basedOn w:val="a0"/>
    <w:rsid w:val="0077723F"/>
  </w:style>
  <w:style w:type="character" w:customStyle="1" w:styleId="pun">
    <w:name w:val="pun"/>
    <w:basedOn w:val="a0"/>
    <w:rsid w:val="0077723F"/>
  </w:style>
  <w:style w:type="character" w:customStyle="1" w:styleId="kwd">
    <w:name w:val="kwd"/>
    <w:basedOn w:val="a0"/>
    <w:rsid w:val="0077723F"/>
  </w:style>
  <w:style w:type="character" w:customStyle="1" w:styleId="lit">
    <w:name w:val="lit"/>
    <w:basedOn w:val="a0"/>
    <w:rsid w:val="007772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2636429">
      <w:bodyDiv w:val="1"/>
      <w:marLeft w:val="0"/>
      <w:marRight w:val="0"/>
      <w:marTop w:val="0"/>
      <w:marBottom w:val="0"/>
      <w:divBdr>
        <w:top w:val="none" w:sz="0" w:space="0" w:color="auto"/>
        <w:left w:val="none" w:sz="0" w:space="0" w:color="auto"/>
        <w:bottom w:val="none" w:sz="0" w:space="0" w:color="auto"/>
        <w:right w:val="none" w:sz="0" w:space="0" w:color="auto"/>
      </w:divBdr>
    </w:div>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193731603">
      <w:bodyDiv w:val="1"/>
      <w:marLeft w:val="0"/>
      <w:marRight w:val="0"/>
      <w:marTop w:val="0"/>
      <w:marBottom w:val="0"/>
      <w:divBdr>
        <w:top w:val="none" w:sz="0" w:space="0" w:color="auto"/>
        <w:left w:val="none" w:sz="0" w:space="0" w:color="auto"/>
        <w:bottom w:val="none" w:sz="0" w:space="0" w:color="auto"/>
        <w:right w:val="none" w:sz="0" w:space="0" w:color="auto"/>
      </w:divBdr>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35670431">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24234594">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697900109">
      <w:bodyDiv w:val="1"/>
      <w:marLeft w:val="0"/>
      <w:marRight w:val="0"/>
      <w:marTop w:val="0"/>
      <w:marBottom w:val="0"/>
      <w:divBdr>
        <w:top w:val="none" w:sz="0" w:space="0" w:color="auto"/>
        <w:left w:val="none" w:sz="0" w:space="0" w:color="auto"/>
        <w:bottom w:val="none" w:sz="0" w:space="0" w:color="auto"/>
        <w:right w:val="none" w:sz="0" w:space="0" w:color="auto"/>
      </w:divBdr>
    </w:div>
    <w:div w:id="722221294">
      <w:bodyDiv w:val="1"/>
      <w:marLeft w:val="0"/>
      <w:marRight w:val="0"/>
      <w:marTop w:val="0"/>
      <w:marBottom w:val="0"/>
      <w:divBdr>
        <w:top w:val="none" w:sz="0" w:space="0" w:color="auto"/>
        <w:left w:val="none" w:sz="0" w:space="0" w:color="auto"/>
        <w:bottom w:val="none" w:sz="0" w:space="0" w:color="auto"/>
        <w:right w:val="none" w:sz="0" w:space="0" w:color="auto"/>
      </w:divBdr>
    </w:div>
    <w:div w:id="726951616">
      <w:bodyDiv w:val="1"/>
      <w:marLeft w:val="0"/>
      <w:marRight w:val="0"/>
      <w:marTop w:val="0"/>
      <w:marBottom w:val="0"/>
      <w:divBdr>
        <w:top w:val="none" w:sz="0" w:space="0" w:color="auto"/>
        <w:left w:val="none" w:sz="0" w:space="0" w:color="auto"/>
        <w:bottom w:val="none" w:sz="0" w:space="0" w:color="auto"/>
        <w:right w:val="none" w:sz="0" w:space="0" w:color="auto"/>
      </w:divBdr>
    </w:div>
    <w:div w:id="73616839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59512320">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953245494">
      <w:bodyDiv w:val="1"/>
      <w:marLeft w:val="0"/>
      <w:marRight w:val="0"/>
      <w:marTop w:val="0"/>
      <w:marBottom w:val="0"/>
      <w:divBdr>
        <w:top w:val="none" w:sz="0" w:space="0" w:color="auto"/>
        <w:left w:val="none" w:sz="0" w:space="0" w:color="auto"/>
        <w:bottom w:val="none" w:sz="0" w:space="0" w:color="auto"/>
        <w:right w:val="none" w:sz="0" w:space="0" w:color="auto"/>
      </w:divBdr>
    </w:div>
    <w:div w:id="978145557">
      <w:bodyDiv w:val="1"/>
      <w:marLeft w:val="0"/>
      <w:marRight w:val="0"/>
      <w:marTop w:val="0"/>
      <w:marBottom w:val="0"/>
      <w:divBdr>
        <w:top w:val="none" w:sz="0" w:space="0" w:color="auto"/>
        <w:left w:val="none" w:sz="0" w:space="0" w:color="auto"/>
        <w:bottom w:val="none" w:sz="0" w:space="0" w:color="auto"/>
        <w:right w:val="none" w:sz="0" w:space="0" w:color="auto"/>
      </w:divBdr>
    </w:div>
    <w:div w:id="978919139">
      <w:bodyDiv w:val="1"/>
      <w:marLeft w:val="0"/>
      <w:marRight w:val="0"/>
      <w:marTop w:val="0"/>
      <w:marBottom w:val="0"/>
      <w:divBdr>
        <w:top w:val="none" w:sz="0" w:space="0" w:color="auto"/>
        <w:left w:val="none" w:sz="0" w:space="0" w:color="auto"/>
        <w:bottom w:val="none" w:sz="0" w:space="0" w:color="auto"/>
        <w:right w:val="none" w:sz="0" w:space="0" w:color="auto"/>
      </w:divBdr>
      <w:divsChild>
        <w:div w:id="2011830630">
          <w:marLeft w:val="547"/>
          <w:marRight w:val="0"/>
          <w:marTop w:val="0"/>
          <w:marBottom w:val="283"/>
          <w:divBdr>
            <w:top w:val="none" w:sz="0" w:space="0" w:color="auto"/>
            <w:left w:val="none" w:sz="0" w:space="0" w:color="auto"/>
            <w:bottom w:val="none" w:sz="0" w:space="0" w:color="auto"/>
            <w:right w:val="none" w:sz="0" w:space="0" w:color="auto"/>
          </w:divBdr>
        </w:div>
        <w:div w:id="1475488243">
          <w:marLeft w:val="547"/>
          <w:marRight w:val="0"/>
          <w:marTop w:val="0"/>
          <w:marBottom w:val="283"/>
          <w:divBdr>
            <w:top w:val="none" w:sz="0" w:space="0" w:color="auto"/>
            <w:left w:val="none" w:sz="0" w:space="0" w:color="auto"/>
            <w:bottom w:val="none" w:sz="0" w:space="0" w:color="auto"/>
            <w:right w:val="none" w:sz="0" w:space="0" w:color="auto"/>
          </w:divBdr>
        </w:div>
        <w:div w:id="1371760287">
          <w:marLeft w:val="547"/>
          <w:marRight w:val="0"/>
          <w:marTop w:val="0"/>
          <w:marBottom w:val="283"/>
          <w:divBdr>
            <w:top w:val="none" w:sz="0" w:space="0" w:color="auto"/>
            <w:left w:val="none" w:sz="0" w:space="0" w:color="auto"/>
            <w:bottom w:val="none" w:sz="0" w:space="0" w:color="auto"/>
            <w:right w:val="none" w:sz="0" w:space="0" w:color="auto"/>
          </w:divBdr>
        </w:div>
        <w:div w:id="1600913524">
          <w:marLeft w:val="547"/>
          <w:marRight w:val="0"/>
          <w:marTop w:val="0"/>
          <w:marBottom w:val="283"/>
          <w:divBdr>
            <w:top w:val="none" w:sz="0" w:space="0" w:color="auto"/>
            <w:left w:val="none" w:sz="0" w:space="0" w:color="auto"/>
            <w:bottom w:val="none" w:sz="0" w:space="0" w:color="auto"/>
            <w:right w:val="none" w:sz="0" w:space="0" w:color="auto"/>
          </w:divBdr>
        </w:div>
        <w:div w:id="586110322">
          <w:marLeft w:val="547"/>
          <w:marRight w:val="0"/>
          <w:marTop w:val="0"/>
          <w:marBottom w:val="283"/>
          <w:divBdr>
            <w:top w:val="none" w:sz="0" w:space="0" w:color="auto"/>
            <w:left w:val="none" w:sz="0" w:space="0" w:color="auto"/>
            <w:bottom w:val="none" w:sz="0" w:space="0" w:color="auto"/>
            <w:right w:val="none" w:sz="0" w:space="0" w:color="auto"/>
          </w:divBdr>
        </w:div>
        <w:div w:id="1539927820">
          <w:marLeft w:val="547"/>
          <w:marRight w:val="0"/>
          <w:marTop w:val="0"/>
          <w:marBottom w:val="283"/>
          <w:divBdr>
            <w:top w:val="none" w:sz="0" w:space="0" w:color="auto"/>
            <w:left w:val="none" w:sz="0" w:space="0" w:color="auto"/>
            <w:bottom w:val="none" w:sz="0" w:space="0" w:color="auto"/>
            <w:right w:val="none" w:sz="0" w:space="0" w:color="auto"/>
          </w:divBdr>
        </w:div>
        <w:div w:id="528445703">
          <w:marLeft w:val="547"/>
          <w:marRight w:val="0"/>
          <w:marTop w:val="0"/>
          <w:marBottom w:val="283"/>
          <w:divBdr>
            <w:top w:val="none" w:sz="0" w:space="0" w:color="auto"/>
            <w:left w:val="none" w:sz="0" w:space="0" w:color="auto"/>
            <w:bottom w:val="none" w:sz="0" w:space="0" w:color="auto"/>
            <w:right w:val="none" w:sz="0" w:space="0" w:color="auto"/>
          </w:divBdr>
        </w:div>
      </w:divsChild>
    </w:div>
    <w:div w:id="983701508">
      <w:bodyDiv w:val="1"/>
      <w:marLeft w:val="0"/>
      <w:marRight w:val="0"/>
      <w:marTop w:val="0"/>
      <w:marBottom w:val="0"/>
      <w:divBdr>
        <w:top w:val="none" w:sz="0" w:space="0" w:color="auto"/>
        <w:left w:val="none" w:sz="0" w:space="0" w:color="auto"/>
        <w:bottom w:val="none" w:sz="0" w:space="0" w:color="auto"/>
        <w:right w:val="none" w:sz="0" w:space="0" w:color="auto"/>
      </w:divBdr>
    </w:div>
    <w:div w:id="996958438">
      <w:bodyDiv w:val="1"/>
      <w:marLeft w:val="0"/>
      <w:marRight w:val="0"/>
      <w:marTop w:val="0"/>
      <w:marBottom w:val="0"/>
      <w:divBdr>
        <w:top w:val="none" w:sz="0" w:space="0" w:color="auto"/>
        <w:left w:val="none" w:sz="0" w:space="0" w:color="auto"/>
        <w:bottom w:val="none" w:sz="0" w:space="0" w:color="auto"/>
        <w:right w:val="none" w:sz="0" w:space="0" w:color="auto"/>
      </w:divBdr>
    </w:div>
    <w:div w:id="1012878618">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489204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070007722">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181358875">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09499428">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31595865">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43410202">
      <w:bodyDiv w:val="1"/>
      <w:marLeft w:val="0"/>
      <w:marRight w:val="0"/>
      <w:marTop w:val="0"/>
      <w:marBottom w:val="0"/>
      <w:divBdr>
        <w:top w:val="none" w:sz="0" w:space="0" w:color="auto"/>
        <w:left w:val="none" w:sz="0" w:space="0" w:color="auto"/>
        <w:bottom w:val="none" w:sz="0" w:space="0" w:color="auto"/>
        <w:right w:val="none" w:sz="0" w:space="0" w:color="auto"/>
      </w:divBdr>
    </w:div>
    <w:div w:id="1774087271">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2182988">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1971667289">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18523618">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file:///D:\Docs\inst\disser\diss.doc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ourceforge.net/projects/state-threads/" TargetMode="External"/><Relationship Id="rId53" Type="http://schemas.openxmlformats.org/officeDocument/2006/relationships/image" Target="media/image42.png"/><Relationship Id="rId58" Type="http://schemas.openxmlformats.org/officeDocument/2006/relationships/hyperlink" Target="http://msdn.microsoft.com/ru-ru/library/ee378535.asp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sqlblog.com/blogs/linchi_shea/" TargetMode="External"/><Relationship Id="rId61" Type="http://schemas.openxmlformats.org/officeDocument/2006/relationships/hyperlink" Target="http://habrahabr.ru/post/122098/" TargetMode="External"/><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http://cs.stackexchange.com/questions/1074"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hyperlink" Target="http://dmilvdv.narod.ru/Translate/ELSDD/index.html" TargetMode="External"/><Relationship Id="rId64" Type="http://schemas.openxmlformats.org/officeDocument/2006/relationships/hyperlink" Target="file:///D:\Docs\inst\disser\diss.docx" TargetMode="External"/><Relationship Id="rId69"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spec.org/osg/web99/" TargetMode="External"/><Relationship Id="rId59" Type="http://schemas.openxmlformats.org/officeDocument/2006/relationships/hyperlink" Target="http://www.mathworks.com/" TargetMode="External"/><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hyperlink" Target="http://lib.ru/CTOTOR/kernigan.tx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SchoolDL">
    <w:altName w:val="Times New Roman"/>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
    <w:panose1 w:val="02020603050405020304"/>
    <w:charset w:val="CC"/>
    <w:family w:val="roman"/>
    <w:pitch w:val="variable"/>
    <w:sig w:usb0="E0002AFF" w:usb1="C0007841"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characterSpacingControl w:val="doNotCompress"/>
  <w:compat>
    <w:useFELayout/>
  </w:compat>
  <w:rsids>
    <w:rsidRoot w:val="00E03EC6"/>
    <w:rsid w:val="00323047"/>
    <w:rsid w:val="00E03EC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3EC6"/>
    <w:rPr>
      <w:color w:val="808080"/>
    </w:rPr>
  </w:style>
  <w:style w:type="paragraph" w:customStyle="1" w:styleId="7122021DDB8B4EBF824EF912C5A20CEF">
    <w:name w:val="7122021DDB8B4EBF824EF912C5A20CEF"/>
    <w:rsid w:val="00E03EC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15A41-5476-41D5-BB17-A933519B3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Диссертация.dotx</Template>
  <TotalTime>1641</TotalTime>
  <Pages>87</Pages>
  <Words>15761</Words>
  <Characters>89842</Characters>
  <Application>Microsoft Office Word</Application>
  <DocSecurity>0</DocSecurity>
  <Lines>748</Lines>
  <Paragraphs>210</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105393</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vss</cp:lastModifiedBy>
  <cp:revision>297</cp:revision>
  <cp:lastPrinted>2013-05-24T10:21:00Z</cp:lastPrinted>
  <dcterms:created xsi:type="dcterms:W3CDTF">2013-05-24T10:21:00Z</dcterms:created>
  <dcterms:modified xsi:type="dcterms:W3CDTF">2013-06-02T02:27:00Z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