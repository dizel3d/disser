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FFFDD"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2B77A1B8"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2783E0FE"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95B3F40" w14:textId="77777777" w:rsidR="002F48E1" w:rsidRPr="0038558E" w:rsidRDefault="002F48E1" w:rsidP="00AE2319">
      <w:pPr>
        <w:ind w:right="-244" w:firstLine="0"/>
        <w:jc w:val="center"/>
        <w:rPr>
          <w:szCs w:val="28"/>
        </w:rPr>
      </w:pPr>
    </w:p>
    <w:p w14:paraId="0C963EF6" w14:textId="77777777" w:rsidR="002F48E1" w:rsidRPr="0038558E" w:rsidRDefault="002F48E1" w:rsidP="00AE2319">
      <w:pPr>
        <w:ind w:right="-244" w:firstLine="0"/>
        <w:jc w:val="center"/>
        <w:rPr>
          <w:szCs w:val="28"/>
        </w:rPr>
      </w:pPr>
    </w:p>
    <w:p w14:paraId="7AFA2C7E" w14:textId="77777777" w:rsidR="002F48E1" w:rsidRPr="0038558E" w:rsidRDefault="002F48E1" w:rsidP="00AE2319">
      <w:pPr>
        <w:ind w:right="-244" w:firstLine="0"/>
        <w:jc w:val="center"/>
        <w:rPr>
          <w:szCs w:val="28"/>
        </w:rPr>
      </w:pPr>
    </w:p>
    <w:p w14:paraId="6A89E8C3" w14:textId="77777777" w:rsidR="002F48E1" w:rsidRPr="0038558E" w:rsidRDefault="002F48E1" w:rsidP="00AE2319">
      <w:pPr>
        <w:ind w:right="-244" w:firstLine="0"/>
        <w:jc w:val="center"/>
        <w:rPr>
          <w:szCs w:val="28"/>
        </w:rPr>
      </w:pPr>
    </w:p>
    <w:p w14:paraId="47B37EF2" w14:textId="77777777" w:rsidR="002F48E1" w:rsidRPr="0038558E" w:rsidRDefault="002F48E1" w:rsidP="00AE2319">
      <w:pPr>
        <w:ind w:right="-244" w:firstLine="0"/>
        <w:jc w:val="center"/>
        <w:rPr>
          <w:szCs w:val="28"/>
        </w:rPr>
      </w:pPr>
    </w:p>
    <w:p w14:paraId="4C19D84A" w14:textId="77777777" w:rsidR="002F48E1" w:rsidRPr="0038558E" w:rsidRDefault="009B4B59" w:rsidP="00AE2319">
      <w:pPr>
        <w:ind w:firstLine="0"/>
        <w:jc w:val="center"/>
        <w:rPr>
          <w:szCs w:val="28"/>
        </w:rPr>
      </w:pPr>
      <w:r>
        <w:rPr>
          <w:szCs w:val="28"/>
        </w:rPr>
        <w:t>Сарычев Валентин Сергеевич</w:t>
      </w:r>
    </w:p>
    <w:p w14:paraId="168B6893" w14:textId="77777777" w:rsidR="002F48E1" w:rsidRPr="0038558E" w:rsidRDefault="002F48E1" w:rsidP="00AE2319">
      <w:pPr>
        <w:ind w:firstLine="0"/>
        <w:jc w:val="center"/>
        <w:rPr>
          <w:b/>
          <w:szCs w:val="28"/>
        </w:rPr>
      </w:pPr>
    </w:p>
    <w:p w14:paraId="7D379322"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8148758" w14:textId="77777777" w:rsidR="002F48E1" w:rsidRPr="0038558E" w:rsidRDefault="002F48E1" w:rsidP="00AE2319">
      <w:pPr>
        <w:ind w:firstLine="0"/>
        <w:jc w:val="center"/>
        <w:rPr>
          <w:szCs w:val="28"/>
        </w:rPr>
      </w:pPr>
    </w:p>
    <w:p w14:paraId="26992EE2" w14:textId="77777777" w:rsidR="007F2A84" w:rsidRDefault="007F2A84" w:rsidP="00AE2319">
      <w:pPr>
        <w:ind w:firstLine="0"/>
        <w:jc w:val="center"/>
        <w:rPr>
          <w:sz w:val="26"/>
          <w:szCs w:val="26"/>
        </w:rPr>
      </w:pPr>
      <w:r>
        <w:rPr>
          <w:sz w:val="26"/>
          <w:szCs w:val="26"/>
        </w:rPr>
        <w:t>ДИССЕРТАЦИЯ</w:t>
      </w:r>
    </w:p>
    <w:p w14:paraId="5DA86DDD"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218BA85B"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5C66236" w14:textId="77777777" w:rsidR="007F2A84" w:rsidRDefault="007F2A84" w:rsidP="00AE2319">
      <w:pPr>
        <w:ind w:firstLine="0"/>
        <w:jc w:val="center"/>
        <w:rPr>
          <w:sz w:val="26"/>
          <w:szCs w:val="26"/>
        </w:rPr>
      </w:pPr>
    </w:p>
    <w:p w14:paraId="26B2591B" w14:textId="77777777" w:rsidR="007F2A84" w:rsidRDefault="007F2A84" w:rsidP="00AE2319">
      <w:pPr>
        <w:ind w:firstLine="0"/>
        <w:jc w:val="center"/>
        <w:rPr>
          <w:sz w:val="26"/>
          <w:szCs w:val="26"/>
        </w:rPr>
      </w:pPr>
    </w:p>
    <w:p w14:paraId="23113016" w14:textId="77777777" w:rsidR="007F2A84" w:rsidRDefault="007F2A84" w:rsidP="00AE2319">
      <w:pPr>
        <w:ind w:firstLine="0"/>
        <w:jc w:val="center"/>
        <w:rPr>
          <w:sz w:val="26"/>
          <w:szCs w:val="26"/>
        </w:rPr>
      </w:pPr>
    </w:p>
    <w:p w14:paraId="656E7636" w14:textId="77777777" w:rsidR="007F2A84" w:rsidRDefault="007F2A84" w:rsidP="00AE2319">
      <w:pPr>
        <w:ind w:firstLine="0"/>
        <w:jc w:val="center"/>
        <w:rPr>
          <w:sz w:val="26"/>
          <w:szCs w:val="26"/>
        </w:rPr>
      </w:pPr>
    </w:p>
    <w:p w14:paraId="59B9D4A0" w14:textId="77777777" w:rsidR="00AE2319" w:rsidRDefault="00AE2319" w:rsidP="00AE2319">
      <w:pPr>
        <w:spacing w:line="240" w:lineRule="auto"/>
        <w:ind w:firstLine="0"/>
        <w:jc w:val="right"/>
        <w:rPr>
          <w:sz w:val="26"/>
          <w:szCs w:val="26"/>
        </w:rPr>
      </w:pPr>
      <w:r>
        <w:rPr>
          <w:sz w:val="26"/>
          <w:szCs w:val="26"/>
        </w:rPr>
        <w:t>Научный руководитель</w:t>
      </w:r>
    </w:p>
    <w:p w14:paraId="491EE441" w14:textId="77777777" w:rsidR="00AE2319" w:rsidRDefault="00AE2319" w:rsidP="00AE2319">
      <w:pPr>
        <w:spacing w:line="240" w:lineRule="auto"/>
        <w:ind w:firstLine="0"/>
        <w:jc w:val="right"/>
        <w:rPr>
          <w:sz w:val="26"/>
          <w:szCs w:val="26"/>
        </w:rPr>
      </w:pPr>
      <w:r>
        <w:rPr>
          <w:sz w:val="26"/>
          <w:szCs w:val="26"/>
        </w:rPr>
        <w:t>к.т.н., профессор</w:t>
      </w:r>
    </w:p>
    <w:p w14:paraId="41275B31" w14:textId="77777777" w:rsidR="00AE2319" w:rsidRDefault="00AE2319" w:rsidP="00AE2319">
      <w:pPr>
        <w:spacing w:line="240" w:lineRule="auto"/>
        <w:ind w:firstLine="0"/>
        <w:jc w:val="right"/>
        <w:rPr>
          <w:sz w:val="26"/>
          <w:szCs w:val="26"/>
        </w:rPr>
      </w:pPr>
      <w:r>
        <w:rPr>
          <w:sz w:val="26"/>
          <w:szCs w:val="26"/>
        </w:rPr>
        <w:t>кафедры ИПОВС</w:t>
      </w:r>
    </w:p>
    <w:p w14:paraId="1DE24EE1"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0DF8CCAE" w14:textId="77777777" w:rsidR="007F2A84" w:rsidRDefault="007F2A84" w:rsidP="00AE2319">
      <w:pPr>
        <w:ind w:firstLine="0"/>
        <w:jc w:val="center"/>
        <w:rPr>
          <w:sz w:val="26"/>
          <w:szCs w:val="26"/>
        </w:rPr>
      </w:pPr>
    </w:p>
    <w:p w14:paraId="1CD0F8DE" w14:textId="77777777" w:rsidR="002F48E1" w:rsidRPr="0038558E" w:rsidRDefault="002F48E1" w:rsidP="00AE2319">
      <w:pPr>
        <w:ind w:firstLine="0"/>
        <w:jc w:val="center"/>
        <w:rPr>
          <w:szCs w:val="28"/>
        </w:rPr>
      </w:pPr>
    </w:p>
    <w:p w14:paraId="17E8255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3FECE8B3"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7EA7E50E"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0A0B359D"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B146E52"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4C8AC0D1" w14:textId="77777777" w:rsidR="00CD6E44" w:rsidRDefault="00A051DF">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CD6E44">
        <w:rPr>
          <w:noProof/>
        </w:rPr>
        <w:t>Введение</w:t>
      </w:r>
      <w:r w:rsidR="00CD6E44">
        <w:rPr>
          <w:noProof/>
        </w:rPr>
        <w:tab/>
      </w:r>
      <w:r w:rsidR="00CD6E44">
        <w:rPr>
          <w:noProof/>
        </w:rPr>
        <w:fldChar w:fldCharType="begin"/>
      </w:r>
      <w:r w:rsidR="00CD6E44">
        <w:rPr>
          <w:noProof/>
        </w:rPr>
        <w:instrText xml:space="preserve"> PAGEREF _Toc231261360 \h </w:instrText>
      </w:r>
      <w:r w:rsidR="00CD6E44">
        <w:rPr>
          <w:noProof/>
        </w:rPr>
      </w:r>
      <w:r w:rsidR="00CD6E44">
        <w:rPr>
          <w:noProof/>
        </w:rPr>
        <w:fldChar w:fldCharType="separate"/>
      </w:r>
      <w:r w:rsidR="00CD6E44">
        <w:rPr>
          <w:noProof/>
        </w:rPr>
        <w:t>5</w:t>
      </w:r>
      <w:r w:rsidR="00CD6E44">
        <w:rPr>
          <w:noProof/>
        </w:rPr>
        <w:fldChar w:fldCharType="end"/>
      </w:r>
    </w:p>
    <w:p w14:paraId="0213EE04" w14:textId="77777777" w:rsidR="00CD6E44" w:rsidRDefault="00CD6E44">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_Toc231261361 \h </w:instrText>
      </w:r>
      <w:r>
        <w:rPr>
          <w:noProof/>
        </w:rPr>
      </w:r>
      <w:r>
        <w:rPr>
          <w:noProof/>
        </w:rPr>
        <w:fldChar w:fldCharType="separate"/>
      </w:r>
      <w:r>
        <w:rPr>
          <w:noProof/>
        </w:rPr>
        <w:t>9</w:t>
      </w:r>
      <w:r>
        <w:rPr>
          <w:noProof/>
        </w:rPr>
        <w:fldChar w:fldCharType="end"/>
      </w:r>
    </w:p>
    <w:p w14:paraId="519ECBFF"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_Toc231261362 \h </w:instrText>
      </w:r>
      <w:r>
        <w:rPr>
          <w:noProof/>
        </w:rPr>
      </w:r>
      <w:r>
        <w:rPr>
          <w:noProof/>
        </w:rPr>
        <w:fldChar w:fldCharType="separate"/>
      </w:r>
      <w:r>
        <w:rPr>
          <w:noProof/>
        </w:rPr>
        <w:t>9</w:t>
      </w:r>
      <w:r>
        <w:rPr>
          <w:noProof/>
        </w:rPr>
        <w:fldChar w:fldCharType="end"/>
      </w:r>
    </w:p>
    <w:p w14:paraId="5404C67C"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_Toc231261363 \h </w:instrText>
      </w:r>
      <w:r>
        <w:rPr>
          <w:noProof/>
        </w:rPr>
      </w:r>
      <w:r>
        <w:rPr>
          <w:noProof/>
        </w:rPr>
        <w:fldChar w:fldCharType="separate"/>
      </w:r>
      <w:r>
        <w:rPr>
          <w:noProof/>
        </w:rPr>
        <w:t>11</w:t>
      </w:r>
      <w:r>
        <w:rPr>
          <w:noProof/>
        </w:rPr>
        <w:fldChar w:fldCharType="end"/>
      </w:r>
    </w:p>
    <w:p w14:paraId="563F7383"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_Toc231261364 \h </w:instrText>
      </w:r>
      <w:r>
        <w:rPr>
          <w:noProof/>
        </w:rPr>
      </w:r>
      <w:r>
        <w:rPr>
          <w:noProof/>
        </w:rPr>
        <w:fldChar w:fldCharType="separate"/>
      </w:r>
      <w:r>
        <w:rPr>
          <w:noProof/>
        </w:rPr>
        <w:t>13</w:t>
      </w:r>
      <w:r>
        <w:rPr>
          <w:noProof/>
        </w:rPr>
        <w:fldChar w:fldCharType="end"/>
      </w:r>
    </w:p>
    <w:p w14:paraId="5B3F5B14"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_Toc231261365 \h </w:instrText>
      </w:r>
      <w:r>
        <w:rPr>
          <w:noProof/>
        </w:rPr>
      </w:r>
      <w:r>
        <w:rPr>
          <w:noProof/>
        </w:rPr>
        <w:fldChar w:fldCharType="separate"/>
      </w:r>
      <w:r>
        <w:rPr>
          <w:noProof/>
        </w:rPr>
        <w:t>13</w:t>
      </w:r>
      <w:r>
        <w:rPr>
          <w:noProof/>
        </w:rPr>
        <w:fldChar w:fldCharType="end"/>
      </w:r>
    </w:p>
    <w:p w14:paraId="2895FD1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_Toc231261366 \h </w:instrText>
      </w:r>
      <w:r>
        <w:rPr>
          <w:noProof/>
        </w:rPr>
      </w:r>
      <w:r>
        <w:rPr>
          <w:noProof/>
        </w:rPr>
        <w:fldChar w:fldCharType="separate"/>
      </w:r>
      <w:r>
        <w:rPr>
          <w:noProof/>
        </w:rPr>
        <w:t>14</w:t>
      </w:r>
      <w:r>
        <w:rPr>
          <w:noProof/>
        </w:rPr>
        <w:fldChar w:fldCharType="end"/>
      </w:r>
    </w:p>
    <w:p w14:paraId="1D1B014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5D5CF5">
        <w:rPr>
          <w:noProof/>
        </w:rPr>
        <w:t xml:space="preserve"> Голодание</w:t>
      </w:r>
      <w:r>
        <w:rPr>
          <w:noProof/>
        </w:rPr>
        <w:tab/>
      </w:r>
      <w:r>
        <w:rPr>
          <w:noProof/>
        </w:rPr>
        <w:fldChar w:fldCharType="begin"/>
      </w:r>
      <w:r>
        <w:rPr>
          <w:noProof/>
        </w:rPr>
        <w:instrText xml:space="preserve"> PAGEREF _Toc231261367 \h </w:instrText>
      </w:r>
      <w:r>
        <w:rPr>
          <w:noProof/>
        </w:rPr>
      </w:r>
      <w:r>
        <w:rPr>
          <w:noProof/>
        </w:rPr>
        <w:fldChar w:fldCharType="separate"/>
      </w:r>
      <w:r>
        <w:rPr>
          <w:noProof/>
        </w:rPr>
        <w:t>16</w:t>
      </w:r>
      <w:r>
        <w:rPr>
          <w:noProof/>
        </w:rPr>
        <w:fldChar w:fldCharType="end"/>
      </w:r>
    </w:p>
    <w:p w14:paraId="300C8A7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5D5CF5">
        <w:rPr>
          <w:noProof/>
        </w:rPr>
        <w:t xml:space="preserve"> Гонка</w:t>
      </w:r>
      <w:r>
        <w:rPr>
          <w:noProof/>
        </w:rPr>
        <w:tab/>
      </w:r>
      <w:r>
        <w:rPr>
          <w:noProof/>
        </w:rPr>
        <w:fldChar w:fldCharType="begin"/>
      </w:r>
      <w:r>
        <w:rPr>
          <w:noProof/>
        </w:rPr>
        <w:instrText xml:space="preserve"> PAGEREF _Toc231261368 \h </w:instrText>
      </w:r>
      <w:r>
        <w:rPr>
          <w:noProof/>
        </w:rPr>
      </w:r>
      <w:r>
        <w:rPr>
          <w:noProof/>
        </w:rPr>
        <w:fldChar w:fldCharType="separate"/>
      </w:r>
      <w:r>
        <w:rPr>
          <w:noProof/>
        </w:rPr>
        <w:t>17</w:t>
      </w:r>
      <w:r>
        <w:rPr>
          <w:noProof/>
        </w:rPr>
        <w:fldChar w:fldCharType="end"/>
      </w:r>
    </w:p>
    <w:p w14:paraId="6C2894E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1.1.7.</w:t>
      </w:r>
      <w:r>
        <w:rPr>
          <w:noProof/>
        </w:rPr>
        <w:t xml:space="preserve"> Инверсия приоритета</w:t>
      </w:r>
      <w:r>
        <w:rPr>
          <w:noProof/>
        </w:rPr>
        <w:tab/>
      </w:r>
      <w:r>
        <w:rPr>
          <w:noProof/>
        </w:rPr>
        <w:fldChar w:fldCharType="begin"/>
      </w:r>
      <w:r>
        <w:rPr>
          <w:noProof/>
        </w:rPr>
        <w:instrText xml:space="preserve"> PAGEREF _Toc231261369 \h </w:instrText>
      </w:r>
      <w:r>
        <w:rPr>
          <w:noProof/>
        </w:rPr>
      </w:r>
      <w:r>
        <w:rPr>
          <w:noProof/>
        </w:rPr>
        <w:fldChar w:fldCharType="separate"/>
      </w:r>
      <w:r>
        <w:rPr>
          <w:noProof/>
        </w:rPr>
        <w:t>17</w:t>
      </w:r>
      <w:r>
        <w:rPr>
          <w:noProof/>
        </w:rPr>
        <w:fldChar w:fldCharType="end"/>
      </w:r>
    </w:p>
    <w:p w14:paraId="6BE5390F"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_Toc231261370 \h </w:instrText>
      </w:r>
      <w:r>
        <w:rPr>
          <w:noProof/>
        </w:rPr>
      </w:r>
      <w:r>
        <w:rPr>
          <w:noProof/>
        </w:rPr>
        <w:fldChar w:fldCharType="separate"/>
      </w:r>
      <w:r>
        <w:rPr>
          <w:noProof/>
        </w:rPr>
        <w:t>18</w:t>
      </w:r>
      <w:r>
        <w:rPr>
          <w:noProof/>
        </w:rPr>
        <w:fldChar w:fldCharType="end"/>
      </w:r>
    </w:p>
    <w:p w14:paraId="53CAD7E1"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_Toc231261371 \h </w:instrText>
      </w:r>
      <w:r>
        <w:rPr>
          <w:noProof/>
        </w:rPr>
      </w:r>
      <w:r>
        <w:rPr>
          <w:noProof/>
        </w:rPr>
        <w:fldChar w:fldCharType="separate"/>
      </w:r>
      <w:r>
        <w:rPr>
          <w:noProof/>
        </w:rPr>
        <w:t>19</w:t>
      </w:r>
      <w:r>
        <w:rPr>
          <w:noProof/>
        </w:rPr>
        <w:fldChar w:fldCharType="end"/>
      </w:r>
    </w:p>
    <w:p w14:paraId="27C8AE14"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1.3.1. 1:1 (потоки выполнения на уровне ядра)</w:t>
      </w:r>
      <w:r>
        <w:rPr>
          <w:noProof/>
        </w:rPr>
        <w:tab/>
      </w:r>
      <w:r>
        <w:rPr>
          <w:noProof/>
        </w:rPr>
        <w:fldChar w:fldCharType="begin"/>
      </w:r>
      <w:r>
        <w:rPr>
          <w:noProof/>
        </w:rPr>
        <w:instrText xml:space="preserve"> PAGEREF _Toc231261372 \h </w:instrText>
      </w:r>
      <w:r>
        <w:rPr>
          <w:noProof/>
        </w:rPr>
      </w:r>
      <w:r>
        <w:rPr>
          <w:noProof/>
        </w:rPr>
        <w:fldChar w:fldCharType="separate"/>
      </w:r>
      <w:r>
        <w:rPr>
          <w:noProof/>
        </w:rPr>
        <w:t>19</w:t>
      </w:r>
      <w:r>
        <w:rPr>
          <w:noProof/>
        </w:rPr>
        <w:fldChar w:fldCharType="end"/>
      </w:r>
    </w:p>
    <w:p w14:paraId="58CAF8DA"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1.3.2.</w:t>
      </w:r>
      <w:r>
        <w:rPr>
          <w:noProof/>
        </w:rPr>
        <w:t xml:space="preserve"> N</w:t>
      </w:r>
      <w:r w:rsidRPr="005D5CF5">
        <w:rPr>
          <w:noProof/>
        </w:rPr>
        <w:t>:1 (потоки выполнения уровня пользователя)</w:t>
      </w:r>
      <w:r>
        <w:rPr>
          <w:noProof/>
        </w:rPr>
        <w:tab/>
      </w:r>
      <w:r>
        <w:rPr>
          <w:noProof/>
        </w:rPr>
        <w:fldChar w:fldCharType="begin"/>
      </w:r>
      <w:r>
        <w:rPr>
          <w:noProof/>
        </w:rPr>
        <w:instrText xml:space="preserve"> PAGEREF _Toc231261373 \h </w:instrText>
      </w:r>
      <w:r>
        <w:rPr>
          <w:noProof/>
        </w:rPr>
      </w:r>
      <w:r>
        <w:rPr>
          <w:noProof/>
        </w:rPr>
        <w:fldChar w:fldCharType="separate"/>
      </w:r>
      <w:r>
        <w:rPr>
          <w:noProof/>
        </w:rPr>
        <w:t>19</w:t>
      </w:r>
      <w:r>
        <w:rPr>
          <w:noProof/>
        </w:rPr>
        <w:fldChar w:fldCharType="end"/>
      </w:r>
    </w:p>
    <w:p w14:paraId="7DB996E3"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_Toc231261374 \h </w:instrText>
      </w:r>
      <w:r>
        <w:rPr>
          <w:noProof/>
        </w:rPr>
      </w:r>
      <w:r>
        <w:rPr>
          <w:noProof/>
        </w:rPr>
        <w:fldChar w:fldCharType="separate"/>
      </w:r>
      <w:r>
        <w:rPr>
          <w:noProof/>
        </w:rPr>
        <w:t>20</w:t>
      </w:r>
      <w:r>
        <w:rPr>
          <w:noProof/>
        </w:rPr>
        <w:fldChar w:fldCharType="end"/>
      </w:r>
    </w:p>
    <w:p w14:paraId="53DE7E8C"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_Toc231261375 \h </w:instrText>
      </w:r>
      <w:r>
        <w:rPr>
          <w:noProof/>
        </w:rPr>
      </w:r>
      <w:r>
        <w:rPr>
          <w:noProof/>
        </w:rPr>
        <w:fldChar w:fldCharType="separate"/>
      </w:r>
      <w:r>
        <w:rPr>
          <w:noProof/>
        </w:rPr>
        <w:t>20</w:t>
      </w:r>
      <w:r>
        <w:rPr>
          <w:noProof/>
        </w:rPr>
        <w:fldChar w:fldCharType="end"/>
      </w:r>
    </w:p>
    <w:p w14:paraId="19A992E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_Toc231261376 \h </w:instrText>
      </w:r>
      <w:r>
        <w:rPr>
          <w:noProof/>
        </w:rPr>
      </w:r>
      <w:r>
        <w:rPr>
          <w:noProof/>
        </w:rPr>
        <w:fldChar w:fldCharType="separate"/>
      </w:r>
      <w:r>
        <w:rPr>
          <w:noProof/>
        </w:rPr>
        <w:t>20</w:t>
      </w:r>
      <w:r>
        <w:rPr>
          <w:noProof/>
        </w:rPr>
        <w:fldChar w:fldCharType="end"/>
      </w:r>
    </w:p>
    <w:p w14:paraId="1975A427"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1.4.2. Потоки данных, «будущие результаты» и «обещания»</w:t>
      </w:r>
      <w:r>
        <w:rPr>
          <w:noProof/>
        </w:rPr>
        <w:tab/>
      </w:r>
      <w:r>
        <w:rPr>
          <w:noProof/>
        </w:rPr>
        <w:fldChar w:fldCharType="begin"/>
      </w:r>
      <w:r>
        <w:rPr>
          <w:noProof/>
        </w:rPr>
        <w:instrText xml:space="preserve"> PAGEREF _Toc231261377 \h </w:instrText>
      </w:r>
      <w:r>
        <w:rPr>
          <w:noProof/>
        </w:rPr>
      </w:r>
      <w:r>
        <w:rPr>
          <w:noProof/>
        </w:rPr>
        <w:fldChar w:fldCharType="separate"/>
      </w:r>
      <w:r>
        <w:rPr>
          <w:noProof/>
        </w:rPr>
        <w:t>22</w:t>
      </w:r>
      <w:r>
        <w:rPr>
          <w:noProof/>
        </w:rPr>
        <w:fldChar w:fldCharType="end"/>
      </w:r>
    </w:p>
    <w:p w14:paraId="512725C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_Toc231261378 \h </w:instrText>
      </w:r>
      <w:r>
        <w:rPr>
          <w:noProof/>
        </w:rPr>
      </w:r>
      <w:r>
        <w:rPr>
          <w:noProof/>
        </w:rPr>
        <w:fldChar w:fldCharType="separate"/>
      </w:r>
      <w:r>
        <w:rPr>
          <w:noProof/>
        </w:rPr>
        <w:t>24</w:t>
      </w:r>
      <w:r>
        <w:rPr>
          <w:noProof/>
        </w:rPr>
        <w:fldChar w:fldCharType="end"/>
      </w:r>
    </w:p>
    <w:p w14:paraId="65E18402"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_Toc231261379 \h </w:instrText>
      </w:r>
      <w:r>
        <w:rPr>
          <w:noProof/>
        </w:rPr>
      </w:r>
      <w:r>
        <w:rPr>
          <w:noProof/>
        </w:rPr>
        <w:fldChar w:fldCharType="separate"/>
      </w:r>
      <w:r>
        <w:rPr>
          <w:noProof/>
        </w:rPr>
        <w:t>25</w:t>
      </w:r>
      <w:r>
        <w:rPr>
          <w:noProof/>
        </w:rPr>
        <w:fldChar w:fldCharType="end"/>
      </w:r>
    </w:p>
    <w:p w14:paraId="1792217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_Toc231261380 \h </w:instrText>
      </w:r>
      <w:r>
        <w:rPr>
          <w:noProof/>
        </w:rPr>
      </w:r>
      <w:r>
        <w:rPr>
          <w:noProof/>
        </w:rPr>
        <w:fldChar w:fldCharType="separate"/>
      </w:r>
      <w:r>
        <w:rPr>
          <w:noProof/>
        </w:rPr>
        <w:t>26</w:t>
      </w:r>
      <w:r>
        <w:rPr>
          <w:noProof/>
        </w:rPr>
        <w:fldChar w:fldCharType="end"/>
      </w:r>
    </w:p>
    <w:p w14:paraId="5C1A7273"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rFonts w:cs="Times New Roman"/>
          <w:noProof/>
        </w:rPr>
        <w:t>1.7.</w:t>
      </w:r>
      <w:r>
        <w:rPr>
          <w:noProof/>
        </w:rPr>
        <w:t xml:space="preserve"> Постановка задачи диссертационных исследован</w:t>
      </w:r>
      <w:r w:rsidRPr="005D5CF5">
        <w:rPr>
          <w:rFonts w:cs="Times New Roman"/>
          <w:noProof/>
        </w:rPr>
        <w:t>ий</w:t>
      </w:r>
      <w:r>
        <w:rPr>
          <w:noProof/>
        </w:rPr>
        <w:tab/>
      </w:r>
      <w:r>
        <w:rPr>
          <w:noProof/>
        </w:rPr>
        <w:fldChar w:fldCharType="begin"/>
      </w:r>
      <w:r>
        <w:rPr>
          <w:noProof/>
        </w:rPr>
        <w:instrText xml:space="preserve"> PAGEREF _Toc231261381 \h </w:instrText>
      </w:r>
      <w:r>
        <w:rPr>
          <w:noProof/>
        </w:rPr>
      </w:r>
      <w:r>
        <w:rPr>
          <w:noProof/>
        </w:rPr>
        <w:fldChar w:fldCharType="separate"/>
      </w:r>
      <w:r>
        <w:rPr>
          <w:noProof/>
        </w:rPr>
        <w:t>27</w:t>
      </w:r>
      <w:r>
        <w:rPr>
          <w:noProof/>
        </w:rPr>
        <w:fldChar w:fldCharType="end"/>
      </w:r>
    </w:p>
    <w:p w14:paraId="7DA583A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Выводы</w:t>
      </w:r>
      <w:r>
        <w:rPr>
          <w:noProof/>
        </w:rPr>
        <w:tab/>
      </w:r>
      <w:r>
        <w:rPr>
          <w:noProof/>
        </w:rPr>
        <w:fldChar w:fldCharType="begin"/>
      </w:r>
      <w:r>
        <w:rPr>
          <w:noProof/>
        </w:rPr>
        <w:instrText xml:space="preserve"> PAGEREF _Toc231261382 \h </w:instrText>
      </w:r>
      <w:r>
        <w:rPr>
          <w:noProof/>
        </w:rPr>
      </w:r>
      <w:r>
        <w:rPr>
          <w:noProof/>
        </w:rPr>
        <w:fldChar w:fldCharType="separate"/>
      </w:r>
      <w:r>
        <w:rPr>
          <w:noProof/>
        </w:rPr>
        <w:t>28</w:t>
      </w:r>
      <w:r>
        <w:rPr>
          <w:noProof/>
        </w:rPr>
        <w:fldChar w:fldCharType="end"/>
      </w:r>
    </w:p>
    <w:p w14:paraId="51B8DB16" w14:textId="77777777" w:rsidR="00CD6E44" w:rsidRDefault="00CD6E44">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_Toc231261383 \h </w:instrText>
      </w:r>
      <w:r>
        <w:rPr>
          <w:noProof/>
        </w:rPr>
      </w:r>
      <w:r>
        <w:rPr>
          <w:noProof/>
        </w:rPr>
        <w:fldChar w:fldCharType="separate"/>
      </w:r>
      <w:r>
        <w:rPr>
          <w:noProof/>
        </w:rPr>
        <w:t>29</w:t>
      </w:r>
      <w:r>
        <w:rPr>
          <w:noProof/>
        </w:rPr>
        <w:fldChar w:fldCharType="end"/>
      </w:r>
    </w:p>
    <w:p w14:paraId="3BB9BC0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_Toc231261384 \h </w:instrText>
      </w:r>
      <w:r>
        <w:rPr>
          <w:noProof/>
        </w:rPr>
      </w:r>
      <w:r>
        <w:rPr>
          <w:noProof/>
        </w:rPr>
        <w:fldChar w:fldCharType="separate"/>
      </w:r>
      <w:r>
        <w:rPr>
          <w:noProof/>
        </w:rPr>
        <w:t>30</w:t>
      </w:r>
      <w:r>
        <w:rPr>
          <w:noProof/>
        </w:rPr>
        <w:fldChar w:fldCharType="end"/>
      </w:r>
    </w:p>
    <w:p w14:paraId="5F6F14A2"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2.2. Расчет погрешности измерений</w:t>
      </w:r>
      <w:r>
        <w:rPr>
          <w:noProof/>
        </w:rPr>
        <w:tab/>
      </w:r>
      <w:r>
        <w:rPr>
          <w:noProof/>
        </w:rPr>
        <w:fldChar w:fldCharType="begin"/>
      </w:r>
      <w:r>
        <w:rPr>
          <w:noProof/>
        </w:rPr>
        <w:instrText xml:space="preserve"> PAGEREF _Toc231261385 \h </w:instrText>
      </w:r>
      <w:r>
        <w:rPr>
          <w:noProof/>
        </w:rPr>
      </w:r>
      <w:r>
        <w:rPr>
          <w:noProof/>
        </w:rPr>
        <w:fldChar w:fldCharType="separate"/>
      </w:r>
      <w:r>
        <w:rPr>
          <w:noProof/>
        </w:rPr>
        <w:t>39</w:t>
      </w:r>
      <w:r>
        <w:rPr>
          <w:noProof/>
        </w:rPr>
        <w:fldChar w:fldCharType="end"/>
      </w:r>
    </w:p>
    <w:p w14:paraId="43777E9E"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 Выбор средств анализа результатов</w:t>
      </w:r>
      <w:r>
        <w:rPr>
          <w:noProof/>
        </w:rPr>
        <w:tab/>
      </w:r>
      <w:r>
        <w:rPr>
          <w:noProof/>
        </w:rPr>
        <w:fldChar w:fldCharType="begin"/>
      </w:r>
      <w:r>
        <w:rPr>
          <w:noProof/>
        </w:rPr>
        <w:instrText xml:space="preserve"> PAGEREF _Toc231261386 \h </w:instrText>
      </w:r>
      <w:r>
        <w:rPr>
          <w:noProof/>
        </w:rPr>
      </w:r>
      <w:r>
        <w:rPr>
          <w:noProof/>
        </w:rPr>
        <w:fldChar w:fldCharType="separate"/>
      </w:r>
      <w:r>
        <w:rPr>
          <w:noProof/>
        </w:rPr>
        <w:t>40</w:t>
      </w:r>
      <w:r>
        <w:rPr>
          <w:noProof/>
        </w:rPr>
        <w:fldChar w:fldCharType="end"/>
      </w:r>
    </w:p>
    <w:p w14:paraId="5A413F3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2.3.1. Microsoft Concurrency Visualizer</w:t>
      </w:r>
      <w:r>
        <w:rPr>
          <w:noProof/>
        </w:rPr>
        <w:tab/>
      </w:r>
      <w:r>
        <w:rPr>
          <w:noProof/>
        </w:rPr>
        <w:fldChar w:fldCharType="begin"/>
      </w:r>
      <w:r>
        <w:rPr>
          <w:noProof/>
        </w:rPr>
        <w:instrText xml:space="preserve"> PAGEREF _Toc231261387 \h </w:instrText>
      </w:r>
      <w:r>
        <w:rPr>
          <w:noProof/>
        </w:rPr>
      </w:r>
      <w:r>
        <w:rPr>
          <w:noProof/>
        </w:rPr>
        <w:fldChar w:fldCharType="separate"/>
      </w:r>
      <w:r>
        <w:rPr>
          <w:noProof/>
        </w:rPr>
        <w:t>40</w:t>
      </w:r>
      <w:r>
        <w:rPr>
          <w:noProof/>
        </w:rPr>
        <w:fldChar w:fldCharType="end"/>
      </w:r>
    </w:p>
    <w:p w14:paraId="14236705"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2.3.2. Intel VTune Amplifier</w:t>
      </w:r>
      <w:r>
        <w:rPr>
          <w:noProof/>
        </w:rPr>
        <w:tab/>
      </w:r>
      <w:r>
        <w:rPr>
          <w:noProof/>
        </w:rPr>
        <w:fldChar w:fldCharType="begin"/>
      </w:r>
      <w:r>
        <w:rPr>
          <w:noProof/>
        </w:rPr>
        <w:instrText xml:space="preserve"> PAGEREF _Toc231261388 \h </w:instrText>
      </w:r>
      <w:r>
        <w:rPr>
          <w:noProof/>
        </w:rPr>
      </w:r>
      <w:r>
        <w:rPr>
          <w:noProof/>
        </w:rPr>
        <w:fldChar w:fldCharType="separate"/>
      </w:r>
      <w:r>
        <w:rPr>
          <w:noProof/>
        </w:rPr>
        <w:t>41</w:t>
      </w:r>
      <w:r>
        <w:rPr>
          <w:noProof/>
        </w:rPr>
        <w:fldChar w:fldCharType="end"/>
      </w:r>
    </w:p>
    <w:p w14:paraId="2D33E137"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2.3.3. AMD CodeAnalyst Performance Analyzer</w:t>
      </w:r>
      <w:r>
        <w:rPr>
          <w:noProof/>
        </w:rPr>
        <w:tab/>
      </w:r>
      <w:r>
        <w:rPr>
          <w:noProof/>
        </w:rPr>
        <w:fldChar w:fldCharType="begin"/>
      </w:r>
      <w:r>
        <w:rPr>
          <w:noProof/>
        </w:rPr>
        <w:instrText xml:space="preserve"> PAGEREF _Toc231261389 \h </w:instrText>
      </w:r>
      <w:r>
        <w:rPr>
          <w:noProof/>
        </w:rPr>
      </w:r>
      <w:r>
        <w:rPr>
          <w:noProof/>
        </w:rPr>
        <w:fldChar w:fldCharType="separate"/>
      </w:r>
      <w:r>
        <w:rPr>
          <w:noProof/>
        </w:rPr>
        <w:t>42</w:t>
      </w:r>
      <w:r>
        <w:rPr>
          <w:noProof/>
        </w:rPr>
        <w:fldChar w:fldCharType="end"/>
      </w:r>
    </w:p>
    <w:p w14:paraId="3A53CFE0"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2.3.4. Apple XCode Instruments</w:t>
      </w:r>
      <w:r>
        <w:rPr>
          <w:noProof/>
        </w:rPr>
        <w:tab/>
      </w:r>
      <w:r>
        <w:rPr>
          <w:noProof/>
        </w:rPr>
        <w:fldChar w:fldCharType="begin"/>
      </w:r>
      <w:r>
        <w:rPr>
          <w:noProof/>
        </w:rPr>
        <w:instrText xml:space="preserve"> PAGEREF _Toc231261390 \h </w:instrText>
      </w:r>
      <w:r>
        <w:rPr>
          <w:noProof/>
        </w:rPr>
      </w:r>
      <w:r>
        <w:rPr>
          <w:noProof/>
        </w:rPr>
        <w:fldChar w:fldCharType="separate"/>
      </w:r>
      <w:r>
        <w:rPr>
          <w:noProof/>
        </w:rPr>
        <w:t>43</w:t>
      </w:r>
      <w:r>
        <w:rPr>
          <w:noProof/>
        </w:rPr>
        <w:fldChar w:fldCharType="end"/>
      </w:r>
    </w:p>
    <w:p w14:paraId="3C5A967F"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2.3.5. GNU Valgrind</w:t>
      </w:r>
      <w:r>
        <w:rPr>
          <w:noProof/>
        </w:rPr>
        <w:tab/>
      </w:r>
      <w:r>
        <w:rPr>
          <w:noProof/>
        </w:rPr>
        <w:fldChar w:fldCharType="begin"/>
      </w:r>
      <w:r>
        <w:rPr>
          <w:noProof/>
        </w:rPr>
        <w:instrText xml:space="preserve"> PAGEREF _Toc231261391 \h </w:instrText>
      </w:r>
      <w:r>
        <w:rPr>
          <w:noProof/>
        </w:rPr>
      </w:r>
      <w:r>
        <w:rPr>
          <w:noProof/>
        </w:rPr>
        <w:fldChar w:fldCharType="separate"/>
      </w:r>
      <w:r>
        <w:rPr>
          <w:noProof/>
        </w:rPr>
        <w:t>43</w:t>
      </w:r>
      <w:r>
        <w:rPr>
          <w:noProof/>
        </w:rPr>
        <w:fldChar w:fldCharType="end"/>
      </w:r>
    </w:p>
    <w:p w14:paraId="7A4C62F8"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2.3.6. Сравнение средств профилирования</w:t>
      </w:r>
      <w:r>
        <w:rPr>
          <w:noProof/>
        </w:rPr>
        <w:tab/>
      </w:r>
      <w:r>
        <w:rPr>
          <w:noProof/>
        </w:rPr>
        <w:fldChar w:fldCharType="begin"/>
      </w:r>
      <w:r>
        <w:rPr>
          <w:noProof/>
        </w:rPr>
        <w:instrText xml:space="preserve"> PAGEREF _Toc231261392 \h </w:instrText>
      </w:r>
      <w:r>
        <w:rPr>
          <w:noProof/>
        </w:rPr>
      </w:r>
      <w:r>
        <w:rPr>
          <w:noProof/>
        </w:rPr>
        <w:fldChar w:fldCharType="separate"/>
      </w:r>
      <w:r>
        <w:rPr>
          <w:noProof/>
        </w:rPr>
        <w:t>44</w:t>
      </w:r>
      <w:r>
        <w:rPr>
          <w:noProof/>
        </w:rPr>
        <w:fldChar w:fldCharType="end"/>
      </w:r>
    </w:p>
    <w:p w14:paraId="5F7DC651"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rFonts w:cs="Times New Roman"/>
          <w:noProof/>
        </w:rPr>
        <w:t>2.4. Разработка системы тестов для моделирования работы потоков</w:t>
      </w:r>
      <w:r>
        <w:rPr>
          <w:noProof/>
        </w:rPr>
        <w:tab/>
      </w:r>
      <w:r>
        <w:rPr>
          <w:noProof/>
        </w:rPr>
        <w:fldChar w:fldCharType="begin"/>
      </w:r>
      <w:r>
        <w:rPr>
          <w:noProof/>
        </w:rPr>
        <w:instrText xml:space="preserve"> PAGEREF _Toc231261393 \h </w:instrText>
      </w:r>
      <w:r>
        <w:rPr>
          <w:noProof/>
        </w:rPr>
      </w:r>
      <w:r>
        <w:rPr>
          <w:noProof/>
        </w:rPr>
        <w:fldChar w:fldCharType="separate"/>
      </w:r>
      <w:r>
        <w:rPr>
          <w:noProof/>
        </w:rPr>
        <w:t>45</w:t>
      </w:r>
      <w:r>
        <w:rPr>
          <w:noProof/>
        </w:rPr>
        <w:fldChar w:fldCharType="end"/>
      </w:r>
    </w:p>
    <w:p w14:paraId="772E05F0"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_Toc231261394 \h </w:instrText>
      </w:r>
      <w:r>
        <w:rPr>
          <w:noProof/>
        </w:rPr>
      </w:r>
      <w:r>
        <w:rPr>
          <w:noProof/>
        </w:rPr>
        <w:fldChar w:fldCharType="separate"/>
      </w:r>
      <w:r>
        <w:rPr>
          <w:noProof/>
        </w:rPr>
        <w:t>47</w:t>
      </w:r>
      <w:r>
        <w:rPr>
          <w:noProof/>
        </w:rPr>
        <w:fldChar w:fldCharType="end"/>
      </w:r>
    </w:p>
    <w:p w14:paraId="3BA6B35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2.4.2. Переключение контекста</w:t>
      </w:r>
      <w:r>
        <w:rPr>
          <w:noProof/>
        </w:rPr>
        <w:tab/>
      </w:r>
      <w:r>
        <w:rPr>
          <w:noProof/>
        </w:rPr>
        <w:fldChar w:fldCharType="begin"/>
      </w:r>
      <w:r>
        <w:rPr>
          <w:noProof/>
        </w:rPr>
        <w:instrText xml:space="preserve"> PAGEREF _Toc231261395 \h </w:instrText>
      </w:r>
      <w:r>
        <w:rPr>
          <w:noProof/>
        </w:rPr>
      </w:r>
      <w:r>
        <w:rPr>
          <w:noProof/>
        </w:rPr>
        <w:fldChar w:fldCharType="separate"/>
      </w:r>
      <w:r>
        <w:rPr>
          <w:noProof/>
        </w:rPr>
        <w:t>47</w:t>
      </w:r>
      <w:r>
        <w:rPr>
          <w:noProof/>
        </w:rPr>
        <w:fldChar w:fldCharType="end"/>
      </w:r>
    </w:p>
    <w:p w14:paraId="053ABA7F"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2.4.3. Короткие вычисления</w:t>
      </w:r>
      <w:r>
        <w:rPr>
          <w:noProof/>
        </w:rPr>
        <w:tab/>
      </w:r>
      <w:r>
        <w:rPr>
          <w:noProof/>
        </w:rPr>
        <w:fldChar w:fldCharType="begin"/>
      </w:r>
      <w:r>
        <w:rPr>
          <w:noProof/>
        </w:rPr>
        <w:instrText xml:space="preserve"> PAGEREF _Toc231261396 \h </w:instrText>
      </w:r>
      <w:r>
        <w:rPr>
          <w:noProof/>
        </w:rPr>
      </w:r>
      <w:r>
        <w:rPr>
          <w:noProof/>
        </w:rPr>
        <w:fldChar w:fldCharType="separate"/>
      </w:r>
      <w:r>
        <w:rPr>
          <w:noProof/>
        </w:rPr>
        <w:t>48</w:t>
      </w:r>
      <w:r>
        <w:rPr>
          <w:noProof/>
        </w:rPr>
        <w:fldChar w:fldCharType="end"/>
      </w:r>
    </w:p>
    <w:p w14:paraId="39113BDB"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2.4.4. Длительные вычисления</w:t>
      </w:r>
      <w:r>
        <w:rPr>
          <w:noProof/>
        </w:rPr>
        <w:tab/>
      </w:r>
      <w:r>
        <w:rPr>
          <w:noProof/>
        </w:rPr>
        <w:fldChar w:fldCharType="begin"/>
      </w:r>
      <w:r>
        <w:rPr>
          <w:noProof/>
        </w:rPr>
        <w:instrText xml:space="preserve"> PAGEREF _Toc231261397 \h </w:instrText>
      </w:r>
      <w:r>
        <w:rPr>
          <w:noProof/>
        </w:rPr>
      </w:r>
      <w:r>
        <w:rPr>
          <w:noProof/>
        </w:rPr>
        <w:fldChar w:fldCharType="separate"/>
      </w:r>
      <w:r>
        <w:rPr>
          <w:noProof/>
        </w:rPr>
        <w:t>49</w:t>
      </w:r>
      <w:r>
        <w:rPr>
          <w:noProof/>
        </w:rPr>
        <w:fldChar w:fldCharType="end"/>
      </w:r>
    </w:p>
    <w:p w14:paraId="6532105B"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2.4.5. Общая память</w:t>
      </w:r>
      <w:r>
        <w:rPr>
          <w:noProof/>
        </w:rPr>
        <w:tab/>
      </w:r>
      <w:r>
        <w:rPr>
          <w:noProof/>
        </w:rPr>
        <w:fldChar w:fldCharType="begin"/>
      </w:r>
      <w:r>
        <w:rPr>
          <w:noProof/>
        </w:rPr>
        <w:instrText xml:space="preserve"> PAGEREF _Toc231261398 \h </w:instrText>
      </w:r>
      <w:r>
        <w:rPr>
          <w:noProof/>
        </w:rPr>
      </w:r>
      <w:r>
        <w:rPr>
          <w:noProof/>
        </w:rPr>
        <w:fldChar w:fldCharType="separate"/>
      </w:r>
      <w:r>
        <w:rPr>
          <w:noProof/>
        </w:rPr>
        <w:t>49</w:t>
      </w:r>
      <w:r>
        <w:rPr>
          <w:noProof/>
        </w:rPr>
        <w:fldChar w:fldCharType="end"/>
      </w:r>
    </w:p>
    <w:p w14:paraId="4CAA5E0E"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2.4.6. Примитивы синхронизации</w:t>
      </w:r>
      <w:r>
        <w:rPr>
          <w:noProof/>
        </w:rPr>
        <w:tab/>
      </w:r>
      <w:r>
        <w:rPr>
          <w:noProof/>
        </w:rPr>
        <w:fldChar w:fldCharType="begin"/>
      </w:r>
      <w:r>
        <w:rPr>
          <w:noProof/>
        </w:rPr>
        <w:instrText xml:space="preserve"> PAGEREF _Toc231261399 \h </w:instrText>
      </w:r>
      <w:r>
        <w:rPr>
          <w:noProof/>
        </w:rPr>
      </w:r>
      <w:r>
        <w:rPr>
          <w:noProof/>
        </w:rPr>
        <w:fldChar w:fldCharType="separate"/>
      </w:r>
      <w:r>
        <w:rPr>
          <w:noProof/>
        </w:rPr>
        <w:t>50</w:t>
      </w:r>
      <w:r>
        <w:rPr>
          <w:noProof/>
        </w:rPr>
        <w:fldChar w:fldCharType="end"/>
      </w:r>
    </w:p>
    <w:p w14:paraId="3EE7279C"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2.4.7. Операции чтения/записи</w:t>
      </w:r>
      <w:r>
        <w:rPr>
          <w:noProof/>
        </w:rPr>
        <w:tab/>
      </w:r>
      <w:r>
        <w:rPr>
          <w:noProof/>
        </w:rPr>
        <w:fldChar w:fldCharType="begin"/>
      </w:r>
      <w:r>
        <w:rPr>
          <w:noProof/>
        </w:rPr>
        <w:instrText xml:space="preserve"> PAGEREF _Toc231261400 \h </w:instrText>
      </w:r>
      <w:r>
        <w:rPr>
          <w:noProof/>
        </w:rPr>
      </w:r>
      <w:r>
        <w:rPr>
          <w:noProof/>
        </w:rPr>
        <w:fldChar w:fldCharType="separate"/>
      </w:r>
      <w:r>
        <w:rPr>
          <w:noProof/>
        </w:rPr>
        <w:t>50</w:t>
      </w:r>
      <w:r>
        <w:rPr>
          <w:noProof/>
        </w:rPr>
        <w:fldChar w:fldCharType="end"/>
      </w:r>
    </w:p>
    <w:p w14:paraId="44E7746C"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2.5. Разработка гибридной модели потоков</w:t>
      </w:r>
      <w:r>
        <w:rPr>
          <w:noProof/>
        </w:rPr>
        <w:tab/>
      </w:r>
      <w:r>
        <w:rPr>
          <w:noProof/>
        </w:rPr>
        <w:fldChar w:fldCharType="begin"/>
      </w:r>
      <w:r>
        <w:rPr>
          <w:noProof/>
        </w:rPr>
        <w:instrText xml:space="preserve"> PAGEREF _Toc231261401 \h </w:instrText>
      </w:r>
      <w:r>
        <w:rPr>
          <w:noProof/>
        </w:rPr>
      </w:r>
      <w:r>
        <w:rPr>
          <w:noProof/>
        </w:rPr>
        <w:fldChar w:fldCharType="separate"/>
      </w:r>
      <w:r>
        <w:rPr>
          <w:noProof/>
        </w:rPr>
        <w:t>51</w:t>
      </w:r>
      <w:r>
        <w:rPr>
          <w:noProof/>
        </w:rPr>
        <w:fldChar w:fldCharType="end"/>
      </w:r>
    </w:p>
    <w:p w14:paraId="7E6A2A8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 Анализ результатов моделирования</w:t>
      </w:r>
      <w:r>
        <w:rPr>
          <w:noProof/>
        </w:rPr>
        <w:tab/>
      </w:r>
      <w:r>
        <w:rPr>
          <w:noProof/>
        </w:rPr>
        <w:fldChar w:fldCharType="begin"/>
      </w:r>
      <w:r>
        <w:rPr>
          <w:noProof/>
        </w:rPr>
        <w:instrText xml:space="preserve"> PAGEREF _Toc231261402 \h </w:instrText>
      </w:r>
      <w:r>
        <w:rPr>
          <w:noProof/>
        </w:rPr>
      </w:r>
      <w:r>
        <w:rPr>
          <w:noProof/>
        </w:rPr>
        <w:fldChar w:fldCharType="separate"/>
      </w:r>
      <w:r>
        <w:rPr>
          <w:noProof/>
        </w:rPr>
        <w:t>53</w:t>
      </w:r>
      <w:r>
        <w:rPr>
          <w:noProof/>
        </w:rPr>
        <w:fldChar w:fldCharType="end"/>
      </w:r>
    </w:p>
    <w:p w14:paraId="49EE47F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2.6.1. Создание/удаление потоков</w:t>
      </w:r>
      <w:r>
        <w:rPr>
          <w:noProof/>
        </w:rPr>
        <w:tab/>
      </w:r>
      <w:r>
        <w:rPr>
          <w:noProof/>
        </w:rPr>
        <w:fldChar w:fldCharType="begin"/>
      </w:r>
      <w:r>
        <w:rPr>
          <w:noProof/>
        </w:rPr>
        <w:instrText xml:space="preserve"> PAGEREF _Toc231261403 \h </w:instrText>
      </w:r>
      <w:r>
        <w:rPr>
          <w:noProof/>
        </w:rPr>
      </w:r>
      <w:r>
        <w:rPr>
          <w:noProof/>
        </w:rPr>
        <w:fldChar w:fldCharType="separate"/>
      </w:r>
      <w:r>
        <w:rPr>
          <w:noProof/>
        </w:rPr>
        <w:t>53</w:t>
      </w:r>
      <w:r>
        <w:rPr>
          <w:noProof/>
        </w:rPr>
        <w:fldChar w:fldCharType="end"/>
      </w:r>
    </w:p>
    <w:p w14:paraId="554BE782"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2.6.2.</w:t>
      </w:r>
      <w:r w:rsidRPr="005D5CF5">
        <w:rPr>
          <w:noProof/>
        </w:rPr>
        <w:t xml:space="preserve"> Переключение контекста</w:t>
      </w:r>
      <w:r>
        <w:rPr>
          <w:noProof/>
        </w:rPr>
        <w:tab/>
      </w:r>
      <w:r>
        <w:rPr>
          <w:noProof/>
        </w:rPr>
        <w:fldChar w:fldCharType="begin"/>
      </w:r>
      <w:r>
        <w:rPr>
          <w:noProof/>
        </w:rPr>
        <w:instrText xml:space="preserve"> PAGEREF _Toc231261404 \h </w:instrText>
      </w:r>
      <w:r>
        <w:rPr>
          <w:noProof/>
        </w:rPr>
      </w:r>
      <w:r>
        <w:rPr>
          <w:noProof/>
        </w:rPr>
        <w:fldChar w:fldCharType="separate"/>
      </w:r>
      <w:r>
        <w:rPr>
          <w:noProof/>
        </w:rPr>
        <w:t>56</w:t>
      </w:r>
      <w:r>
        <w:rPr>
          <w:noProof/>
        </w:rPr>
        <w:fldChar w:fldCharType="end"/>
      </w:r>
    </w:p>
    <w:p w14:paraId="5BFD4E13"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2.6.3.</w:t>
      </w:r>
      <w:r w:rsidRPr="005D5CF5">
        <w:rPr>
          <w:noProof/>
        </w:rPr>
        <w:t xml:space="preserve"> Короткие вычисления</w:t>
      </w:r>
      <w:r>
        <w:rPr>
          <w:noProof/>
        </w:rPr>
        <w:tab/>
      </w:r>
      <w:r>
        <w:rPr>
          <w:noProof/>
        </w:rPr>
        <w:fldChar w:fldCharType="begin"/>
      </w:r>
      <w:r>
        <w:rPr>
          <w:noProof/>
        </w:rPr>
        <w:instrText xml:space="preserve"> PAGEREF _Toc231261405 \h </w:instrText>
      </w:r>
      <w:r>
        <w:rPr>
          <w:noProof/>
        </w:rPr>
      </w:r>
      <w:r>
        <w:rPr>
          <w:noProof/>
        </w:rPr>
        <w:fldChar w:fldCharType="separate"/>
      </w:r>
      <w:r>
        <w:rPr>
          <w:noProof/>
        </w:rPr>
        <w:t>58</w:t>
      </w:r>
      <w:r>
        <w:rPr>
          <w:noProof/>
        </w:rPr>
        <w:fldChar w:fldCharType="end"/>
      </w:r>
    </w:p>
    <w:p w14:paraId="1FA925AA"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2.6.4.</w:t>
      </w:r>
      <w:r w:rsidRPr="005D5CF5">
        <w:rPr>
          <w:noProof/>
        </w:rPr>
        <w:t xml:space="preserve"> Длительные вычисления</w:t>
      </w:r>
      <w:r>
        <w:rPr>
          <w:noProof/>
        </w:rPr>
        <w:tab/>
      </w:r>
      <w:r>
        <w:rPr>
          <w:noProof/>
        </w:rPr>
        <w:fldChar w:fldCharType="begin"/>
      </w:r>
      <w:r>
        <w:rPr>
          <w:noProof/>
        </w:rPr>
        <w:instrText xml:space="preserve"> PAGEREF _Toc231261406 \h </w:instrText>
      </w:r>
      <w:r>
        <w:rPr>
          <w:noProof/>
        </w:rPr>
      </w:r>
      <w:r>
        <w:rPr>
          <w:noProof/>
        </w:rPr>
        <w:fldChar w:fldCharType="separate"/>
      </w:r>
      <w:r>
        <w:rPr>
          <w:noProof/>
        </w:rPr>
        <w:t>59</w:t>
      </w:r>
      <w:r>
        <w:rPr>
          <w:noProof/>
        </w:rPr>
        <w:fldChar w:fldCharType="end"/>
      </w:r>
    </w:p>
    <w:p w14:paraId="3716C0C7"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2.6.5.</w:t>
      </w:r>
      <w:r w:rsidRPr="005D5CF5">
        <w:rPr>
          <w:noProof/>
        </w:rPr>
        <w:t xml:space="preserve"> Общая память</w:t>
      </w:r>
      <w:r>
        <w:rPr>
          <w:noProof/>
        </w:rPr>
        <w:tab/>
      </w:r>
      <w:r>
        <w:rPr>
          <w:noProof/>
        </w:rPr>
        <w:fldChar w:fldCharType="begin"/>
      </w:r>
      <w:r>
        <w:rPr>
          <w:noProof/>
        </w:rPr>
        <w:instrText xml:space="preserve"> PAGEREF _Toc231261407 \h </w:instrText>
      </w:r>
      <w:r>
        <w:rPr>
          <w:noProof/>
        </w:rPr>
      </w:r>
      <w:r>
        <w:rPr>
          <w:noProof/>
        </w:rPr>
        <w:fldChar w:fldCharType="separate"/>
      </w:r>
      <w:r>
        <w:rPr>
          <w:noProof/>
        </w:rPr>
        <w:t>60</w:t>
      </w:r>
      <w:r>
        <w:rPr>
          <w:noProof/>
        </w:rPr>
        <w:fldChar w:fldCharType="end"/>
      </w:r>
    </w:p>
    <w:p w14:paraId="7EEE59D9"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2.6.6.</w:t>
      </w:r>
      <w:r w:rsidRPr="005D5CF5">
        <w:rPr>
          <w:noProof/>
        </w:rPr>
        <w:t xml:space="preserve"> Примитивы синхронизации</w:t>
      </w:r>
      <w:r>
        <w:rPr>
          <w:noProof/>
        </w:rPr>
        <w:tab/>
      </w:r>
      <w:r>
        <w:rPr>
          <w:noProof/>
        </w:rPr>
        <w:fldChar w:fldCharType="begin"/>
      </w:r>
      <w:r>
        <w:rPr>
          <w:noProof/>
        </w:rPr>
        <w:instrText xml:space="preserve"> PAGEREF _Toc231261408 \h </w:instrText>
      </w:r>
      <w:r>
        <w:rPr>
          <w:noProof/>
        </w:rPr>
      </w:r>
      <w:r>
        <w:rPr>
          <w:noProof/>
        </w:rPr>
        <w:fldChar w:fldCharType="separate"/>
      </w:r>
      <w:r>
        <w:rPr>
          <w:noProof/>
        </w:rPr>
        <w:t>61</w:t>
      </w:r>
      <w:r>
        <w:rPr>
          <w:noProof/>
        </w:rPr>
        <w:fldChar w:fldCharType="end"/>
      </w:r>
    </w:p>
    <w:p w14:paraId="18F9C595"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rPr>
        <w:t>2.6.7. Операции чтения/записи</w:t>
      </w:r>
      <w:r>
        <w:rPr>
          <w:noProof/>
        </w:rPr>
        <w:tab/>
      </w:r>
      <w:r>
        <w:rPr>
          <w:noProof/>
        </w:rPr>
        <w:fldChar w:fldCharType="begin"/>
      </w:r>
      <w:r>
        <w:rPr>
          <w:noProof/>
        </w:rPr>
        <w:instrText xml:space="preserve"> PAGEREF _Toc231261409 \h </w:instrText>
      </w:r>
      <w:r>
        <w:rPr>
          <w:noProof/>
        </w:rPr>
      </w:r>
      <w:r>
        <w:rPr>
          <w:noProof/>
        </w:rPr>
        <w:fldChar w:fldCharType="separate"/>
      </w:r>
      <w:r>
        <w:rPr>
          <w:noProof/>
        </w:rPr>
        <w:t>63</w:t>
      </w:r>
      <w:r>
        <w:rPr>
          <w:noProof/>
        </w:rPr>
        <w:fldChar w:fldCharType="end"/>
      </w:r>
    </w:p>
    <w:p w14:paraId="411DA066"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гибридной модели</w:t>
      </w:r>
      <w:r>
        <w:rPr>
          <w:noProof/>
        </w:rPr>
        <w:tab/>
      </w:r>
      <w:r>
        <w:rPr>
          <w:noProof/>
        </w:rPr>
        <w:fldChar w:fldCharType="begin"/>
      </w:r>
      <w:r>
        <w:rPr>
          <w:noProof/>
        </w:rPr>
        <w:instrText xml:space="preserve"> PAGEREF _Toc231261410 \h </w:instrText>
      </w:r>
      <w:r>
        <w:rPr>
          <w:noProof/>
        </w:rPr>
      </w:r>
      <w:r>
        <w:rPr>
          <w:noProof/>
        </w:rPr>
        <w:fldChar w:fldCharType="separate"/>
      </w:r>
      <w:r>
        <w:rPr>
          <w:noProof/>
        </w:rPr>
        <w:t>64</w:t>
      </w:r>
      <w:r>
        <w:rPr>
          <w:noProof/>
        </w:rPr>
        <w:fldChar w:fldCharType="end"/>
      </w:r>
    </w:p>
    <w:p w14:paraId="289F3688"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noProof/>
          <w:lang w:val="en-US"/>
        </w:rPr>
        <w:t>2.8.</w:t>
      </w:r>
      <w:r>
        <w:rPr>
          <w:noProof/>
        </w:rPr>
        <w:t xml:space="preserve"> Парадокс производительности</w:t>
      </w:r>
      <w:r>
        <w:rPr>
          <w:noProof/>
        </w:rPr>
        <w:tab/>
      </w:r>
      <w:r>
        <w:rPr>
          <w:noProof/>
        </w:rPr>
        <w:fldChar w:fldCharType="begin"/>
      </w:r>
      <w:r>
        <w:rPr>
          <w:noProof/>
        </w:rPr>
        <w:instrText xml:space="preserve"> PAGEREF _Toc231261411 \h </w:instrText>
      </w:r>
      <w:r>
        <w:rPr>
          <w:noProof/>
        </w:rPr>
      </w:r>
      <w:r>
        <w:rPr>
          <w:noProof/>
        </w:rPr>
        <w:fldChar w:fldCharType="separate"/>
      </w:r>
      <w:r>
        <w:rPr>
          <w:noProof/>
        </w:rPr>
        <w:t>65</w:t>
      </w:r>
      <w:r>
        <w:rPr>
          <w:noProof/>
        </w:rPr>
        <w:fldChar w:fldCharType="end"/>
      </w:r>
    </w:p>
    <w:p w14:paraId="7EFBD233" w14:textId="77777777" w:rsidR="00CD6E44" w:rsidRDefault="00CD6E44">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_Toc231261412 \h </w:instrText>
      </w:r>
      <w:r>
        <w:rPr>
          <w:noProof/>
        </w:rPr>
      </w:r>
      <w:r>
        <w:rPr>
          <w:noProof/>
        </w:rPr>
        <w:fldChar w:fldCharType="separate"/>
      </w:r>
      <w:r>
        <w:rPr>
          <w:noProof/>
        </w:rPr>
        <w:t>68</w:t>
      </w:r>
      <w:r>
        <w:rPr>
          <w:noProof/>
        </w:rPr>
        <w:fldChar w:fldCharType="end"/>
      </w:r>
    </w:p>
    <w:p w14:paraId="1DBBE3B8"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_Toc231261413 \h </w:instrText>
      </w:r>
      <w:r>
        <w:rPr>
          <w:noProof/>
        </w:rPr>
      </w:r>
      <w:r>
        <w:rPr>
          <w:noProof/>
        </w:rPr>
        <w:fldChar w:fldCharType="separate"/>
      </w:r>
      <w:r>
        <w:rPr>
          <w:noProof/>
        </w:rPr>
        <w:t>68</w:t>
      </w:r>
      <w:r>
        <w:rPr>
          <w:noProof/>
        </w:rPr>
        <w:fldChar w:fldCharType="end"/>
      </w:r>
    </w:p>
    <w:p w14:paraId="4C1BC09E"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sidRPr="005D5CF5">
        <w:rPr>
          <w:rFonts w:cs="Times New Roman"/>
          <w:noProof/>
        </w:rPr>
        <w:t>3.1.1. Принципы разработки</w:t>
      </w:r>
      <w:r>
        <w:rPr>
          <w:noProof/>
        </w:rPr>
        <w:tab/>
      </w:r>
      <w:r>
        <w:rPr>
          <w:noProof/>
        </w:rPr>
        <w:fldChar w:fldCharType="begin"/>
      </w:r>
      <w:r>
        <w:rPr>
          <w:noProof/>
        </w:rPr>
        <w:instrText xml:space="preserve"> PAGEREF _Toc231261414 \h </w:instrText>
      </w:r>
      <w:r>
        <w:rPr>
          <w:noProof/>
        </w:rPr>
      </w:r>
      <w:r>
        <w:rPr>
          <w:noProof/>
        </w:rPr>
        <w:fldChar w:fldCharType="separate"/>
      </w:r>
      <w:r>
        <w:rPr>
          <w:noProof/>
        </w:rPr>
        <w:t>68</w:t>
      </w:r>
      <w:r>
        <w:rPr>
          <w:noProof/>
        </w:rPr>
        <w:fldChar w:fldCharType="end"/>
      </w:r>
    </w:p>
    <w:p w14:paraId="5FB93EC5"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3.1.2. POSIX Threads</w:t>
      </w:r>
      <w:r>
        <w:rPr>
          <w:noProof/>
        </w:rPr>
        <w:tab/>
      </w:r>
      <w:r>
        <w:rPr>
          <w:noProof/>
        </w:rPr>
        <w:fldChar w:fldCharType="begin"/>
      </w:r>
      <w:r>
        <w:rPr>
          <w:noProof/>
        </w:rPr>
        <w:instrText xml:space="preserve"> PAGEREF _Toc231261415 \h </w:instrText>
      </w:r>
      <w:r>
        <w:rPr>
          <w:noProof/>
        </w:rPr>
      </w:r>
      <w:r>
        <w:rPr>
          <w:noProof/>
        </w:rPr>
        <w:fldChar w:fldCharType="separate"/>
      </w:r>
      <w:r>
        <w:rPr>
          <w:noProof/>
        </w:rPr>
        <w:t>72</w:t>
      </w:r>
      <w:r>
        <w:rPr>
          <w:noProof/>
        </w:rPr>
        <w:fldChar w:fldCharType="end"/>
      </w:r>
    </w:p>
    <w:p w14:paraId="60A9EF72"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3.1.3. State Threads</w:t>
      </w:r>
      <w:r>
        <w:rPr>
          <w:noProof/>
        </w:rPr>
        <w:tab/>
      </w:r>
      <w:r>
        <w:rPr>
          <w:noProof/>
        </w:rPr>
        <w:fldChar w:fldCharType="begin"/>
      </w:r>
      <w:r>
        <w:rPr>
          <w:noProof/>
        </w:rPr>
        <w:instrText xml:space="preserve"> PAGEREF _Toc231261416 \h </w:instrText>
      </w:r>
      <w:r>
        <w:rPr>
          <w:noProof/>
        </w:rPr>
      </w:r>
      <w:r>
        <w:rPr>
          <w:noProof/>
        </w:rPr>
        <w:fldChar w:fldCharType="separate"/>
      </w:r>
      <w:r>
        <w:rPr>
          <w:noProof/>
        </w:rPr>
        <w:t>73</w:t>
      </w:r>
      <w:r>
        <w:rPr>
          <w:noProof/>
        </w:rPr>
        <w:fldChar w:fldCharType="end"/>
      </w:r>
    </w:p>
    <w:p w14:paraId="7253C71F" w14:textId="77777777" w:rsidR="00CD6E44" w:rsidRDefault="00CD6E44">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_Toc231261417 \h </w:instrText>
      </w:r>
      <w:r>
        <w:rPr>
          <w:noProof/>
        </w:rPr>
      </w:r>
      <w:r>
        <w:rPr>
          <w:noProof/>
        </w:rPr>
        <w:fldChar w:fldCharType="separate"/>
      </w:r>
      <w:r>
        <w:rPr>
          <w:noProof/>
        </w:rPr>
        <w:t>75</w:t>
      </w:r>
      <w:r>
        <w:rPr>
          <w:noProof/>
        </w:rPr>
        <w:fldChar w:fldCharType="end"/>
      </w:r>
    </w:p>
    <w:p w14:paraId="130AE0E2" w14:textId="77777777" w:rsidR="00CD6E44" w:rsidRDefault="00CD6E44">
      <w:pPr>
        <w:pStyle w:val="TOC1"/>
        <w:rPr>
          <w:rFonts w:asciiTheme="minorHAnsi" w:eastAsiaTheme="minorEastAsia" w:hAnsiTheme="minorHAnsi" w:cstheme="minorBidi"/>
          <w:bCs w:val="0"/>
          <w:noProof/>
          <w:sz w:val="24"/>
          <w:szCs w:val="24"/>
          <w:lang w:eastAsia="ja-JP"/>
        </w:rPr>
      </w:pPr>
      <w:r>
        <w:rPr>
          <w:noProof/>
        </w:rPr>
        <w:t>Заключение</w:t>
      </w:r>
      <w:r>
        <w:rPr>
          <w:noProof/>
        </w:rPr>
        <w:tab/>
      </w:r>
      <w:r>
        <w:rPr>
          <w:noProof/>
        </w:rPr>
        <w:fldChar w:fldCharType="begin"/>
      </w:r>
      <w:r>
        <w:rPr>
          <w:noProof/>
        </w:rPr>
        <w:instrText xml:space="preserve"> PAGEREF _Toc231261418 \h </w:instrText>
      </w:r>
      <w:r>
        <w:rPr>
          <w:noProof/>
        </w:rPr>
      </w:r>
      <w:r>
        <w:rPr>
          <w:noProof/>
        </w:rPr>
        <w:fldChar w:fldCharType="separate"/>
      </w:r>
      <w:r>
        <w:rPr>
          <w:noProof/>
        </w:rPr>
        <w:t>77</w:t>
      </w:r>
      <w:r>
        <w:rPr>
          <w:noProof/>
        </w:rPr>
        <w:fldChar w:fldCharType="end"/>
      </w:r>
    </w:p>
    <w:p w14:paraId="2361F1E1" w14:textId="77777777" w:rsidR="00CD6E44" w:rsidRDefault="00CD6E44">
      <w:pPr>
        <w:pStyle w:val="TOC1"/>
        <w:rPr>
          <w:rFonts w:asciiTheme="minorHAnsi" w:eastAsiaTheme="minorEastAsia" w:hAnsiTheme="minorHAnsi" w:cstheme="minorBidi"/>
          <w:bCs w:val="0"/>
          <w:noProof/>
          <w:sz w:val="24"/>
          <w:szCs w:val="24"/>
          <w:lang w:eastAsia="ja-JP"/>
        </w:rPr>
      </w:pPr>
      <w:r>
        <w:rPr>
          <w:noProof/>
        </w:rPr>
        <w:t>Список литературы</w:t>
      </w:r>
      <w:r>
        <w:rPr>
          <w:noProof/>
        </w:rPr>
        <w:tab/>
      </w:r>
      <w:r>
        <w:rPr>
          <w:noProof/>
        </w:rPr>
        <w:fldChar w:fldCharType="begin"/>
      </w:r>
      <w:r>
        <w:rPr>
          <w:noProof/>
        </w:rPr>
        <w:instrText xml:space="preserve"> PAGEREF _Toc231261419 \h </w:instrText>
      </w:r>
      <w:r>
        <w:rPr>
          <w:noProof/>
        </w:rPr>
      </w:r>
      <w:r>
        <w:rPr>
          <w:noProof/>
        </w:rPr>
        <w:fldChar w:fldCharType="separate"/>
      </w:r>
      <w:r>
        <w:rPr>
          <w:noProof/>
        </w:rPr>
        <w:t>78</w:t>
      </w:r>
      <w:r>
        <w:rPr>
          <w:noProof/>
        </w:rPr>
        <w:fldChar w:fldCharType="end"/>
      </w:r>
    </w:p>
    <w:p w14:paraId="7F890BEB" w14:textId="77777777" w:rsidR="00CD6E44" w:rsidRDefault="00CD6E44">
      <w:pPr>
        <w:pStyle w:val="TOC1"/>
        <w:rPr>
          <w:rFonts w:asciiTheme="minorHAnsi" w:eastAsiaTheme="minorEastAsia" w:hAnsiTheme="minorHAnsi" w:cstheme="minorBidi"/>
          <w:bCs w:val="0"/>
          <w:noProof/>
          <w:sz w:val="24"/>
          <w:szCs w:val="24"/>
          <w:lang w:eastAsia="ja-JP"/>
        </w:rPr>
      </w:pPr>
      <w:r>
        <w:rPr>
          <w:noProof/>
        </w:rPr>
        <w:t>Список иллюстраций</w:t>
      </w:r>
      <w:r>
        <w:rPr>
          <w:noProof/>
        </w:rPr>
        <w:tab/>
      </w:r>
      <w:r>
        <w:rPr>
          <w:noProof/>
        </w:rPr>
        <w:fldChar w:fldCharType="begin"/>
      </w:r>
      <w:r>
        <w:rPr>
          <w:noProof/>
        </w:rPr>
        <w:instrText xml:space="preserve"> PAGEREF _Toc231261420 \h </w:instrText>
      </w:r>
      <w:r>
        <w:rPr>
          <w:noProof/>
        </w:rPr>
      </w:r>
      <w:r>
        <w:rPr>
          <w:noProof/>
        </w:rPr>
        <w:fldChar w:fldCharType="separate"/>
      </w:r>
      <w:r>
        <w:rPr>
          <w:noProof/>
        </w:rPr>
        <w:t>79</w:t>
      </w:r>
      <w:r>
        <w:rPr>
          <w:noProof/>
        </w:rPr>
        <w:fldChar w:fldCharType="end"/>
      </w:r>
    </w:p>
    <w:p w14:paraId="45F54270" w14:textId="77777777" w:rsidR="009D7A61" w:rsidRPr="00311544" w:rsidRDefault="00A051DF" w:rsidP="00B1788D">
      <w:r w:rsidRPr="00AF2CBF">
        <w:rPr>
          <w:lang w:val="en-US"/>
        </w:rPr>
        <w:fldChar w:fldCharType="end"/>
      </w:r>
      <w:r w:rsidR="009D7A61" w:rsidRPr="00311544">
        <w:br w:type="page"/>
      </w:r>
    </w:p>
    <w:p w14:paraId="6D02A2D1" w14:textId="77777777" w:rsidR="002E6BD3" w:rsidRPr="00AF2CBF" w:rsidRDefault="002E6BD3" w:rsidP="002E6BD3">
      <w:pPr>
        <w:pStyle w:val="Heading1"/>
        <w:numPr>
          <w:ilvl w:val="0"/>
          <w:numId w:val="0"/>
        </w:numPr>
        <w:ind w:left="360" w:hanging="360"/>
        <w:jc w:val="both"/>
      </w:pPr>
      <w:bookmarkStart w:id="0" w:name="_Toc231261360"/>
      <w:r w:rsidRPr="00AF2CBF">
        <w:lastRenderedPageBreak/>
        <w:t>Введение</w:t>
      </w:r>
      <w:bookmarkEnd w:id="0"/>
    </w:p>
    <w:p w14:paraId="192D2DDB" w14:textId="77777777" w:rsidR="00CE4B54" w:rsidRPr="00AF2CBF" w:rsidRDefault="00CE4B54" w:rsidP="00A547D2">
      <w:pPr>
        <w:pStyle w:val="Heading4"/>
      </w:pPr>
      <w:r w:rsidRPr="00AF2CBF">
        <w:t>Актуальность исследования</w:t>
      </w:r>
    </w:p>
    <w:p w14:paraId="7544DCD5"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6DD8D302"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3223E8D7"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26A8565A"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230570CC"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22C4FB22"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9E30397" w14:textId="77777777" w:rsidR="00CE4B54" w:rsidRPr="00AF2CBF" w:rsidRDefault="00CE4B54" w:rsidP="00A547D2">
      <w:pPr>
        <w:pStyle w:val="Heading4"/>
      </w:pPr>
      <w:r w:rsidRPr="00AF2CBF">
        <w:t>Объект исследования</w:t>
      </w:r>
    </w:p>
    <w:p w14:paraId="150DB98F"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4A94669C" w14:textId="77777777" w:rsidR="00CE4B54" w:rsidRPr="00AF2CBF" w:rsidRDefault="00CE4B54" w:rsidP="00A547D2">
      <w:pPr>
        <w:pStyle w:val="Heading4"/>
      </w:pPr>
      <w:r w:rsidRPr="00AF2CBF">
        <w:t>Предмет исследования</w:t>
      </w:r>
    </w:p>
    <w:p w14:paraId="3A314956"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0FD739D8" w14:textId="77777777" w:rsidR="00CE4B54" w:rsidRPr="00AF2CBF" w:rsidRDefault="00CE4B54" w:rsidP="00A547D2">
      <w:pPr>
        <w:pStyle w:val="Heading4"/>
      </w:pPr>
      <w:r w:rsidRPr="00AF2CBF">
        <w:t>Цели и задачи исследования</w:t>
      </w:r>
    </w:p>
    <w:p w14:paraId="4ED2BF87"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060A7065"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98677B4"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16AB2A41"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3F80CEBD"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4B87FB4E"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AC0C696"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108F4DE0"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64AB34A2"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170F15C7" w14:textId="77777777" w:rsidR="00CE4B54" w:rsidRPr="00AF2CBF" w:rsidRDefault="00CE4B54" w:rsidP="00A547D2">
      <w:pPr>
        <w:pStyle w:val="Heading4"/>
      </w:pPr>
      <w:r w:rsidRPr="00AF2CBF">
        <w:t>Методы исследования</w:t>
      </w:r>
    </w:p>
    <w:p w14:paraId="38C32E7D" w14:textId="77777777"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32DB37EB" w14:textId="77777777" w:rsidR="00CE4B54" w:rsidRPr="00DF29D4" w:rsidRDefault="00CE4B54" w:rsidP="00A547D2">
      <w:pPr>
        <w:pStyle w:val="Heading4"/>
      </w:pPr>
      <w:r w:rsidRPr="00AF2CBF">
        <w:t>Положения, выносимые на защиту</w:t>
      </w:r>
    </w:p>
    <w:p w14:paraId="1EFD094A" w14:textId="77777777" w:rsidR="00CE4B54" w:rsidRPr="00AF2CBF" w:rsidRDefault="00CE4B54" w:rsidP="00CE4B54">
      <w:r w:rsidRPr="00AF2CBF">
        <w:t>На защиту выносятся следующие положения:</w:t>
      </w:r>
    </w:p>
    <w:p w14:paraId="6C5A2A55"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5A16DF89"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3A8A70E6"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6C19F122" w14:textId="77777777" w:rsidR="00CE4B54" w:rsidRPr="00AF2CBF" w:rsidRDefault="00CE4B54" w:rsidP="00A547D2">
      <w:pPr>
        <w:pStyle w:val="Heading4"/>
      </w:pPr>
      <w:r w:rsidRPr="00AF2CBF">
        <w:t>Научная новизна исследования</w:t>
      </w:r>
    </w:p>
    <w:p w14:paraId="3A448D6D" w14:textId="77777777" w:rsidR="00CE4B54" w:rsidRDefault="00CE4B54" w:rsidP="00AD1EE6">
      <w:r w:rsidRPr="00AF2CBF">
        <w:t>В диссертации были получены следующие результаты:</w:t>
      </w:r>
    </w:p>
    <w:p w14:paraId="72F273F9"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5A580E71"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7F2EEFF8"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46B90503"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4302311C"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4622E406" w14:textId="77777777" w:rsidR="00CE4B54" w:rsidRPr="00AF2CBF" w:rsidRDefault="00CE4B54" w:rsidP="00A547D2">
      <w:pPr>
        <w:pStyle w:val="Heading4"/>
      </w:pPr>
      <w:r w:rsidRPr="00AF2CBF">
        <w:lastRenderedPageBreak/>
        <w:t>Обоснованность и достоверность результатов</w:t>
      </w:r>
    </w:p>
    <w:p w14:paraId="4392A6C0"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6C13F528"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54B0DE77"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20535A77"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38C25BE6" w14:textId="77777777" w:rsidR="00CE4B54" w:rsidRPr="00AF2CBF" w:rsidRDefault="00CE4B54" w:rsidP="00A547D2">
      <w:pPr>
        <w:pStyle w:val="Heading4"/>
      </w:pPr>
      <w:r w:rsidRPr="00AF2CBF">
        <w:t>Практическая значимость результатов</w:t>
      </w:r>
    </w:p>
    <w:p w14:paraId="134C6A23"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7590838C" w14:textId="77777777" w:rsidR="00CE4B54" w:rsidRPr="00AF2CBF" w:rsidRDefault="00CE4B54" w:rsidP="00A547D2">
      <w:pPr>
        <w:pStyle w:val="Heading4"/>
      </w:pPr>
      <w:r w:rsidRPr="00AF2CBF">
        <w:t>Структура и объем работы</w:t>
      </w:r>
    </w:p>
    <w:p w14:paraId="441392F6" w14:textId="69043D99" w:rsidR="00CE4B54" w:rsidRPr="008F60DE" w:rsidRDefault="00CE4B54" w:rsidP="00A64A16">
      <w:r w:rsidRPr="008F60DE">
        <w:t>Диссертация состоит из в</w:t>
      </w:r>
      <w:r w:rsidR="00665272" w:rsidRPr="008F60DE">
        <w:t>ведения, трех глав, заключения</w:t>
      </w:r>
      <w:r w:rsidR="00A64A16">
        <w:t>,</w:t>
      </w:r>
      <w:r w:rsidR="00665272" w:rsidRPr="008F60DE">
        <w:t xml:space="preserve"> </w:t>
      </w:r>
      <w:r w:rsidRPr="008F60DE">
        <w:t>списка литературы</w:t>
      </w:r>
      <w:r w:rsidR="00A64A16">
        <w:t xml:space="preserve"> и иллюстраций</w:t>
      </w:r>
      <w:r w:rsidRPr="008F60DE">
        <w:t xml:space="preserve">. Работа содержит </w:t>
      </w:r>
      <w:r w:rsidR="00A64A16">
        <w:t>85</w:t>
      </w:r>
      <w:r w:rsidRPr="008F60DE">
        <w:t xml:space="preserve"> страниц основного текста, </w:t>
      </w:r>
      <w:r w:rsidR="00F40BA0">
        <w:t>34</w:t>
      </w:r>
      <w:r w:rsidRPr="008F60DE">
        <w:t xml:space="preserve"> страниц</w:t>
      </w:r>
      <w:r w:rsidR="00665272" w:rsidRPr="008F60DE">
        <w:t>ы</w:t>
      </w:r>
      <w:r w:rsidRPr="008F60DE">
        <w:t xml:space="preserve"> с р</w:t>
      </w:r>
      <w:r w:rsidR="00665272" w:rsidRPr="008F60DE">
        <w:t>исунками и таблицами и</w:t>
      </w:r>
      <w:r w:rsidRPr="008F60DE">
        <w:t xml:space="preserve"> список литературы из </w:t>
      </w:r>
      <w:r w:rsidR="000A1072" w:rsidRPr="008F60DE">
        <w:t>26</w:t>
      </w:r>
      <w:r w:rsidR="00665272" w:rsidRPr="008F60DE">
        <w:t xml:space="preserve"> наименований.</w:t>
      </w:r>
    </w:p>
    <w:p w14:paraId="3DF9C002" w14:textId="77777777" w:rsidR="005B776D" w:rsidRPr="005B776D" w:rsidRDefault="00CE4B54" w:rsidP="005B776D">
      <w:pPr>
        <w:pStyle w:val="Heading1"/>
        <w:ind w:left="0"/>
      </w:pPr>
      <w:r w:rsidRPr="00AF2CBF">
        <w:br w:type="page"/>
      </w:r>
      <w:bookmarkStart w:id="1" w:name="_Toc231261361"/>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3147E1FF" w14:textId="77777777" w:rsidR="005B776D" w:rsidRDefault="00B73E77" w:rsidP="00471B47">
      <w:pPr>
        <w:pStyle w:val="Heading2"/>
        <w:keepLines/>
        <w:spacing w:before="200" w:after="0"/>
      </w:pPr>
      <w:bookmarkStart w:id="2" w:name="_Toc231261362"/>
      <w:r>
        <w:t>Многозадачность и ее типы</w:t>
      </w:r>
      <w:bookmarkEnd w:id="2"/>
    </w:p>
    <w:p w14:paraId="2DB5C23D" w14:textId="77777777"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0E96664" w14:textId="77777777" w:rsidR="00A41EB5" w:rsidRDefault="00A41EB5" w:rsidP="009E4A1E">
      <w:r>
        <w:t>Существует 2 типа многозадачности</w:t>
      </w:r>
      <w:r w:rsidR="0054198E">
        <w:t>:</w:t>
      </w:r>
    </w:p>
    <w:p w14:paraId="0509E811"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818909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116EF3F4"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689192FB"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33C0A1FE"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00135BF4"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01BB487B"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08D849F1"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6C99469C"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4F36AED3"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7FDDA87E"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7595F3CA" w14:textId="77777777"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14B67CB4"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37DAC3A8"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E90DBB2" w14:textId="77777777" w:rsidR="00A41EB5" w:rsidRDefault="00A41EB5" w:rsidP="00D54FA5">
      <w:pPr>
        <w:pStyle w:val="ListParagraph"/>
        <w:numPr>
          <w:ilvl w:val="0"/>
          <w:numId w:val="8"/>
        </w:numPr>
      </w:pPr>
      <w:r>
        <w:t>Система обрабатывает запросы реального времени</w:t>
      </w:r>
    </w:p>
    <w:p w14:paraId="7649296E" w14:textId="77777777" w:rsidR="00A41EB5" w:rsidRDefault="00A41EB5" w:rsidP="00D54FA5">
      <w:pPr>
        <w:pStyle w:val="ListParagraph"/>
        <w:numPr>
          <w:ilvl w:val="0"/>
          <w:numId w:val="8"/>
        </w:numPr>
      </w:pPr>
      <w:r>
        <w:t>Система обеспечивает коммуникацию между процессами</w:t>
      </w:r>
    </w:p>
    <w:p w14:paraId="6FC76522"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4F7FB313"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105C521" w14:textId="77777777" w:rsidR="00A41EB5" w:rsidRDefault="00A41EB5" w:rsidP="00165EC0">
      <w:pPr>
        <w:pStyle w:val="3"/>
      </w:pPr>
      <w:bookmarkStart w:id="3" w:name="_Toc231261363"/>
      <w:r>
        <w:lastRenderedPageBreak/>
        <w:t>История многозадачных операционных систем</w:t>
      </w:r>
      <w:bookmarkEnd w:id="3"/>
    </w:p>
    <w:p w14:paraId="05686C0B"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12058896"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7955AADF"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668918AF"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3484CC2A"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659931E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411BA802"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5D0926B2"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431E6FED"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01B8BB35" w14:textId="77777777" w:rsidR="00A41EB5" w:rsidRDefault="00A41EB5" w:rsidP="00165EC0">
      <w:pPr>
        <w:pStyle w:val="3"/>
      </w:pPr>
      <w:bookmarkStart w:id="4" w:name="_Toc231261364"/>
      <w:r>
        <w:t>Невытесняющая многозадачность</w:t>
      </w:r>
      <w:bookmarkEnd w:id="4"/>
    </w:p>
    <w:p w14:paraId="26F28725"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41375456" w14:textId="77777777" w:rsidR="00A41EB5" w:rsidRDefault="00A41EB5" w:rsidP="00165EC0">
      <w:pPr>
        <w:pStyle w:val="3"/>
      </w:pPr>
      <w:bookmarkStart w:id="5" w:name="_Toc231261365"/>
      <w:r>
        <w:t>Совместная или кооперативная многозадачность</w:t>
      </w:r>
      <w:bookmarkEnd w:id="5"/>
    </w:p>
    <w:p w14:paraId="02AB3313" w14:textId="77777777" w:rsidR="00A41EB5" w:rsidRDefault="00A41EB5" w:rsidP="009E4A1E">
      <w:r>
        <w:t>Сюда перенаправляется запрос «Кооперативная многозадачность». На эту тему нужна отдельная статья.</w:t>
      </w:r>
    </w:p>
    <w:p w14:paraId="7CD30C7B"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4792CDCF"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5EE6A2B"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66BEA03"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74FD2843"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2EFE94DE" w14:textId="77777777" w:rsidR="00A41EB5" w:rsidRDefault="00A41EB5" w:rsidP="00165EC0">
      <w:pPr>
        <w:pStyle w:val="3"/>
      </w:pPr>
      <w:bookmarkStart w:id="6" w:name="_Toc231261366"/>
      <w:r>
        <w:t>Вытесняющая или приоритетная многозадачность</w:t>
      </w:r>
      <w:bookmarkEnd w:id="6"/>
    </w:p>
    <w:p w14:paraId="77A1CC4E"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1527CD5E"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32FE3A88"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5E1853C3" w14:textId="77777777" w:rsidR="00A41EB5" w:rsidRDefault="00A41EB5" w:rsidP="009E4A1E">
      <w:r>
        <w:t>Реализована в таких ОС, как:</w:t>
      </w:r>
    </w:p>
    <w:p w14:paraId="6652504E" w14:textId="77777777" w:rsidR="00A41EB5" w:rsidRDefault="00A41EB5" w:rsidP="00A34D31">
      <w:pPr>
        <w:pStyle w:val="ListParagraph"/>
        <w:numPr>
          <w:ilvl w:val="0"/>
          <w:numId w:val="7"/>
        </w:numPr>
        <w:ind w:left="0" w:firstLine="993"/>
      </w:pPr>
      <w:r>
        <w:t>VMS</w:t>
      </w:r>
    </w:p>
    <w:p w14:paraId="7EDFB2D3" w14:textId="77777777" w:rsidR="00A41EB5" w:rsidRDefault="00A41EB5" w:rsidP="00A34D31">
      <w:pPr>
        <w:pStyle w:val="ListParagraph"/>
        <w:numPr>
          <w:ilvl w:val="0"/>
          <w:numId w:val="7"/>
        </w:numPr>
        <w:ind w:left="0" w:firstLine="993"/>
      </w:pPr>
      <w:r>
        <w:t>Linux</w:t>
      </w:r>
    </w:p>
    <w:p w14:paraId="66DC377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2948E950"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6D2B590F"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33047ABA"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4DE50929" w14:textId="77777777"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669D50B2" w14:textId="77777777" w:rsidR="00F563A6" w:rsidRDefault="005C4E4B" w:rsidP="00F563A6">
      <w:pPr>
        <w:pStyle w:val="3"/>
      </w:pPr>
      <w:bookmarkStart w:id="7" w:name="_Toc231261367"/>
      <w:r>
        <w:rPr>
          <w:lang w:val="ru-RU"/>
        </w:rPr>
        <w:t>Голодание</w:t>
      </w:r>
      <w:bookmarkEnd w:id="7"/>
    </w:p>
    <w:p w14:paraId="3C2D9E99"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3D2A1692"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12B0A15B"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1D2ACA05"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0D94F0DF"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25E94054" w14:textId="77777777" w:rsidR="00AB2AAC" w:rsidRPr="00AB2AAC" w:rsidRDefault="00AB2AAC" w:rsidP="00AB2AAC">
      <w:pPr>
        <w:pStyle w:val="3"/>
      </w:pPr>
      <w:bookmarkStart w:id="8" w:name="_Toc231261368"/>
      <w:r>
        <w:rPr>
          <w:lang w:val="ru-RU"/>
        </w:rPr>
        <w:t>Гонка</w:t>
      </w:r>
      <w:bookmarkEnd w:id="8"/>
    </w:p>
    <w:p w14:paraId="00559B87"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6F3C48AE"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76BD35B8" w14:textId="77777777" w:rsidR="00AB2AAC" w:rsidRPr="00AB2AAC" w:rsidRDefault="00AB2AAC" w:rsidP="00AB2AAC">
      <w:pPr>
        <w:pStyle w:val="3"/>
        <w:rPr>
          <w:lang w:val="ru-RU"/>
        </w:rPr>
      </w:pPr>
      <w:bookmarkStart w:id="9" w:name="_Toc231261369"/>
      <w:r w:rsidRPr="00AB2AAC">
        <w:t>Инверсия приоритета</w:t>
      </w:r>
      <w:bookmarkEnd w:id="9"/>
    </w:p>
    <w:p w14:paraId="53C2BB78"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709ECC86"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17191A08"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908675E" w14:textId="77777777" w:rsidR="002E6BD3" w:rsidRPr="00AF2CBF" w:rsidRDefault="00901297" w:rsidP="00471B47">
      <w:pPr>
        <w:pStyle w:val="Heading2"/>
        <w:keepLines/>
        <w:spacing w:before="200" w:after="0"/>
      </w:pPr>
      <w:bookmarkStart w:id="10" w:name="_Toc231261370"/>
      <w:r>
        <w:lastRenderedPageBreak/>
        <w:t>Потоки выполнения</w:t>
      </w:r>
      <w:bookmarkEnd w:id="10"/>
    </w:p>
    <w:p w14:paraId="12725F69"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48C305F4"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7CC82E10"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269C2682"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4F7E0518" w14:textId="77777777" w:rsidR="002E6BD3" w:rsidRPr="00AF2CBF" w:rsidRDefault="00064F69" w:rsidP="00471B47">
      <w:pPr>
        <w:pStyle w:val="Heading2"/>
        <w:keepLines/>
        <w:spacing w:before="200" w:after="0"/>
      </w:pPr>
      <w:bookmarkStart w:id="11" w:name="_Toc231261371"/>
      <w:r>
        <w:t>Модели многопоточности</w:t>
      </w:r>
      <w:bookmarkEnd w:id="11"/>
    </w:p>
    <w:p w14:paraId="30964894" w14:textId="77777777" w:rsidR="009E0F0D" w:rsidRPr="0041498A" w:rsidRDefault="009E0F0D" w:rsidP="00AB2AAC">
      <w:pPr>
        <w:pStyle w:val="3"/>
        <w:rPr>
          <w:lang w:val="ru-RU"/>
        </w:rPr>
      </w:pPr>
      <w:bookmarkStart w:id="12" w:name="_Toc231261372"/>
      <w:r w:rsidRPr="0041498A">
        <w:rPr>
          <w:lang w:val="ru-RU"/>
        </w:rPr>
        <w:t>1:1 (потоки выполнения на уровне ядра)</w:t>
      </w:r>
      <w:bookmarkEnd w:id="12"/>
    </w:p>
    <w:p w14:paraId="106B2DF6"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7ACEE1D3" w14:textId="77777777" w:rsidR="009E0F0D" w:rsidRPr="0041498A" w:rsidRDefault="009E0F0D" w:rsidP="00AB2AAC">
      <w:pPr>
        <w:pStyle w:val="3"/>
        <w:rPr>
          <w:lang w:val="ru-RU"/>
        </w:rPr>
      </w:pPr>
      <w:bookmarkStart w:id="13" w:name="_Toc231261373"/>
      <w:r>
        <w:t>N</w:t>
      </w:r>
      <w:r w:rsidRPr="0041498A">
        <w:rPr>
          <w:lang w:val="ru-RU"/>
        </w:rPr>
        <w:t>:1 (потоки выполнения уровня пользователя)</w:t>
      </w:r>
      <w:bookmarkEnd w:id="13"/>
    </w:p>
    <w:p w14:paraId="6DBA42FA"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1DA85D3E" w14:textId="77777777" w:rsidR="009E0F0D" w:rsidRDefault="009E0F0D" w:rsidP="00AB2AAC">
      <w:pPr>
        <w:pStyle w:val="3"/>
      </w:pPr>
      <w:bookmarkStart w:id="14" w:name="_Toc231261374"/>
      <w:r>
        <w:lastRenderedPageBreak/>
        <w:t>M:N (смешанная потоковость)</w:t>
      </w:r>
      <w:bookmarkEnd w:id="14"/>
    </w:p>
    <w:p w14:paraId="5F0DE711"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33666552" w14:textId="77777777" w:rsidR="00756022" w:rsidRDefault="00756022" w:rsidP="00756022">
      <w:pPr>
        <w:pStyle w:val="Heading2"/>
        <w:keepLines/>
        <w:spacing w:before="200" w:after="0"/>
      </w:pPr>
      <w:bookmarkStart w:id="15" w:name="_Toc231261375"/>
      <w:r>
        <w:t>Методы параллельного программирования</w:t>
      </w:r>
      <w:bookmarkEnd w:id="15"/>
    </w:p>
    <w:p w14:paraId="7A49D513" w14:textId="77777777" w:rsidR="00504BAC" w:rsidRDefault="00504BAC" w:rsidP="00AB2AAC">
      <w:pPr>
        <w:pStyle w:val="3"/>
      </w:pPr>
      <w:bookmarkStart w:id="16" w:name="_Toc231261376"/>
      <w:r>
        <w:t>STM (Software Transactional Memory)</w:t>
      </w:r>
      <w:bookmarkEnd w:id="16"/>
    </w:p>
    <w:p w14:paraId="7D803561" w14:textId="77777777"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3A8CD7A1"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48390C09"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4F8F9939"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2F60562"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3396D1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0D1B3286" w14:textId="77777777" w:rsidR="00504BAC" w:rsidRPr="0041498A" w:rsidRDefault="00504BAC" w:rsidP="00AB2AAC">
      <w:pPr>
        <w:pStyle w:val="3"/>
        <w:rPr>
          <w:lang w:val="ru-RU"/>
        </w:rPr>
      </w:pPr>
      <w:bookmarkStart w:id="17" w:name="_Toc231261377"/>
      <w:r w:rsidRPr="0041498A">
        <w:rPr>
          <w:lang w:val="ru-RU"/>
        </w:rPr>
        <w:t xml:space="preserve">Потоки данных, </w:t>
      </w:r>
      <w:r w:rsidR="00BF6F6E">
        <w:rPr>
          <w:lang w:val="ru-RU"/>
        </w:rPr>
        <w:t>«будущие результаты» и «обещания»</w:t>
      </w:r>
      <w:bookmarkEnd w:id="17"/>
    </w:p>
    <w:p w14:paraId="676DFB5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01514A4D"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269C16D5"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4D24BF53"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15CC9F3F" w14:textId="77777777"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6605E5A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0B478F6F" w14:textId="77777777" w:rsidR="00504BAC" w:rsidRDefault="00504BAC" w:rsidP="00AB2AAC">
      <w:pPr>
        <w:pStyle w:val="3"/>
      </w:pPr>
      <w:bookmarkStart w:id="18" w:name="_Toc231261378"/>
      <w:r>
        <w:t>Асинхронный обмен сообщениями</w:t>
      </w:r>
      <w:bookmarkEnd w:id="18"/>
    </w:p>
    <w:p w14:paraId="53565A68"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32D733C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04E9432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3C16F42"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2ED5ECC7"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5FE951CD" w14:textId="77777777" w:rsidR="00504BAC" w:rsidRDefault="004674DE" w:rsidP="00504BAC">
      <w:pPr>
        <w:pStyle w:val="Heading2"/>
        <w:keepLines/>
        <w:spacing w:before="200" w:after="0"/>
      </w:pPr>
      <w:bookmarkStart w:id="19" w:name="_Toc231261379"/>
      <w:r>
        <w:t>Проблемы высоконагруженных</w:t>
      </w:r>
      <w:r w:rsidR="00404AC8">
        <w:t xml:space="preserve"> многопоточных</w:t>
      </w:r>
      <w:r>
        <w:t xml:space="preserve"> процессов</w:t>
      </w:r>
      <w:bookmarkEnd w:id="19"/>
    </w:p>
    <w:p w14:paraId="14F41891" w14:textId="77777777"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735F2626" w14:textId="77777777"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244777D8" w14:textId="77777777"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64CD4CA5" w14:textId="77777777"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3302321B" w14:textId="77777777" w:rsidR="00756022" w:rsidRDefault="004674DE" w:rsidP="00756022">
      <w:pPr>
        <w:pStyle w:val="Heading2"/>
        <w:keepLines/>
        <w:spacing w:before="200" w:after="0"/>
      </w:pPr>
      <w:bookmarkStart w:id="22" w:name="_Toc231261380"/>
      <w:r>
        <w:t>Способы решения и их обоснование</w:t>
      </w:r>
      <w:bookmarkEnd w:id="22"/>
    </w:p>
    <w:p w14:paraId="7648F951"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68918B83" w14:textId="77777777"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14:paraId="32A220CB" w14:textId="77777777"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r>
        <w:rPr>
          <w:lang w:val="en-US"/>
        </w:rPr>
        <w:t>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10D0DD6C" w14:textId="77777777"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r>
        <w:rPr>
          <w:lang w:val="en-US"/>
        </w:rPr>
        <w:t>M</w:t>
      </w:r>
      <w:r w:rsidRPr="0041498A">
        <w:t xml:space="preserve">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N</w:t>
      </w:r>
      <w:r w:rsidR="00AD641E" w:rsidRPr="0041498A">
        <w:t>:</w:t>
      </w:r>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
    <w:p w14:paraId="37CB2B43" w14:textId="77777777"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r>
        <w:rPr>
          <w:lang w:val="en-US"/>
        </w:rPr>
        <w:t>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r w:rsidR="005B01D4">
        <w:rPr>
          <w:lang w:val="en-US"/>
        </w:rPr>
        <w:t>X</w:t>
      </w:r>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14:paraId="08477792" w14:textId="77777777"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многопоточности в современном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Начиная с 2008 года в данный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Ши, коротко изображены на </w:t>
      </w:r>
      <w:r w:rsidR="00A051DF">
        <w:fldChar w:fldCharType="begin"/>
      </w:r>
      <w:r w:rsidR="000A402F">
        <w:instrText xml:space="preserve"> REF _Ref230794079 \h </w:instrText>
      </w:r>
      <w:r w:rsidR="00A051DF">
        <w:fldChar w:fldCharType="separate"/>
      </w:r>
      <w:r w:rsidR="00C46737">
        <w:t xml:space="preserve">Рис. </w:t>
      </w:r>
      <w:r w:rsidR="00C46737">
        <w:rPr>
          <w:noProof/>
        </w:rPr>
        <w:t>1</w:t>
      </w:r>
      <w:r w:rsidR="00C46737">
        <w:t>.</w:t>
      </w:r>
      <w:r w:rsidR="00C46737">
        <w:rPr>
          <w:noProof/>
        </w:rPr>
        <w:t>1</w:t>
      </w:r>
      <w:r w:rsidR="00A051DF">
        <w:fldChar w:fldCharType="end"/>
      </w:r>
      <w:r w:rsidR="000A402F">
        <w:t>.</w:t>
      </w:r>
    </w:p>
    <w:p w14:paraId="38C2C16E" w14:textId="77777777" w:rsidR="004A2842" w:rsidRDefault="004A2842" w:rsidP="004A2842">
      <w:pPr>
        <w:keepNext/>
        <w:ind w:firstLine="0"/>
      </w:pPr>
      <w:r>
        <w:rPr>
          <w:noProof/>
          <w:lang w:val="en-US" w:eastAsia="en-US"/>
        </w:rPr>
        <w:drawing>
          <wp:inline distT="0" distB="0" distL="0" distR="0" wp14:anchorId="383CF7EC" wp14:editId="15FFEF48">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14:paraId="228364F1" w14:textId="17B4C320" w:rsidR="004A2842" w:rsidRPr="0041498A" w:rsidRDefault="004A2842" w:rsidP="004A2842">
      <w:pPr>
        <w:pStyle w:val="Caption"/>
        <w:jc w:val="both"/>
      </w:pPr>
      <w:bookmarkStart w:id="23" w:name="_Ref230794071"/>
      <w:bookmarkStart w:id="24" w:name="_Ref230794079"/>
      <w:bookmarkStart w:id="25" w:name="_Toc231256223"/>
      <w:r>
        <w:t xml:space="preserve">Рис. </w:t>
      </w:r>
      <w:fldSimple w:instr=" STYLEREF 1 \s ">
        <w:r w:rsidR="00606948">
          <w:rPr>
            <w:noProof/>
          </w:rPr>
          <w:t>1</w:t>
        </w:r>
      </w:fldSimple>
      <w:r w:rsidR="00606948">
        <w:t>.</w:t>
      </w:r>
      <w:fldSimple w:instr=" SEQ Рис. \* ARABIC \s 1 ">
        <w:r w:rsidR="00606948">
          <w:rPr>
            <w:noProof/>
          </w:rPr>
          <w:t>1</w:t>
        </w:r>
      </w:fldSimple>
      <w:bookmarkEnd w:id="24"/>
      <w:r>
        <w:t xml:space="preserve">. График зависимости режима работы </w:t>
      </w:r>
      <w:r>
        <w:rPr>
          <w:lang w:val="en-US"/>
        </w:rPr>
        <w:t>Microsoft</w:t>
      </w:r>
      <w:r w:rsidRPr="0041498A">
        <w:t xml:space="preserve"> </w:t>
      </w:r>
      <w:r>
        <w:t>SQL Server 2008 от пользовательской нагрузки.</w:t>
      </w:r>
      <w:bookmarkEnd w:id="23"/>
      <w:bookmarkEnd w:id="25"/>
    </w:p>
    <w:p w14:paraId="25C42C12" w14:textId="77777777" w:rsidR="00B20666" w:rsidRDefault="00B20666" w:rsidP="00B20666">
      <w:pPr>
        <w:pStyle w:val="Heading2"/>
        <w:rPr>
          <w:rFonts w:cs="Times New Roman"/>
        </w:rPr>
      </w:pPr>
      <w:bookmarkStart w:id="26" w:name="_Toc231261381"/>
      <w:r>
        <w:t>Постановка задачи диссертационных исследован</w:t>
      </w:r>
      <w:r>
        <w:rPr>
          <w:rFonts w:cs="Times New Roman"/>
        </w:rPr>
        <w:t>ий</w:t>
      </w:r>
      <w:bookmarkEnd w:id="26"/>
    </w:p>
    <w:p w14:paraId="71DB830E"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0D3FAC18" w14:textId="77777777"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14:paraId="5EB9DFDF"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1BCE4EF9"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54B85B95"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3F9E34A7"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3356B61F"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209599BB"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3765F0" w14:textId="77777777" w:rsidR="00504BAC" w:rsidRPr="00301024" w:rsidRDefault="00504BAC" w:rsidP="00301024">
      <w:pPr>
        <w:pStyle w:val="ListParagraph"/>
        <w:numPr>
          <w:ilvl w:val="0"/>
          <w:numId w:val="3"/>
        </w:numPr>
        <w:spacing w:after="200"/>
        <w:contextualSpacing/>
      </w:pPr>
      <w:r>
        <w:t>сопоставить и проанализировать результаты моделирования и эксперимента.</w:t>
      </w:r>
    </w:p>
    <w:p w14:paraId="364E7B35" w14:textId="58ED6705" w:rsidR="002E6BD3" w:rsidRDefault="002E6BD3" w:rsidP="00EE6147">
      <w:pPr>
        <w:pStyle w:val="Heading2"/>
        <w:numPr>
          <w:ilvl w:val="0"/>
          <w:numId w:val="0"/>
        </w:numPr>
      </w:pPr>
      <w:bookmarkStart w:id="27" w:name="_Toc231261382"/>
      <w:r w:rsidRPr="00AF2CBF">
        <w:t>Выводы</w:t>
      </w:r>
      <w:bookmarkEnd w:id="27"/>
    </w:p>
    <w:p w14:paraId="7BD983FB" w14:textId="77777777"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62A92B51" w14:textId="77777777" w:rsidR="00856FD5" w:rsidRDefault="00A7471C" w:rsidP="00311544">
      <w:pPr>
        <w:pStyle w:val="Heading1"/>
        <w:ind w:left="0"/>
      </w:pPr>
      <w:r>
        <w:lastRenderedPageBreak/>
        <w:t xml:space="preserve"> </w:t>
      </w:r>
      <w:bookmarkStart w:id="28" w:name="_Toc231261383"/>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8"/>
    </w:p>
    <w:p w14:paraId="0EEFBB70" w14:textId="77777777"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DF67894" w14:textId="77777777"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14:paraId="137C84C9" w14:textId="77777777"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2AFEBD48"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09B037B8" w14:textId="77777777"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48564909" w14:textId="77777777"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313CCB24" w14:textId="77777777" w:rsidR="003B2EA4" w:rsidRDefault="00037213" w:rsidP="003B2EA4">
      <w:pPr>
        <w:pStyle w:val="Heading2"/>
      </w:pPr>
      <w:bookmarkStart w:id="29" w:name="_Toc231261384"/>
      <w:r>
        <w:t>Моделирование и ф</w:t>
      </w:r>
      <w:r w:rsidR="003B2EA4">
        <w:t>ормализация работы процесса</w:t>
      </w:r>
      <w:bookmarkEnd w:id="29"/>
    </w:p>
    <w:p w14:paraId="0449FB00" w14:textId="77777777"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252ED717"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C46737">
          <w:t xml:space="preserve">Рис. </w:t>
        </w:r>
        <w:r w:rsidR="00C46737">
          <w:rPr>
            <w:noProof/>
          </w:rPr>
          <w:t>2</w:t>
        </w:r>
        <w:r w:rsidR="00C46737">
          <w:t>.</w:t>
        </w:r>
        <w:r w:rsidR="00C46737">
          <w:rPr>
            <w:noProof/>
          </w:rPr>
          <w:t>1</w:t>
        </w:r>
      </w:fldSimple>
      <w:r w:rsidR="003B2EA4">
        <w:t>:</w:t>
      </w:r>
    </w:p>
    <w:p w14:paraId="10FE47A7" w14:textId="77777777" w:rsidR="005F485D" w:rsidRDefault="00D1524B" w:rsidP="005F485D">
      <w:pPr>
        <w:keepNext/>
        <w:ind w:firstLine="0"/>
      </w:pPr>
      <w:r>
        <w:rPr>
          <w:noProof/>
          <w:lang w:val="en-US" w:eastAsia="en-US"/>
        </w:rPr>
        <w:drawing>
          <wp:inline distT="0" distB="0" distL="0" distR="0" wp14:anchorId="168B48C4" wp14:editId="78735619">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0F9149" w14:textId="50F62A21" w:rsidR="004F0783" w:rsidRDefault="005F485D" w:rsidP="005F485D">
      <w:pPr>
        <w:pStyle w:val="Caption"/>
        <w:jc w:val="both"/>
      </w:pPr>
      <w:bookmarkStart w:id="30" w:name="_Ref355534013"/>
      <w:bookmarkStart w:id="31" w:name="_Ref355534206"/>
      <w:bookmarkStart w:id="32" w:name="_Toc231256224"/>
      <w:r>
        <w:t xml:space="preserve">Рис. </w:t>
      </w:r>
      <w:fldSimple w:instr=" STYLEREF 1 \s ">
        <w:r w:rsidR="00606948">
          <w:rPr>
            <w:noProof/>
          </w:rPr>
          <w:t>2</w:t>
        </w:r>
      </w:fldSimple>
      <w:r w:rsidR="00606948">
        <w:t>.</w:t>
      </w:r>
      <w:fldSimple w:instr=" SEQ Рис. \* ARABIC \s 1 ">
        <w:r w:rsidR="00606948">
          <w:rPr>
            <w:noProof/>
          </w:rPr>
          <w:t>1</w:t>
        </w:r>
      </w:fldSimple>
      <w:bookmarkEnd w:id="31"/>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2"/>
    </w:p>
    <w:p w14:paraId="1E45592A"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657A6A36" w14:textId="77777777"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14:paraId="24497E2C" w14:textId="77777777" w:rsidR="00DC5F8A" w:rsidRDefault="00DC5F8A" w:rsidP="00DC5F8A">
      <w:pPr>
        <w:ind w:firstLine="708"/>
      </w:pPr>
      <w:r>
        <w:t>Входными и выходными данными алгоритма моделирования являются количество потоков в каждый момент времени, время тестирования, количество выполненных/выполняемых задач, задача и тип модели многопоточности.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14:paraId="327A2EAF" w14:textId="77777777" w:rsidR="00DC5F8A" w:rsidRDefault="00DC5F8A" w:rsidP="00DC5F8A">
      <w:pPr>
        <w:pStyle w:val="ListParagraph"/>
        <w:numPr>
          <w:ilvl w:val="0"/>
          <w:numId w:val="15"/>
        </w:numPr>
      </w:pPr>
      <w:r>
        <w:t>зафиксировать объем задачи (количество подзадач) и сравнивать время ее выполнения разными процессами;</w:t>
      </w:r>
    </w:p>
    <w:p w14:paraId="145DBB1B" w14:textId="77777777" w:rsidR="00DC5F8A" w:rsidRDefault="00DC5F8A" w:rsidP="00DC5F8A">
      <w:pPr>
        <w:pStyle w:val="ListParagraph"/>
        <w:numPr>
          <w:ilvl w:val="0"/>
          <w:numId w:val="15"/>
        </w:numPr>
      </w:pPr>
      <w:r>
        <w:t>зафиксировать время выполнения задач (подзадач) и сравнивать выполненное количество.</w:t>
      </w:r>
    </w:p>
    <w:p w14:paraId="6ADFB1E1" w14:textId="77777777"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14:paraId="22B7F1FC" w14:textId="77777777"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05CB2419" w14:textId="77777777" w:rsidR="00DC5F8A" w:rsidRDefault="00B90AB0"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14:paraId="5D347480" w14:textId="77777777" w:rsidR="00DC5F8A" w:rsidRDefault="00B90AB0"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14:paraId="40662CCA" w14:textId="77777777"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2AD11681" w14:textId="77777777" w:rsidR="00DC5F8A" w:rsidRPr="00634AC6" w:rsidRDefault="00B90AB0"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32591387" w14:textId="77777777" w:rsidR="00D85FA2" w:rsidRDefault="00B90AB0" w:rsidP="00DC5F8A">
      <w:pPr>
        <w:keepNext/>
        <w:ind w:firstLine="0"/>
      </w:pPr>
      <w:r>
        <w:lastRenderedPageBreak/>
        <w:pict w14:anchorId="7BBB0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95pt;height:593.8pt">
            <v:imagedata r:id="rId12" o:title=""/>
          </v:shape>
        </w:pict>
      </w:r>
    </w:p>
    <w:p w14:paraId="1E4EF285" w14:textId="6209BE88" w:rsidR="00F9172B" w:rsidRPr="008D1FD1" w:rsidRDefault="00D85FA2" w:rsidP="00D85FA2">
      <w:pPr>
        <w:pStyle w:val="Caption"/>
        <w:jc w:val="both"/>
      </w:pPr>
      <w:bookmarkStart w:id="33" w:name="_Ref355540759"/>
      <w:bookmarkStart w:id="34" w:name="_Toc231256225"/>
      <w:r>
        <w:t xml:space="preserve">Рис. </w:t>
      </w:r>
      <w:fldSimple w:instr=" STYLEREF 1 \s ">
        <w:r w:rsidR="00606948">
          <w:rPr>
            <w:noProof/>
          </w:rPr>
          <w:t>2</w:t>
        </w:r>
      </w:fldSimple>
      <w:r w:rsidR="00606948">
        <w:t>.</w:t>
      </w:r>
      <w:fldSimple w:instr=" SEQ Рис. \* ARABIC \s 1 ">
        <w:r w:rsidR="00606948">
          <w:rPr>
            <w:noProof/>
          </w:rPr>
          <w:t>2</w:t>
        </w:r>
      </w:fldSimple>
      <w:bookmarkEnd w:id="33"/>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r w:rsidR="008D1FD1" w:rsidRPr="008D1FD1">
        <w:t xml:space="preserve">, </w:t>
      </w:r>
      <w:r w:rsidR="008D1FD1">
        <w:t xml:space="preserve">подпрограммы </w:t>
      </w:r>
      <w:r w:rsidR="008D1FD1">
        <w:rPr>
          <w:lang w:val="en-US"/>
        </w:rPr>
        <w:t>A</w:t>
      </w:r>
      <w:bookmarkEnd w:id="34"/>
    </w:p>
    <w:p w14:paraId="55BA8EF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w:t>
      </w:r>
      <w:r w:rsidR="00B57CDF">
        <w:lastRenderedPageBreak/>
        <w:t>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C46737">
          <w:t xml:space="preserve">Рис. </w:t>
        </w:r>
        <w:r w:rsidR="00C46737">
          <w:rPr>
            <w:noProof/>
          </w:rPr>
          <w:t>2</w:t>
        </w:r>
        <w:r w:rsidR="00C46737">
          <w:t>.</w:t>
        </w:r>
        <w:r w:rsidR="00C46737">
          <w:rPr>
            <w:noProof/>
          </w:rPr>
          <w:t>2</w:t>
        </w:r>
      </w:fldSimple>
      <w:r w:rsidR="0041498A">
        <w:t>.</w:t>
      </w:r>
    </w:p>
    <w:p w14:paraId="710A76FC" w14:textId="77777777" w:rsidR="00864BAB" w:rsidRDefault="00864BAB" w:rsidP="004739D6">
      <w:r>
        <w:t>Принимая во внимание закон Амдала:</w:t>
      </w:r>
    </w:p>
    <w:p w14:paraId="39838DAB" w14:textId="77777777" w:rsidR="00864BAB" w:rsidRDefault="00B90AB0"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06DEB729"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292551CC"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17BFD7E7" w14:textId="77777777"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14:paraId="35CA75C3" w14:textId="77777777" w:rsidR="00235FDE" w:rsidRDefault="00B90AB0"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33148033"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3486ED82"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37526AEB"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6FDC9947"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7CF125CF" w14:textId="77777777" w:rsidR="004739D6" w:rsidRDefault="00B90AB0"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4A44817E" w14:textId="77777777" w:rsidR="004739D6" w:rsidRDefault="00B90AB0"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1288C06"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4B90A66F"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074DCB84" w14:textId="77777777" w:rsidR="004739D6" w:rsidRDefault="00673E5D" w:rsidP="00F702BD">
      <w:r>
        <w:t>Следовательно, производительность процесса:</w:t>
      </w:r>
    </w:p>
    <w:p w14:paraId="4E853C9A" w14:textId="77777777" w:rsidR="00673E5D" w:rsidRDefault="00673E5D" w:rsidP="00F702BD">
      <m:oMathPara>
        <m:oMath>
          <m:r>
            <w:rPr>
              <w:rFonts w:ascii="Cambria Math" w:hAnsi="Cambria Math"/>
            </w:rPr>
            <w:lastRenderedPageBreak/>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6872BBE1"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49EA213"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4BC65A1" w14:textId="77777777" w:rsidR="003D7FC9" w:rsidRDefault="00504E75" w:rsidP="00D54FA5">
      <w:pPr>
        <w:pStyle w:val="ListParagraph"/>
        <w:numPr>
          <w:ilvl w:val="0"/>
          <w:numId w:val="14"/>
        </w:numPr>
      </w:pPr>
      <w:r>
        <w:t>время создания и удаления потока</w:t>
      </w:r>
    </w:p>
    <w:p w14:paraId="6A93AA33" w14:textId="77777777" w:rsidR="00504E75" w:rsidRDefault="001A2CD8" w:rsidP="00D54FA5">
      <w:pPr>
        <w:pStyle w:val="ListParagraph"/>
        <w:numPr>
          <w:ilvl w:val="0"/>
          <w:numId w:val="14"/>
        </w:numPr>
      </w:pPr>
      <w:r>
        <w:t>накладные расходы примитивов синхронизации</w:t>
      </w:r>
    </w:p>
    <w:p w14:paraId="3DF56921" w14:textId="77777777" w:rsidR="001A2CD8" w:rsidRDefault="00E227B6" w:rsidP="00D54FA5">
      <w:pPr>
        <w:pStyle w:val="ListParagraph"/>
        <w:numPr>
          <w:ilvl w:val="0"/>
          <w:numId w:val="14"/>
        </w:numPr>
      </w:pPr>
      <w:r>
        <w:t>издержки на операции ввода-вывода</w:t>
      </w:r>
    </w:p>
    <w:p w14:paraId="0ACEE178" w14:textId="77777777"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на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14:paraId="3DAC8133" w14:textId="77777777"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14:paraId="1DE55BBE" w14:textId="77777777"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sidR="00C46737">
        <w:t xml:space="preserve">Рис. </w:t>
      </w:r>
      <w:r w:rsidR="00C46737">
        <w:rPr>
          <w:noProof/>
        </w:rPr>
        <w:t>2</w:t>
      </w:r>
      <w:r w:rsidR="00C46737">
        <w:t>.</w:t>
      </w:r>
      <w:r w:rsidR="00C46737">
        <w:rPr>
          <w:noProof/>
        </w:rPr>
        <w:t>3</w:t>
      </w:r>
      <w:r>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а к</w:t>
      </w:r>
      <w:r w:rsidR="00A43348">
        <w:t xml:space="preserve"> входным </w:t>
      </w:r>
      <w:r w:rsidR="00A43348">
        <w:lastRenderedPageBreak/>
        <w:t xml:space="preserve">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14:paraId="02FD562D" w14:textId="77777777" w:rsidR="00634AC6" w:rsidRDefault="00B90AB0" w:rsidP="00634AC6">
      <w:pPr>
        <w:ind w:firstLine="0"/>
      </w:pPr>
      <w:r>
        <w:pict w14:anchorId="511D7979">
          <v:shape id="_x0000_i1026" type="#_x0000_t75" style="width:440.15pt;height:549.3pt">
            <v:imagedata r:id="rId13" o:title=""/>
          </v:shape>
        </w:pict>
      </w:r>
    </w:p>
    <w:p w14:paraId="4BDFC122" w14:textId="3D044352" w:rsidR="00634AC6" w:rsidRDefault="00634AC6" w:rsidP="00634AC6">
      <w:pPr>
        <w:pStyle w:val="Caption"/>
        <w:jc w:val="both"/>
      </w:pPr>
      <w:bookmarkStart w:id="35" w:name="_Ref357045600"/>
      <w:bookmarkStart w:id="36" w:name="_Toc231256226"/>
      <w:r>
        <w:t xml:space="preserve">Рис. </w:t>
      </w:r>
      <w:fldSimple w:instr=" STYLEREF 1 \s ">
        <w:r w:rsidR="00606948">
          <w:rPr>
            <w:noProof/>
          </w:rPr>
          <w:t>2</w:t>
        </w:r>
      </w:fldSimple>
      <w:r w:rsidR="00606948">
        <w:t>.</w:t>
      </w:r>
      <w:fldSimple w:instr=" SEQ Рис. \* ARABIC \s 1 ">
        <w:r w:rsidR="00606948">
          <w:rPr>
            <w:noProof/>
          </w:rPr>
          <w:t>3</w:t>
        </w:r>
      </w:fldSimple>
      <w:bookmarkEnd w:id="35"/>
      <w:r>
        <w:t xml:space="preserve">. Блок-схема алгоритма работы экспериментальной программы, подпрограммы </w:t>
      </w:r>
      <w:r>
        <w:rPr>
          <w:lang w:val="en-US"/>
        </w:rPr>
        <w:t>B</w:t>
      </w:r>
      <w:r w:rsidRPr="008D1FD1">
        <w:t>.</w:t>
      </w:r>
      <w:bookmarkEnd w:id="36"/>
    </w:p>
    <w:p w14:paraId="62010573" w14:textId="77777777" w:rsidR="00633449" w:rsidRPr="00DC5F8A" w:rsidRDefault="002F4993" w:rsidP="00634AC6">
      <w:r>
        <w:t xml:space="preserve">Для анализа результатов экспериментов необходима их визуализация, например, в виде графиков зависимости количества тестовых задач от </w:t>
      </w:r>
      <w:r>
        <w:lastRenderedPageBreak/>
        <w:t>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льтаты без участия пользователя, см. рис. </w:t>
      </w:r>
      <w:r w:rsidR="00DC5F8A">
        <w:fldChar w:fldCharType="begin"/>
      </w:r>
      <w:r w:rsidR="00DC5F8A">
        <w:instrText xml:space="preserve"> REF _Ref357047712 \h </w:instrText>
      </w:r>
      <w:r w:rsidR="00DC5F8A">
        <w:fldChar w:fldCharType="separate"/>
      </w:r>
      <w:r w:rsidR="00C46737">
        <w:t xml:space="preserve">Рис. </w:t>
      </w:r>
      <w:r w:rsidR="00C46737">
        <w:rPr>
          <w:noProof/>
        </w:rPr>
        <w:t>2</w:t>
      </w:r>
      <w:r w:rsidR="00C46737">
        <w:t>.</w:t>
      </w:r>
      <w:r w:rsidR="00C46737">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14:paraId="5C3B0449" w14:textId="77777777" w:rsidR="00794443" w:rsidRDefault="00B90AB0" w:rsidP="00794443">
      <w:pPr>
        <w:keepNext/>
        <w:ind w:firstLine="0"/>
      </w:pPr>
      <w:r>
        <w:pict w14:anchorId="72C9FB49">
          <v:shape id="_x0000_i1027" type="#_x0000_t75" style="width:468.35pt;height:437.95pt">
            <v:imagedata r:id="rId14" o:title=""/>
          </v:shape>
        </w:pict>
      </w:r>
    </w:p>
    <w:p w14:paraId="5F2059DB" w14:textId="0B035D2F" w:rsidR="008D1FD1" w:rsidRPr="00794443" w:rsidRDefault="00794443" w:rsidP="00794443">
      <w:pPr>
        <w:pStyle w:val="Caption"/>
        <w:jc w:val="both"/>
      </w:pPr>
      <w:bookmarkStart w:id="37" w:name="_Ref357047712"/>
      <w:bookmarkStart w:id="38" w:name="_Toc231256227"/>
      <w:r>
        <w:t xml:space="preserve">Рис. </w:t>
      </w:r>
      <w:fldSimple w:instr=" STYLEREF 1 \s ">
        <w:r w:rsidR="00606948">
          <w:rPr>
            <w:noProof/>
          </w:rPr>
          <w:t>2</w:t>
        </w:r>
      </w:fldSimple>
      <w:r w:rsidR="00606948">
        <w:t>.</w:t>
      </w:r>
      <w:fldSimple w:instr=" SEQ Рис. \* ARABIC \s 1 ">
        <w:r w:rsidR="00606948">
          <w:rPr>
            <w:noProof/>
          </w:rPr>
          <w:t>4</w:t>
        </w:r>
      </w:fldSimple>
      <w:bookmarkEnd w:id="37"/>
      <w:r>
        <w:t xml:space="preserve">. Блок-схема алгоритма работы экспериментальной программы, подпрограммы </w:t>
      </w:r>
      <w:r>
        <w:rPr>
          <w:lang w:val="en-US"/>
        </w:rPr>
        <w:t>C</w:t>
      </w:r>
      <w:r w:rsidRPr="00794443">
        <w:t>.</w:t>
      </w:r>
      <w:bookmarkEnd w:id="38"/>
    </w:p>
    <w:p w14:paraId="772411A1" w14:textId="77777777" w:rsidR="00734479" w:rsidRDefault="00B90AB0" w:rsidP="00734479">
      <w:pPr>
        <w:keepNext/>
        <w:ind w:firstLine="0"/>
      </w:pPr>
      <w:r>
        <w:lastRenderedPageBreak/>
        <w:pict w14:anchorId="49BA01AD">
          <v:shape id="_x0000_i1028" type="#_x0000_t75" style="width:446.85pt;height:619.8pt">
            <v:imagedata r:id="rId15" o:title=""/>
          </v:shape>
        </w:pict>
      </w:r>
    </w:p>
    <w:p w14:paraId="3DC53CFB" w14:textId="120C7EDC" w:rsidR="008D1FD1" w:rsidRDefault="00734479" w:rsidP="00734479">
      <w:pPr>
        <w:pStyle w:val="Caption"/>
        <w:jc w:val="both"/>
      </w:pPr>
      <w:bookmarkStart w:id="39" w:name="_Ref357050751"/>
      <w:bookmarkStart w:id="40" w:name="_Toc231256228"/>
      <w:r>
        <w:t xml:space="preserve">Рис. </w:t>
      </w:r>
      <w:fldSimple w:instr=" STYLEREF 1 \s ">
        <w:r w:rsidR="00606948">
          <w:rPr>
            <w:noProof/>
          </w:rPr>
          <w:t>2</w:t>
        </w:r>
      </w:fldSimple>
      <w:r w:rsidR="00606948">
        <w:t>.</w:t>
      </w:r>
      <w:fldSimple w:instr=" SEQ Рис. \* ARABIC \s 1 ">
        <w:r w:rsidR="00606948">
          <w:rPr>
            <w:noProof/>
          </w:rPr>
          <w:t>5</w:t>
        </w:r>
      </w:fldSimple>
      <w:bookmarkEnd w:id="39"/>
      <w:r>
        <w:t xml:space="preserve">. Блок-схема алгоритма работы экспериментальной программы, подпрограммы </w:t>
      </w:r>
      <w:r>
        <w:rPr>
          <w:lang w:val="en-US"/>
        </w:rPr>
        <w:t>D</w:t>
      </w:r>
      <w:r w:rsidRPr="00794443">
        <w:t>.</w:t>
      </w:r>
      <w:bookmarkEnd w:id="40"/>
    </w:p>
    <w:p w14:paraId="52C14DD0" w14:textId="77777777" w:rsidR="008D1FD1" w:rsidRDefault="008D1FD1" w:rsidP="00D04171"/>
    <w:p w14:paraId="5CD2FC3A" w14:textId="77777777" w:rsidR="00B11B16" w:rsidRDefault="00B90AB0" w:rsidP="00B11B16">
      <w:pPr>
        <w:keepNext/>
        <w:ind w:firstLine="0"/>
      </w:pPr>
      <w:r>
        <w:lastRenderedPageBreak/>
        <w:pict w14:anchorId="7FDF21E3">
          <v:shape id="_x0000_i1029" type="#_x0000_t75" style="width:434.95pt;height:299.9pt">
            <v:imagedata r:id="rId16" o:title=""/>
          </v:shape>
        </w:pict>
      </w:r>
    </w:p>
    <w:p w14:paraId="25232AD8" w14:textId="5D28F2E4" w:rsidR="008D1FD1" w:rsidRDefault="00B11B16" w:rsidP="00B11B16">
      <w:pPr>
        <w:pStyle w:val="Caption"/>
        <w:jc w:val="both"/>
      </w:pPr>
      <w:bookmarkStart w:id="41" w:name="_Toc231256229"/>
      <w:r>
        <w:t xml:space="preserve">Рис. </w:t>
      </w:r>
      <w:fldSimple w:instr=" STYLEREF 1 \s ">
        <w:r w:rsidR="00606948">
          <w:rPr>
            <w:noProof/>
          </w:rPr>
          <w:t>2</w:t>
        </w:r>
      </w:fldSimple>
      <w:r w:rsidR="00606948">
        <w:t>.</w:t>
      </w:r>
      <w:fldSimple w:instr=" SEQ Рис. \* ARABIC \s 1 ">
        <w:r w:rsidR="00606948">
          <w:rPr>
            <w:noProof/>
          </w:rPr>
          <w:t>6</w:t>
        </w:r>
      </w:fldSimple>
      <w:r>
        <w:t>. Блок-схема взаимодействия подпрограмм экспериментальной программы.</w:t>
      </w:r>
      <w:bookmarkEnd w:id="41"/>
    </w:p>
    <w:p w14:paraId="512F57EA" w14:textId="77777777"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E5150">
        <w:fldChar w:fldCharType="begin"/>
      </w:r>
      <w:r w:rsidR="00CE5150">
        <w:instrText xml:space="preserve"> REF _Ref357050751 \h </w:instrText>
      </w:r>
      <w:r w:rsidR="00CE5150">
        <w:fldChar w:fldCharType="separate"/>
      </w:r>
      <w:r w:rsidR="00C46737">
        <w:t xml:space="preserve">Рис. </w:t>
      </w:r>
      <w:r w:rsidR="00C46737">
        <w:rPr>
          <w:noProof/>
        </w:rPr>
        <w:t>2</w:t>
      </w:r>
      <w:r w:rsidR="00C46737">
        <w:t>.</w:t>
      </w:r>
      <w:r w:rsidR="00C46737">
        <w:rPr>
          <w:noProof/>
        </w:rPr>
        <w:t>5</w:t>
      </w:r>
      <w:r w:rsidR="00CE5150">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к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14:paraId="204C95BC" w14:textId="77777777" w:rsidR="00A9686B" w:rsidRDefault="00A9686B">
      <w:pPr>
        <w:spacing w:line="240" w:lineRule="auto"/>
        <w:ind w:firstLine="0"/>
        <w:jc w:val="left"/>
      </w:pPr>
      <w:r>
        <w:br w:type="page"/>
      </w:r>
    </w:p>
    <w:p w14:paraId="35190C16" w14:textId="77777777" w:rsidR="00A9686B" w:rsidRDefault="00A9686B" w:rsidP="00A9686B">
      <w:pPr>
        <w:pStyle w:val="Heading2"/>
      </w:pPr>
      <w:bookmarkStart w:id="42" w:name="_Toc231261385"/>
      <w:r>
        <w:lastRenderedPageBreak/>
        <w:t>Расчет погрешности измерений</w:t>
      </w:r>
      <w:bookmarkEnd w:id="42"/>
    </w:p>
    <w:p w14:paraId="1CF18A13" w14:textId="77777777" w:rsidR="00A9686B" w:rsidRPr="00A9686B" w:rsidRDefault="00A9686B" w:rsidP="00A9686B"/>
    <w:p w14:paraId="794ACBD2" w14:textId="77777777" w:rsidR="003B25EB" w:rsidRDefault="003B25EB">
      <w:pPr>
        <w:spacing w:line="240" w:lineRule="auto"/>
        <w:ind w:firstLine="0"/>
        <w:jc w:val="left"/>
      </w:pPr>
      <w:r>
        <w:br w:type="page"/>
      </w:r>
    </w:p>
    <w:p w14:paraId="457A3E16" w14:textId="77777777" w:rsidR="00E474C4" w:rsidRDefault="00E474C4" w:rsidP="00E474C4">
      <w:pPr>
        <w:pStyle w:val="Heading2"/>
      </w:pPr>
      <w:bookmarkStart w:id="43" w:name="_Toc231261386"/>
      <w:r>
        <w:lastRenderedPageBreak/>
        <w:t>Выбор средств анализа результатов</w:t>
      </w:r>
      <w:bookmarkEnd w:id="43"/>
    </w:p>
    <w:p w14:paraId="7DACA323"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62FB6B0D"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6246BCF1"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4" w:name="_Toc355990144"/>
      <w:bookmarkStart w:id="45" w:name="_Toc355991089"/>
      <w:bookmarkStart w:id="46" w:name="_Toc355992189"/>
      <w:bookmarkStart w:id="47" w:name="_Toc355992316"/>
      <w:bookmarkStart w:id="48" w:name="_Toc355993670"/>
      <w:bookmarkStart w:id="49" w:name="_Toc355993817"/>
      <w:bookmarkStart w:id="50" w:name="_Toc357051926"/>
      <w:bookmarkEnd w:id="44"/>
      <w:bookmarkEnd w:id="45"/>
      <w:bookmarkEnd w:id="46"/>
      <w:bookmarkEnd w:id="47"/>
      <w:bookmarkEnd w:id="48"/>
      <w:bookmarkEnd w:id="49"/>
      <w:bookmarkEnd w:id="50"/>
    </w:p>
    <w:p w14:paraId="4ECB66FB"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51" w:name="_Toc355990145"/>
      <w:bookmarkStart w:id="52" w:name="_Toc355991090"/>
      <w:bookmarkStart w:id="53" w:name="_Toc355992190"/>
      <w:bookmarkStart w:id="54" w:name="_Toc355992317"/>
      <w:bookmarkStart w:id="55" w:name="_Toc355993671"/>
      <w:bookmarkStart w:id="56" w:name="_Toc355993818"/>
      <w:bookmarkStart w:id="57" w:name="_Toc357051927"/>
      <w:bookmarkEnd w:id="51"/>
      <w:bookmarkEnd w:id="52"/>
      <w:bookmarkEnd w:id="53"/>
      <w:bookmarkEnd w:id="54"/>
      <w:bookmarkEnd w:id="55"/>
      <w:bookmarkEnd w:id="56"/>
      <w:bookmarkEnd w:id="57"/>
    </w:p>
    <w:p w14:paraId="6C3A8791"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8" w:name="_Toc355990146"/>
      <w:bookmarkStart w:id="59" w:name="_Toc355991091"/>
      <w:bookmarkStart w:id="60" w:name="_Toc355992191"/>
      <w:bookmarkStart w:id="61" w:name="_Toc355992318"/>
      <w:bookmarkStart w:id="62" w:name="_Toc355993672"/>
      <w:bookmarkStart w:id="63" w:name="_Toc355993819"/>
      <w:bookmarkStart w:id="64" w:name="_Toc357051928"/>
      <w:bookmarkEnd w:id="58"/>
      <w:bookmarkEnd w:id="59"/>
      <w:bookmarkEnd w:id="60"/>
      <w:bookmarkEnd w:id="61"/>
      <w:bookmarkEnd w:id="62"/>
      <w:bookmarkEnd w:id="63"/>
      <w:bookmarkEnd w:id="64"/>
    </w:p>
    <w:p w14:paraId="1C6FC475"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65" w:name="_Toc355990147"/>
      <w:bookmarkStart w:id="66" w:name="_Toc355991092"/>
      <w:bookmarkStart w:id="67" w:name="_Toc355992192"/>
      <w:bookmarkStart w:id="68" w:name="_Toc355992319"/>
      <w:bookmarkStart w:id="69" w:name="_Toc355993673"/>
      <w:bookmarkStart w:id="70" w:name="_Toc355993820"/>
      <w:bookmarkStart w:id="71" w:name="_Toc357051929"/>
      <w:bookmarkEnd w:id="65"/>
      <w:bookmarkEnd w:id="66"/>
      <w:bookmarkEnd w:id="67"/>
      <w:bookmarkEnd w:id="68"/>
      <w:bookmarkEnd w:id="69"/>
      <w:bookmarkEnd w:id="70"/>
      <w:bookmarkEnd w:id="71"/>
    </w:p>
    <w:p w14:paraId="06D07CDF" w14:textId="77777777" w:rsidR="00424C54" w:rsidRDefault="00507E16" w:rsidP="00670F6A">
      <w:pPr>
        <w:pStyle w:val="3"/>
      </w:pPr>
      <w:bookmarkStart w:id="72" w:name="_Toc231261387"/>
      <w:r>
        <w:t xml:space="preserve">Microsoft </w:t>
      </w:r>
      <w:r w:rsidR="00424C54">
        <w:t>Concurrency</w:t>
      </w:r>
      <w:r w:rsidR="00424C54" w:rsidRPr="00424C54">
        <w:t xml:space="preserve"> </w:t>
      </w:r>
      <w:r w:rsidR="00424C54" w:rsidRPr="00CD5862">
        <w:t>Visualizer</w:t>
      </w:r>
      <w:bookmarkEnd w:id="72"/>
    </w:p>
    <w:p w14:paraId="07532B9D" w14:textId="77777777" w:rsidR="00424C54" w:rsidRDefault="00424C54" w:rsidP="00424C54">
      <w:pPr>
        <w:keepNext/>
        <w:ind w:firstLine="0"/>
        <w:jc w:val="center"/>
      </w:pPr>
      <w:r>
        <w:rPr>
          <w:noProof/>
          <w:lang w:val="en-US" w:eastAsia="en-US"/>
        </w:rPr>
        <w:drawing>
          <wp:inline distT="0" distB="0" distL="0" distR="0" wp14:anchorId="2E23EBB7" wp14:editId="331694D6">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1CBCED25" w14:textId="3E6AD5CB" w:rsidR="00424C54" w:rsidRDefault="00424C54" w:rsidP="00424C54">
      <w:pPr>
        <w:pStyle w:val="Caption"/>
        <w:rPr>
          <w:noProof/>
        </w:rPr>
      </w:pPr>
      <w:bookmarkStart w:id="73" w:name="_Toc231256230"/>
      <w:r>
        <w:t xml:space="preserve">Рис. </w:t>
      </w:r>
      <w:fldSimple w:instr=" STYLEREF 1 \s ">
        <w:r w:rsidR="00606948">
          <w:rPr>
            <w:noProof/>
          </w:rPr>
          <w:t>2</w:t>
        </w:r>
      </w:fldSimple>
      <w:r w:rsidR="00606948">
        <w:t>.</w:t>
      </w:r>
      <w:fldSimple w:instr=" SEQ Рис. \* ARABIC \s 1 ">
        <w:r w:rsidR="00606948">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73"/>
    </w:p>
    <w:p w14:paraId="16E26662"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067E6B16"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3ADEE849" w14:textId="77777777" w:rsidR="00063C9F" w:rsidRDefault="00063C9F" w:rsidP="00D54FA5">
      <w:pPr>
        <w:pStyle w:val="ListParagraph"/>
        <w:numPr>
          <w:ilvl w:val="0"/>
          <w:numId w:val="17"/>
        </w:numPr>
      </w:pPr>
      <w:r>
        <w:lastRenderedPageBreak/>
        <w:t>CPU Utilization (использование процессора),</w:t>
      </w:r>
    </w:p>
    <w:p w14:paraId="14820254" w14:textId="77777777" w:rsidR="00063C9F" w:rsidRDefault="00063C9F" w:rsidP="00D54FA5">
      <w:pPr>
        <w:pStyle w:val="ListParagraph"/>
        <w:numPr>
          <w:ilvl w:val="0"/>
          <w:numId w:val="17"/>
        </w:numPr>
      </w:pPr>
      <w:r>
        <w:t>Threads (потоки),</w:t>
      </w:r>
    </w:p>
    <w:p w14:paraId="5AA000C5" w14:textId="77777777" w:rsidR="0084320E" w:rsidRPr="0084320E" w:rsidRDefault="00063C9F" w:rsidP="00D54FA5">
      <w:pPr>
        <w:pStyle w:val="ListParagraph"/>
        <w:numPr>
          <w:ilvl w:val="0"/>
          <w:numId w:val="17"/>
        </w:numPr>
      </w:pPr>
      <w:r>
        <w:t>Cores (ядра процессора).</w:t>
      </w:r>
    </w:p>
    <w:p w14:paraId="474A5E82" w14:textId="77777777" w:rsidR="00E474C4" w:rsidRDefault="00507E16" w:rsidP="00670F6A">
      <w:pPr>
        <w:pStyle w:val="3"/>
      </w:pPr>
      <w:bookmarkStart w:id="74" w:name="_Toc231261388"/>
      <w:r>
        <w:t>Intel VTune Amplifier</w:t>
      </w:r>
      <w:bookmarkEnd w:id="74"/>
    </w:p>
    <w:p w14:paraId="0B186C02" w14:textId="77777777" w:rsidR="00507E16" w:rsidRDefault="00507E16" w:rsidP="00507E16">
      <w:pPr>
        <w:keepNext/>
        <w:ind w:firstLine="0"/>
      </w:pPr>
      <w:r>
        <w:rPr>
          <w:noProof/>
          <w:lang w:val="en-US" w:eastAsia="en-US"/>
        </w:rPr>
        <w:drawing>
          <wp:inline distT="0" distB="0" distL="0" distR="0" wp14:anchorId="0458A8EB" wp14:editId="5854E44F">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42F446D8" w14:textId="51F788DA" w:rsidR="00507E16" w:rsidRPr="00507E16" w:rsidRDefault="00507E16" w:rsidP="0084320E">
      <w:pPr>
        <w:pStyle w:val="Caption"/>
      </w:pPr>
      <w:bookmarkStart w:id="75" w:name="_Toc231256231"/>
      <w:r>
        <w:t xml:space="preserve">Рис. </w:t>
      </w:r>
      <w:fldSimple w:instr=" STYLEREF 1 \s ">
        <w:r w:rsidR="00606948">
          <w:rPr>
            <w:noProof/>
          </w:rPr>
          <w:t>2</w:t>
        </w:r>
      </w:fldSimple>
      <w:r w:rsidR="00606948">
        <w:t>.</w:t>
      </w:r>
      <w:fldSimple w:instr=" SEQ Рис. \* ARABIC \s 1 ">
        <w:r w:rsidR="00606948">
          <w:rPr>
            <w:noProof/>
          </w:rPr>
          <w:t>8</w:t>
        </w:r>
      </w:fldSimple>
      <w:r w:rsidRPr="00507E16">
        <w:rPr>
          <w:noProof/>
        </w:rPr>
        <w:t xml:space="preserve">. </w:t>
      </w:r>
      <w:r>
        <w:rPr>
          <w:noProof/>
        </w:rPr>
        <w:t xml:space="preserve">Снимок окна программы </w:t>
      </w:r>
      <w:r w:rsidRPr="00507E16">
        <w:rPr>
          <w:noProof/>
        </w:rPr>
        <w:t>Intel VTune Amplifier XE 2013</w:t>
      </w:r>
      <w:bookmarkEnd w:id="75"/>
    </w:p>
    <w:p w14:paraId="304E9633"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51E4F22D" w14:textId="77777777" w:rsidR="00C11615" w:rsidRDefault="00C11615" w:rsidP="00C11615">
      <w:pPr>
        <w:spacing w:line="240" w:lineRule="auto"/>
        <w:ind w:firstLine="0"/>
      </w:pPr>
      <w:r>
        <w:tab/>
        <w:t>Данное средство позволяет провести:</w:t>
      </w:r>
    </w:p>
    <w:p w14:paraId="572B8568"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9D78D"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7DBEFDDB" w14:textId="77777777" w:rsidR="00C11615" w:rsidRDefault="00C11615" w:rsidP="00D54FA5">
      <w:pPr>
        <w:pStyle w:val="ListParagraph"/>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231DBF42" w14:textId="77777777" w:rsidR="00740338" w:rsidRDefault="00740338" w:rsidP="00670F6A">
      <w:pPr>
        <w:pStyle w:val="3"/>
      </w:pPr>
      <w:bookmarkStart w:id="76" w:name="_Toc231261389"/>
      <w:r>
        <w:t xml:space="preserve">AMD </w:t>
      </w:r>
      <w:r w:rsidRPr="00740338">
        <w:t>CodeAnalyst Performance Analyzer</w:t>
      </w:r>
      <w:bookmarkEnd w:id="76"/>
    </w:p>
    <w:p w14:paraId="473F14D4" w14:textId="77777777" w:rsidR="00570427" w:rsidRDefault="00570427" w:rsidP="00570427">
      <w:pPr>
        <w:keepNext/>
        <w:ind w:firstLine="0"/>
      </w:pPr>
      <w:r>
        <w:rPr>
          <w:noProof/>
          <w:lang w:val="en-US" w:eastAsia="en-US"/>
        </w:rPr>
        <w:drawing>
          <wp:inline distT="0" distB="0" distL="0" distR="0" wp14:anchorId="4BC79998" wp14:editId="435C2F77">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5A0ED84A" w14:textId="224D564A" w:rsidR="00740338" w:rsidRPr="00E5460D" w:rsidRDefault="00570427" w:rsidP="00570427">
      <w:pPr>
        <w:pStyle w:val="Caption"/>
        <w:rPr>
          <w:lang w:val="en-US"/>
        </w:rPr>
      </w:pPr>
      <w:bookmarkStart w:id="77" w:name="_Toc231256232"/>
      <w:r>
        <w:t>Рис</w:t>
      </w:r>
      <w:r w:rsidRPr="00570427">
        <w:rPr>
          <w:lang w:val="en-US"/>
        </w:rPr>
        <w:t xml:space="preserve">. </w:t>
      </w:r>
      <w:r w:rsidR="00606948">
        <w:rPr>
          <w:lang w:val="en-US"/>
        </w:rPr>
        <w:fldChar w:fldCharType="begin"/>
      </w:r>
      <w:r w:rsidR="00606948">
        <w:rPr>
          <w:lang w:val="en-US"/>
        </w:rPr>
        <w:instrText xml:space="preserve"> STYLEREF 1 \s </w:instrText>
      </w:r>
      <w:r w:rsidR="00606948">
        <w:rPr>
          <w:lang w:val="en-US"/>
        </w:rPr>
        <w:fldChar w:fldCharType="separate"/>
      </w:r>
      <w:r w:rsidR="00606948">
        <w:rPr>
          <w:noProof/>
          <w:lang w:val="en-US"/>
        </w:rPr>
        <w:t>2</w:t>
      </w:r>
      <w:r w:rsidR="00606948">
        <w:rPr>
          <w:lang w:val="en-US"/>
        </w:rPr>
        <w:fldChar w:fldCharType="end"/>
      </w:r>
      <w:r w:rsidR="00606948">
        <w:rPr>
          <w:lang w:val="en-US"/>
        </w:rPr>
        <w:t>.</w:t>
      </w:r>
      <w:r w:rsidR="00606948">
        <w:rPr>
          <w:lang w:val="en-US"/>
        </w:rPr>
        <w:fldChar w:fldCharType="begin"/>
      </w:r>
      <w:r w:rsidR="00606948">
        <w:rPr>
          <w:lang w:val="en-US"/>
        </w:rPr>
        <w:instrText xml:space="preserve"> SEQ Рис. \* ARABIC \s 1 </w:instrText>
      </w:r>
      <w:r w:rsidR="00606948">
        <w:rPr>
          <w:lang w:val="en-US"/>
        </w:rPr>
        <w:fldChar w:fldCharType="separate"/>
      </w:r>
      <w:r w:rsidR="00606948">
        <w:rPr>
          <w:noProof/>
          <w:lang w:val="en-US"/>
        </w:rPr>
        <w:t>9</w:t>
      </w:r>
      <w:r w:rsidR="0060694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bookmarkEnd w:id="77"/>
    </w:p>
    <w:p w14:paraId="068C6F78"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549D073D" w14:textId="77777777" w:rsidR="005D2F37" w:rsidRDefault="007D1FC3" w:rsidP="00670F6A">
      <w:pPr>
        <w:pStyle w:val="3"/>
      </w:pPr>
      <w:bookmarkStart w:id="78" w:name="_Toc231261390"/>
      <w:r>
        <w:lastRenderedPageBreak/>
        <w:t xml:space="preserve">Apple XCode </w:t>
      </w:r>
      <w:r w:rsidRPr="007D1FC3">
        <w:t>Instruments</w:t>
      </w:r>
      <w:bookmarkEnd w:id="78"/>
    </w:p>
    <w:p w14:paraId="272B954A" w14:textId="77777777" w:rsidR="007D1FC3" w:rsidRDefault="007D1FC3" w:rsidP="007D1FC3">
      <w:pPr>
        <w:keepNext/>
        <w:ind w:firstLine="0"/>
      </w:pPr>
      <w:r>
        <w:rPr>
          <w:noProof/>
          <w:lang w:val="en-US" w:eastAsia="en-US"/>
        </w:rPr>
        <w:drawing>
          <wp:inline distT="0" distB="0" distL="0" distR="0" wp14:anchorId="4295BA80" wp14:editId="0520AB47">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E0B0176" w14:textId="6059DEB7" w:rsidR="007D1FC3" w:rsidRPr="007D1FC3" w:rsidRDefault="007D1FC3" w:rsidP="007D1FC3">
      <w:pPr>
        <w:pStyle w:val="Caption"/>
      </w:pPr>
      <w:bookmarkStart w:id="79" w:name="_Toc231256233"/>
      <w:r>
        <w:t xml:space="preserve">Рис. </w:t>
      </w:r>
      <w:fldSimple w:instr=" STYLEREF 1 \s ">
        <w:r w:rsidR="00606948">
          <w:rPr>
            <w:noProof/>
          </w:rPr>
          <w:t>2</w:t>
        </w:r>
      </w:fldSimple>
      <w:r w:rsidR="00606948">
        <w:t>.</w:t>
      </w:r>
      <w:fldSimple w:instr=" SEQ Рис. \* ARABIC \s 1 ">
        <w:r w:rsidR="00606948">
          <w:rPr>
            <w:noProof/>
          </w:rPr>
          <w:t>10</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bookmarkEnd w:id="79"/>
    </w:p>
    <w:p w14:paraId="1743F3F2"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24F249DB" w14:textId="77777777" w:rsidR="00DF1924" w:rsidRDefault="00D639AF" w:rsidP="00670F6A">
      <w:pPr>
        <w:pStyle w:val="3"/>
      </w:pPr>
      <w:bookmarkStart w:id="80" w:name="_Toc231261391"/>
      <w:r>
        <w:t xml:space="preserve">GNU </w:t>
      </w:r>
      <w:r w:rsidR="009160C4">
        <w:t>Valgrind</w:t>
      </w:r>
      <w:bookmarkEnd w:id="80"/>
    </w:p>
    <w:p w14:paraId="7E082036" w14:textId="77777777" w:rsidR="009160C4" w:rsidRDefault="00DF1924" w:rsidP="009160C4">
      <w:pPr>
        <w:keepNext/>
        <w:ind w:firstLine="0"/>
        <w:jc w:val="center"/>
      </w:pPr>
      <w:r>
        <w:rPr>
          <w:noProof/>
          <w:lang w:val="en-US" w:eastAsia="en-US"/>
        </w:rPr>
        <w:drawing>
          <wp:inline distT="0" distB="0" distL="0" distR="0" wp14:anchorId="5157700D" wp14:editId="22727179">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18C8A6AA" w14:textId="7EEF2549" w:rsidR="00DF1924" w:rsidRPr="00953872" w:rsidRDefault="009160C4" w:rsidP="009160C4">
      <w:pPr>
        <w:pStyle w:val="Caption"/>
      </w:pPr>
      <w:bookmarkStart w:id="81" w:name="_Toc231256234"/>
      <w:r>
        <w:t xml:space="preserve">Рис. </w:t>
      </w:r>
      <w:fldSimple w:instr=" STYLEREF 1 \s ">
        <w:r w:rsidR="00606948">
          <w:rPr>
            <w:noProof/>
          </w:rPr>
          <w:t>2</w:t>
        </w:r>
      </w:fldSimple>
      <w:r w:rsidR="00606948">
        <w:t>.</w:t>
      </w:r>
      <w:fldSimple w:instr=" SEQ Рис. \* ARABIC \s 1 ">
        <w:r w:rsidR="00606948">
          <w:rPr>
            <w:noProof/>
          </w:rPr>
          <w:t>11</w:t>
        </w:r>
      </w:fldSimple>
      <w:r>
        <w:t xml:space="preserve">. Снимок окна терминала с результатами профилирования программы </w:t>
      </w:r>
      <w:r w:rsidR="00953872">
        <w:rPr>
          <w:lang w:val="en-US"/>
        </w:rPr>
        <w:t>Valgrind</w:t>
      </w:r>
      <w:bookmarkEnd w:id="81"/>
    </w:p>
    <w:p w14:paraId="64AE82B9"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15D9F18A" w14:textId="77777777" w:rsidR="00953872" w:rsidRDefault="00953872" w:rsidP="00670F6A">
      <w:pPr>
        <w:pStyle w:val="3"/>
      </w:pPr>
      <w:bookmarkStart w:id="82" w:name="_Toc231261392"/>
      <w:r>
        <w:lastRenderedPageBreak/>
        <w:t>Сравнение средств профилирования</w:t>
      </w:r>
      <w:bookmarkEnd w:id="82"/>
    </w:p>
    <w:p w14:paraId="6513F80C"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4A1FD80C" w14:textId="77777777" w:rsidR="00414AB1" w:rsidRPr="00414AB1" w:rsidRDefault="00414AB1" w:rsidP="00414AB1">
      <w:pPr>
        <w:pStyle w:val="Caption"/>
        <w:jc w:val="left"/>
      </w:pPr>
      <w:r>
        <w:t xml:space="preserve">Табл. </w:t>
      </w:r>
      <w:fldSimple w:instr=" STYLEREF 1 \s ">
        <w:r w:rsidR="00C46737">
          <w:rPr>
            <w:noProof/>
          </w:rPr>
          <w:t>2</w:t>
        </w:r>
      </w:fldSimple>
      <w:r>
        <w:t>.</w:t>
      </w:r>
      <w:fldSimple w:instr=" SEQ Табл. \* ARABIC \s 1 ">
        <w:r w:rsidR="00C46737">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7F312169" w14:textId="77777777" w:rsidTr="00414AB1">
        <w:tc>
          <w:tcPr>
            <w:tcW w:w="2235" w:type="dxa"/>
            <w:shd w:val="pct12" w:color="auto" w:fill="auto"/>
            <w:vAlign w:val="center"/>
          </w:tcPr>
          <w:p w14:paraId="42B02F95"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7C1E3E31"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F44E08D"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006759B8"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17E988D1"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5326A67"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2A28EDA2"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5B0D7F" w14:textId="77777777" w:rsidTr="00414AB1">
        <w:tc>
          <w:tcPr>
            <w:tcW w:w="2235" w:type="dxa"/>
          </w:tcPr>
          <w:p w14:paraId="1ADBB6E0"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7A03816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388E219"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556DF94"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50CC0C6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F04AAE1"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11C3CF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8705DAE" w14:textId="77777777" w:rsidTr="00414AB1">
        <w:tc>
          <w:tcPr>
            <w:tcW w:w="2235" w:type="dxa"/>
          </w:tcPr>
          <w:p w14:paraId="77218518" w14:textId="77777777" w:rsidR="00953872" w:rsidRPr="00D639AF" w:rsidRDefault="00D639AF" w:rsidP="00953872">
            <w:pPr>
              <w:ind w:firstLine="0"/>
              <w:rPr>
                <w:szCs w:val="28"/>
              </w:rPr>
            </w:pPr>
            <w:r w:rsidRPr="00D639AF">
              <w:rPr>
                <w:szCs w:val="28"/>
              </w:rPr>
              <w:t>VTune Amplifier</w:t>
            </w:r>
          </w:p>
        </w:tc>
        <w:tc>
          <w:tcPr>
            <w:tcW w:w="1275" w:type="dxa"/>
            <w:vAlign w:val="center"/>
          </w:tcPr>
          <w:p w14:paraId="5BFBE04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8D7053D"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1BF0D705"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017596D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728562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17ECC4D"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B98FD30" w14:textId="77777777" w:rsidTr="00414AB1">
        <w:tc>
          <w:tcPr>
            <w:tcW w:w="2235" w:type="dxa"/>
          </w:tcPr>
          <w:p w14:paraId="09C6CB26"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2A6C197E"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01AC27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DA2A126"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130D13D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7BDC057"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588C922"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426D35D9" w14:textId="77777777" w:rsidTr="00414AB1">
        <w:tc>
          <w:tcPr>
            <w:tcW w:w="2235" w:type="dxa"/>
          </w:tcPr>
          <w:p w14:paraId="2735DA21" w14:textId="77777777" w:rsidR="00953872" w:rsidRPr="00D639AF" w:rsidRDefault="00D639AF" w:rsidP="00953872">
            <w:pPr>
              <w:ind w:firstLine="0"/>
              <w:rPr>
                <w:szCs w:val="28"/>
              </w:rPr>
            </w:pPr>
            <w:r w:rsidRPr="00D639AF">
              <w:rPr>
                <w:szCs w:val="28"/>
              </w:rPr>
              <w:t>Instruments</w:t>
            </w:r>
          </w:p>
        </w:tc>
        <w:tc>
          <w:tcPr>
            <w:tcW w:w="1275" w:type="dxa"/>
            <w:vAlign w:val="center"/>
          </w:tcPr>
          <w:p w14:paraId="57FDE699"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428467C7"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C8E2238"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23C3B1E3"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58C088A"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8305D05"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03E107E4" w14:textId="77777777" w:rsidTr="00414AB1">
        <w:tc>
          <w:tcPr>
            <w:tcW w:w="2235" w:type="dxa"/>
          </w:tcPr>
          <w:p w14:paraId="72B7A60A"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0A69B02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3980FB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4B9F3B11"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6A9CA6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AC59E7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7A5E0489" w14:textId="77777777" w:rsidR="00953872" w:rsidRPr="00D639AF" w:rsidRDefault="00D639AF" w:rsidP="00414AB1">
            <w:pPr>
              <w:keepNext/>
              <w:ind w:firstLine="0"/>
              <w:jc w:val="center"/>
              <w:rPr>
                <w:szCs w:val="28"/>
                <w:lang w:val="en-US"/>
              </w:rPr>
            </w:pPr>
            <w:r w:rsidRPr="00D639AF">
              <w:rPr>
                <w:szCs w:val="28"/>
                <w:lang w:val="en-US"/>
              </w:rPr>
              <w:t>+</w:t>
            </w:r>
          </w:p>
        </w:tc>
      </w:tr>
    </w:tbl>
    <w:p w14:paraId="6AF85CB7" w14:textId="77777777" w:rsidR="00C7370C" w:rsidRDefault="00C7370C" w:rsidP="00C11615">
      <w:pPr>
        <w:spacing w:line="240" w:lineRule="auto"/>
        <w:ind w:firstLine="0"/>
      </w:pPr>
      <w:r>
        <w:tab/>
      </w:r>
    </w:p>
    <w:p w14:paraId="5509BCBC" w14:textId="77777777" w:rsidR="00C7370C" w:rsidRDefault="00C7370C" w:rsidP="00C11615">
      <w:pPr>
        <w:spacing w:line="240" w:lineRule="auto"/>
        <w:ind w:firstLine="0"/>
      </w:pPr>
      <w:r>
        <w:tab/>
        <w:t>Следовательно, наиболее подходящими вариантами являются:</w:t>
      </w:r>
    </w:p>
    <w:p w14:paraId="719A53A2"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488757CD"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0B402752"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37313215" w14:textId="77777777" w:rsidR="00E5460D" w:rsidRDefault="00E5460D">
      <w:pPr>
        <w:spacing w:line="240" w:lineRule="auto"/>
        <w:ind w:firstLine="0"/>
        <w:jc w:val="left"/>
      </w:pPr>
      <w:r>
        <w:br w:type="page"/>
      </w:r>
    </w:p>
    <w:p w14:paraId="755B196E" w14:textId="77777777" w:rsidR="005F16DB" w:rsidRDefault="00403A5B" w:rsidP="00E5460D">
      <w:pPr>
        <w:pStyle w:val="Heading2"/>
        <w:rPr>
          <w:rFonts w:cs="Times New Roman"/>
        </w:rPr>
      </w:pPr>
      <w:bookmarkStart w:id="83" w:name="_Toc231261393"/>
      <w:r>
        <w:rPr>
          <w:rFonts w:cs="Times New Roman"/>
        </w:rPr>
        <w:lastRenderedPageBreak/>
        <w:t>Разработка системы тестов для моделирования работы потоков</w:t>
      </w:r>
      <w:bookmarkEnd w:id="83"/>
    </w:p>
    <w:p w14:paraId="42EB8DF1" w14:textId="77777777"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61B12F7D" w14:textId="77777777"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6577BF8D" w14:textId="77777777"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14:paraId="3DFC68B4" w14:textId="77777777"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17498B1F" w14:textId="77777777"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B6AF3E8" w14:textId="77777777"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511C0EB4" w14:textId="77777777"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84"/>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84"/>
      <w:r w:rsidR="00B838E3">
        <w:rPr>
          <w:rStyle w:val="CommentReference"/>
        </w:rPr>
        <w:commentReference w:id="84"/>
      </w:r>
      <w:r w:rsidR="00032B62">
        <w:t xml:space="preserve"> Поэтому расходы на создание/удаление </w:t>
      </w:r>
      <w:r>
        <w:t>потоков могут различаться.</w:t>
      </w:r>
    </w:p>
    <w:p w14:paraId="3C6D004F" w14:textId="77777777" w:rsidR="00BE2A8E" w:rsidRDefault="00BE2A8E" w:rsidP="00B838E3">
      <w:pPr>
        <w:pStyle w:val="ListParagraph"/>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14:paraId="3CB1A646" w14:textId="77777777" w:rsidR="00492C55" w:rsidRDefault="00492C55" w:rsidP="00B838E3">
      <w:pPr>
        <w:pStyle w:val="ListParagraph"/>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14:paraId="0644A187" w14:textId="77777777" w:rsidR="00ED173D" w:rsidRDefault="00FE2326" w:rsidP="00B838E3">
      <w:pPr>
        <w:pStyle w:val="ListParagraph"/>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отличии от предыдущего теста будет варьироваться количество переключений, а не сравниваться их длительность.</w:t>
      </w:r>
    </w:p>
    <w:p w14:paraId="11F56035" w14:textId="77777777"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D789285" w14:textId="5AAC7F34" w:rsidR="000306A7" w:rsidRDefault="004D7945" w:rsidP="00B838E3">
      <w:pPr>
        <w:pStyle w:val="ListParagraph"/>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14:paraId="6599B3CF" w14:textId="77777777" w:rsidR="00E57197" w:rsidRDefault="005E47FE" w:rsidP="00E57197">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системах с несколькими логическими ядрами возрастает количество «дорогих» кросс-ядерных переключений контекста потоков выполнения.</w:t>
      </w:r>
    </w:p>
    <w:p w14:paraId="5493EE94" w14:textId="77777777" w:rsidR="00E57197" w:rsidRDefault="00780605" w:rsidP="00780605">
      <w:pPr>
        <w:pStyle w:val="Heading2"/>
        <w:numPr>
          <w:ilvl w:val="2"/>
          <w:numId w:val="1"/>
        </w:numPr>
      </w:pPr>
      <w:bookmarkStart w:id="85" w:name="_Toc231261394"/>
      <w:r>
        <w:t>Создание/удаление потоков</w:t>
      </w:r>
      <w:bookmarkEnd w:id="85"/>
    </w:p>
    <w:p w14:paraId="532DBAAD" w14:textId="1D422B8F" w:rsidR="00277331" w:rsidRPr="00277331" w:rsidRDefault="00277331" w:rsidP="00277331">
      <w:r>
        <w:t>Самый простой тест, проверяющий создание/удаление потоков</w:t>
      </w:r>
      <w:r w:rsidR="000B35A2">
        <w:t>.</w:t>
      </w:r>
    </w:p>
    <w:p w14:paraId="4A349090" w14:textId="5E2BEE33" w:rsidR="00132A85" w:rsidRDefault="00E03169" w:rsidP="00132A85">
      <w:pPr>
        <w:keepNext/>
      </w:pPr>
      <w:r>
        <w:pict w14:anchorId="1B780521">
          <v:shape id="_x0000_i1030" type="#_x0000_t75" style="width:270.2pt;height:89.8pt">
            <v:imagedata r:id="rId22" o:title=""/>
          </v:shape>
        </w:pict>
      </w:r>
    </w:p>
    <w:p w14:paraId="5D9AB442" w14:textId="0FA032D1" w:rsidR="00CD06F7" w:rsidRDefault="00132A85" w:rsidP="00132A85">
      <w:pPr>
        <w:pStyle w:val="Caption"/>
        <w:jc w:val="both"/>
      </w:pPr>
      <w:bookmarkStart w:id="86" w:name="_Toc231256235"/>
      <w:r>
        <w:t xml:space="preserve">Рис. </w:t>
      </w:r>
      <w:fldSimple w:instr=" STYLEREF 1 \s ">
        <w:r w:rsidR="00606948">
          <w:rPr>
            <w:noProof/>
          </w:rPr>
          <w:t>2</w:t>
        </w:r>
      </w:fldSimple>
      <w:r w:rsidR="00606948">
        <w:t>.</w:t>
      </w:r>
      <w:fldSimple w:instr=" SEQ Рис. \* ARABIC \s 1 ">
        <w:r w:rsidR="00606948">
          <w:rPr>
            <w:noProof/>
          </w:rPr>
          <w:t>12</w:t>
        </w:r>
      </w:fldSimple>
      <w:r>
        <w:t>. Блок-схема алгоритма работы тестовой задачи 3, создание и удаление потока</w:t>
      </w:r>
      <w:bookmarkEnd w:id="86"/>
    </w:p>
    <w:p w14:paraId="130240EA" w14:textId="77777777" w:rsidR="00780605" w:rsidRDefault="00780605" w:rsidP="00780605">
      <w:pPr>
        <w:pStyle w:val="3"/>
        <w:rPr>
          <w:lang w:val="ru-RU"/>
        </w:rPr>
      </w:pPr>
      <w:bookmarkStart w:id="87" w:name="_Toc231261395"/>
      <w:r>
        <w:rPr>
          <w:lang w:val="ru-RU"/>
        </w:rPr>
        <w:t>Переключение контекста</w:t>
      </w:r>
      <w:bookmarkEnd w:id="87"/>
    </w:p>
    <w:p w14:paraId="52941C61" w14:textId="77777777" w:rsidR="00277331" w:rsidRPr="00277331" w:rsidRDefault="00277331" w:rsidP="00277331">
      <w:r>
        <w:t xml:space="preserve">Основа теста – команда </w:t>
      </w:r>
      <w:r w:rsidRPr="003F715D">
        <w:rPr>
          <w:i/>
          <w:lang w:val="en-US"/>
        </w:rPr>
        <w:t>yield</w:t>
      </w:r>
      <w:r>
        <w:rPr>
          <w:lang w:val="en-US"/>
        </w:rPr>
        <w:t xml:space="preserve">, </w:t>
      </w:r>
      <w:r>
        <w:t xml:space="preserve">передающая управление планировщику потоков для смены контекста потока выполнения. Для потоков </w:t>
      </w:r>
      <w:r>
        <w:rPr>
          <w:lang w:val="en-US"/>
        </w:rPr>
        <w:t xml:space="preserve">pthread </w:t>
      </w:r>
      <w:r>
        <w:t xml:space="preserve">таковой является команда </w:t>
      </w:r>
      <w:r w:rsidRPr="003F715D">
        <w:rPr>
          <w:i/>
          <w:lang w:val="en-US"/>
        </w:rPr>
        <w:t>sched_yield</w:t>
      </w:r>
      <w:r>
        <w:rPr>
          <w:lang w:val="en-US"/>
        </w:rPr>
        <w:t xml:space="preserve">, для State Threads – </w:t>
      </w:r>
      <w:r w:rsidRPr="00277331">
        <w:rPr>
          <w:i/>
          <w:lang w:val="en-US"/>
        </w:rPr>
        <w:t>st_yield</w:t>
      </w:r>
      <w:r>
        <w:rPr>
          <w:lang w:val="en-US"/>
        </w:rPr>
        <w:t xml:space="preserve">, </w:t>
      </w:r>
      <w:r>
        <w:t xml:space="preserve">для </w:t>
      </w:r>
      <w:r>
        <w:rPr>
          <w:lang w:val="en-US"/>
        </w:rPr>
        <w:t xml:space="preserve">GNU Portable Threads – </w:t>
      </w:r>
      <w:r w:rsidRPr="00277331">
        <w:rPr>
          <w:i/>
          <w:lang w:val="en-US"/>
        </w:rPr>
        <w:t>pth_yield</w:t>
      </w:r>
      <w:r>
        <w:rPr>
          <w:lang w:val="en-US"/>
        </w:rPr>
        <w:t>.</w:t>
      </w:r>
      <w:r>
        <w:t xml:space="preserve"> Данная команда производит смену контекста до истечения кванта времени (это касается только системных потоков), что позволяет поставить обе модели в равные условия.</w:t>
      </w:r>
    </w:p>
    <w:p w14:paraId="3B374663" w14:textId="62775FCF" w:rsidR="00277331" w:rsidRPr="00277331" w:rsidRDefault="00277331" w:rsidP="00277331">
      <w:r>
        <w:t>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58810AED" w14:textId="2FEB561F" w:rsidR="00132A85" w:rsidRDefault="002D27C2" w:rsidP="00132A85">
      <w:pPr>
        <w:pStyle w:val="BodyText"/>
        <w:keepNext/>
      </w:pPr>
      <w:r>
        <w:pict w14:anchorId="6669721E">
          <v:shape id="_x0000_i1031" type="#_x0000_t75" style="width:296.9pt;height:175.2pt">
            <v:imagedata r:id="rId23" o:title=""/>
          </v:shape>
        </w:pict>
      </w:r>
    </w:p>
    <w:p w14:paraId="698D0F98" w14:textId="5C08EFD7" w:rsidR="00CD06F7" w:rsidRDefault="00132A85" w:rsidP="00132A85">
      <w:pPr>
        <w:pStyle w:val="Caption"/>
        <w:jc w:val="both"/>
      </w:pPr>
      <w:bookmarkStart w:id="88" w:name="_Toc231256236"/>
      <w:r>
        <w:t xml:space="preserve">Рис. </w:t>
      </w:r>
      <w:fldSimple w:instr=" STYLEREF 1 \s ">
        <w:r w:rsidR="00606948">
          <w:rPr>
            <w:noProof/>
          </w:rPr>
          <w:t>2</w:t>
        </w:r>
      </w:fldSimple>
      <w:r w:rsidR="00606948">
        <w:t>.</w:t>
      </w:r>
      <w:fldSimple w:instr=" SEQ Рис. \* ARABIC \s 1 ">
        <w:r w:rsidR="00606948">
          <w:rPr>
            <w:noProof/>
          </w:rPr>
          <w:t>13</w:t>
        </w:r>
      </w:fldSimple>
      <w:r>
        <w:t>. Блок-схема алгоритма работы тестовой задачи 2, переключение контекста потока</w:t>
      </w:r>
      <w:bookmarkEnd w:id="88"/>
    </w:p>
    <w:p w14:paraId="639C30D4" w14:textId="77777777" w:rsidR="00780605" w:rsidRDefault="00780605" w:rsidP="00780605">
      <w:pPr>
        <w:pStyle w:val="3"/>
        <w:rPr>
          <w:lang w:val="ru-RU"/>
        </w:rPr>
      </w:pPr>
      <w:bookmarkStart w:id="89" w:name="_Toc231261396"/>
      <w:r>
        <w:rPr>
          <w:lang w:val="ru-RU"/>
        </w:rPr>
        <w:t>Короткие вычисления</w:t>
      </w:r>
      <w:bookmarkEnd w:id="89"/>
    </w:p>
    <w:p w14:paraId="7A0A2375" w14:textId="55431A35" w:rsidR="00132A85" w:rsidRDefault="002D27C2" w:rsidP="00132A85">
      <w:pPr>
        <w:pStyle w:val="BodyText"/>
        <w:keepNext/>
      </w:pPr>
      <w:r>
        <w:pict w14:anchorId="764BCC66">
          <v:shape id="_x0000_i1032" type="#_x0000_t75" style="width:296.9pt;height:239.75pt">
            <v:imagedata r:id="rId24" o:title=""/>
          </v:shape>
        </w:pict>
      </w:r>
    </w:p>
    <w:p w14:paraId="71FF35AA" w14:textId="61FE8EA8" w:rsidR="00CD06F7" w:rsidRDefault="00132A85" w:rsidP="00132A85">
      <w:pPr>
        <w:pStyle w:val="Caption"/>
        <w:jc w:val="both"/>
      </w:pPr>
      <w:bookmarkStart w:id="90" w:name="_Toc231256237"/>
      <w:r>
        <w:t xml:space="preserve">Рис. </w:t>
      </w:r>
      <w:fldSimple w:instr=" STYLEREF 1 \s ">
        <w:r w:rsidR="00606948">
          <w:rPr>
            <w:noProof/>
          </w:rPr>
          <w:t>2</w:t>
        </w:r>
      </w:fldSimple>
      <w:r w:rsidR="00606948">
        <w:t>.</w:t>
      </w:r>
      <w:fldSimple w:instr=" SEQ Рис. \* ARABIC \s 1 ">
        <w:r w:rsidR="00606948">
          <w:rPr>
            <w:noProof/>
          </w:rPr>
          <w:t>14</w:t>
        </w:r>
      </w:fldSimple>
      <w:r>
        <w:t>. Блок-схема алгоритма работы тестовой задачи 1, короткие вычисления</w:t>
      </w:r>
      <w:bookmarkEnd w:id="90"/>
    </w:p>
    <w:p w14:paraId="00C8FE37" w14:textId="77777777" w:rsidR="002D27C2" w:rsidRPr="000B35A2" w:rsidRDefault="002D27C2" w:rsidP="002D27C2">
      <w:pPr>
        <w:pStyle w:val="BodyText"/>
      </w:pPr>
      <w:r>
        <w:t>В тесте проводится серия коротких измерений длительностью 30мс.</w:t>
      </w:r>
    </w:p>
    <w:p w14:paraId="66BAA5D4" w14:textId="77777777" w:rsidR="00780605" w:rsidRDefault="00780605" w:rsidP="00780605">
      <w:pPr>
        <w:pStyle w:val="3"/>
        <w:rPr>
          <w:lang w:val="ru-RU"/>
        </w:rPr>
      </w:pPr>
      <w:bookmarkStart w:id="91" w:name="_Toc231261397"/>
      <w:r>
        <w:rPr>
          <w:lang w:val="ru-RU"/>
        </w:rPr>
        <w:t>Длительные вычисления</w:t>
      </w:r>
      <w:bookmarkEnd w:id="91"/>
    </w:p>
    <w:p w14:paraId="595DB7D4" w14:textId="47AFAC40" w:rsidR="00E03169" w:rsidRPr="00E03169" w:rsidRDefault="00AA6A95" w:rsidP="00521098">
      <w:r>
        <w:t>В тесте проводится серия коротких измерений длительностью 10с.</w:t>
      </w:r>
    </w:p>
    <w:p w14:paraId="2178A596" w14:textId="7F9ACDA1" w:rsidR="00132A85" w:rsidRDefault="00521098" w:rsidP="00132A85">
      <w:pPr>
        <w:pStyle w:val="BodyText"/>
        <w:keepNext/>
      </w:pPr>
      <w:r>
        <w:pict w14:anchorId="54ED6DA6">
          <v:shape id="_x0000_i1033" type="#_x0000_t75" style="width:4in;height:233.05pt">
            <v:imagedata r:id="rId25" o:title=""/>
          </v:shape>
        </w:pict>
      </w:r>
    </w:p>
    <w:p w14:paraId="2C7530BA" w14:textId="70AB9F48" w:rsidR="00CD06F7" w:rsidRPr="00CD06F7" w:rsidRDefault="00132A85" w:rsidP="00132A85">
      <w:pPr>
        <w:pStyle w:val="Caption"/>
        <w:jc w:val="both"/>
      </w:pPr>
      <w:bookmarkStart w:id="92" w:name="_Toc231256238"/>
      <w:r>
        <w:t xml:space="preserve">Рис. </w:t>
      </w:r>
      <w:fldSimple w:instr=" STYLEREF 1 \s ">
        <w:r w:rsidR="00606948">
          <w:rPr>
            <w:noProof/>
          </w:rPr>
          <w:t>2</w:t>
        </w:r>
      </w:fldSimple>
      <w:r w:rsidR="00606948">
        <w:t>.</w:t>
      </w:r>
      <w:fldSimple w:instr=" SEQ Рис. \* ARABIC \s 1 ">
        <w:r w:rsidR="00606948">
          <w:rPr>
            <w:noProof/>
          </w:rPr>
          <w:t>15</w:t>
        </w:r>
      </w:fldSimple>
      <w:r>
        <w:t>. Блок-схема алгоритма работы тестовой задачи 5, длительные вычисления</w:t>
      </w:r>
      <w:bookmarkEnd w:id="92"/>
    </w:p>
    <w:p w14:paraId="26DB231E" w14:textId="77777777" w:rsidR="00780605" w:rsidRDefault="00780605" w:rsidP="00780605">
      <w:pPr>
        <w:pStyle w:val="3"/>
        <w:rPr>
          <w:lang w:val="ru-RU"/>
        </w:rPr>
      </w:pPr>
      <w:bookmarkStart w:id="93" w:name="_Toc231261398"/>
      <w:r>
        <w:rPr>
          <w:lang w:val="ru-RU"/>
        </w:rPr>
        <w:lastRenderedPageBreak/>
        <w:t>Общая память</w:t>
      </w:r>
      <w:bookmarkEnd w:id="93"/>
    </w:p>
    <w:p w14:paraId="3FDEFDAE" w14:textId="7CB7337E" w:rsidR="00132A85" w:rsidRDefault="00521098" w:rsidP="00132A85">
      <w:pPr>
        <w:pStyle w:val="BodyText"/>
        <w:keepNext/>
      </w:pPr>
      <w:r>
        <w:pict w14:anchorId="3394583D">
          <v:shape id="_x0000_i1034" type="#_x0000_t75" style="width:296.9pt;height:239.75pt;mso-position-vertical:absolute">
            <v:imagedata r:id="rId26" o:title=""/>
          </v:shape>
        </w:pict>
      </w:r>
    </w:p>
    <w:p w14:paraId="68B6D67F" w14:textId="489F70C5" w:rsidR="00CD06F7" w:rsidRDefault="00132A85" w:rsidP="00132A85">
      <w:pPr>
        <w:pStyle w:val="Caption"/>
        <w:jc w:val="both"/>
      </w:pPr>
      <w:bookmarkStart w:id="94" w:name="_Toc231256239"/>
      <w:r>
        <w:t xml:space="preserve">Рис. </w:t>
      </w:r>
      <w:fldSimple w:instr=" STYLEREF 1 \s ">
        <w:r w:rsidR="00606948">
          <w:rPr>
            <w:noProof/>
          </w:rPr>
          <w:t>2</w:t>
        </w:r>
      </w:fldSimple>
      <w:r w:rsidR="00606948">
        <w:t>.</w:t>
      </w:r>
      <w:fldSimple w:instr=" SEQ Рис. \* ARABIC \s 1 ">
        <w:r w:rsidR="00606948">
          <w:rPr>
            <w:noProof/>
          </w:rPr>
          <w:t>16</w:t>
        </w:r>
      </w:fldSimple>
      <w:r>
        <w:t>. Блок-схема алгоритма работы тестовой задачи 6, общая память</w:t>
      </w:r>
      <w:bookmarkEnd w:id="94"/>
    </w:p>
    <w:p w14:paraId="70CF8635" w14:textId="3FEF30EA" w:rsidR="00521098" w:rsidRPr="00521098" w:rsidRDefault="00521098" w:rsidP="00521098">
      <w:r>
        <w:t>Аналогичен тесту с короткими вычислениями за исключением того, что переменная, куда записывается результат, статическая атомарная.</w:t>
      </w:r>
    </w:p>
    <w:p w14:paraId="494FC19E" w14:textId="77777777" w:rsidR="00780605" w:rsidRDefault="00780605" w:rsidP="00780605">
      <w:pPr>
        <w:pStyle w:val="3"/>
        <w:rPr>
          <w:lang w:val="ru-RU"/>
        </w:rPr>
      </w:pPr>
      <w:bookmarkStart w:id="95" w:name="_Toc231261399"/>
      <w:r>
        <w:rPr>
          <w:lang w:val="ru-RU"/>
        </w:rPr>
        <w:lastRenderedPageBreak/>
        <w:t>Примитивы синхронизации</w:t>
      </w:r>
      <w:bookmarkEnd w:id="95"/>
    </w:p>
    <w:p w14:paraId="3A834ABE" w14:textId="146AB181" w:rsidR="003330B0" w:rsidRDefault="003330B0" w:rsidP="003330B0">
      <w:r>
        <w:t xml:space="preserve">В качестве примитива синхронизации был взят мьютекс. Можно было выбрать любой другой: барьер, семафор, затвор – т.к. все они построены на базе одного и того же механизма. </w:t>
      </w:r>
      <w:r w:rsidR="006658F4">
        <w:t xml:space="preserve">У потоков </w:t>
      </w:r>
      <w:r w:rsidR="006658F4">
        <w:rPr>
          <w:lang w:val="en-US"/>
        </w:rPr>
        <w:t xml:space="preserve">pthread, State Threads и GNU Portable Threads </w:t>
      </w:r>
      <w:r w:rsidR="006658F4">
        <w:t>принципы работы с ним различаются</w:t>
      </w:r>
      <w:r w:rsidR="006658F4">
        <w:rPr>
          <w:lang w:val="en-US"/>
        </w:rPr>
        <w:t>.</w:t>
      </w:r>
    </w:p>
    <w:p w14:paraId="2D7264B1" w14:textId="0F923743" w:rsidR="003330B0" w:rsidRPr="003330B0" w:rsidRDefault="003330B0" w:rsidP="003330B0">
      <w:r>
        <w:t>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13C3B16E" w14:textId="6CCCE059" w:rsidR="00132A85" w:rsidRDefault="00336D24" w:rsidP="00132A85">
      <w:pPr>
        <w:pStyle w:val="BodyText"/>
        <w:keepNext/>
      </w:pPr>
      <w:r>
        <w:pict w14:anchorId="5D09FB51">
          <v:shape id="_x0000_i1035" type="#_x0000_t75" style="width:305.8pt;height:245.7pt">
            <v:imagedata r:id="rId27" o:title=""/>
          </v:shape>
        </w:pict>
      </w:r>
    </w:p>
    <w:p w14:paraId="6267EBA1" w14:textId="3F70418F" w:rsidR="006D0757" w:rsidRPr="006D0757" w:rsidRDefault="00132A85" w:rsidP="00336D24">
      <w:pPr>
        <w:pStyle w:val="Caption"/>
        <w:jc w:val="both"/>
      </w:pPr>
      <w:bookmarkStart w:id="96" w:name="_Toc231256240"/>
      <w:r>
        <w:t xml:space="preserve">Рис. </w:t>
      </w:r>
      <w:fldSimple w:instr=" STYLEREF 1 \s ">
        <w:r w:rsidR="00606948">
          <w:rPr>
            <w:noProof/>
          </w:rPr>
          <w:t>2</w:t>
        </w:r>
      </w:fldSimple>
      <w:r w:rsidR="00606948">
        <w:t>.</w:t>
      </w:r>
      <w:fldSimple w:instr=" SEQ Рис. \* ARABIC \s 1 ">
        <w:r w:rsidR="00606948">
          <w:rPr>
            <w:noProof/>
          </w:rPr>
          <w:t>17</w:t>
        </w:r>
      </w:fldSimple>
      <w:r>
        <w:t>. Блок-схема алгоритма работы тестовой задачи 4, примитивы синхронизации</w:t>
      </w:r>
      <w:bookmarkEnd w:id="96"/>
    </w:p>
    <w:p w14:paraId="3ADBCD03" w14:textId="247ADE11" w:rsidR="00780605" w:rsidRDefault="00BD54D2" w:rsidP="00780605">
      <w:pPr>
        <w:pStyle w:val="3"/>
        <w:rPr>
          <w:lang w:val="ru-RU"/>
        </w:rPr>
      </w:pPr>
      <w:bookmarkStart w:id="97" w:name="_Toc231261400"/>
      <w:r>
        <w:rPr>
          <w:lang w:val="ru-RU"/>
        </w:rPr>
        <w:lastRenderedPageBreak/>
        <w:t>Операции чтения/записи</w:t>
      </w:r>
      <w:bookmarkEnd w:id="97"/>
    </w:p>
    <w:p w14:paraId="210249CE" w14:textId="7C63CAEB" w:rsidR="00336D24" w:rsidRDefault="00336D24" w:rsidP="00336D24">
      <w:pPr>
        <w:pStyle w:val="BodyText"/>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14:paraId="03368A82" w14:textId="6CB9A9D8" w:rsidR="00336D24" w:rsidRPr="00336D24" w:rsidRDefault="00336D24" w:rsidP="00336D24">
      <w:r>
        <w:t>Аналогично предыдущим тестам 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1D54BD64" w14:textId="251A29D4" w:rsidR="00132A85" w:rsidRDefault="00336D24" w:rsidP="00132A85">
      <w:pPr>
        <w:pStyle w:val="BodyText"/>
        <w:keepNext/>
      </w:pPr>
      <w:r>
        <w:pict w14:anchorId="5CCC111C">
          <v:shape id="_x0000_i1036" type="#_x0000_t75" style="width:333.3pt;height:302.1pt">
            <v:imagedata r:id="rId28" o:title=""/>
          </v:shape>
        </w:pict>
      </w:r>
    </w:p>
    <w:p w14:paraId="56F25BE0" w14:textId="574BD37D" w:rsidR="00780605" w:rsidRPr="00DB0FAD" w:rsidRDefault="00606948" w:rsidP="00132A85">
      <w:pPr>
        <w:pStyle w:val="Caption"/>
        <w:jc w:val="both"/>
      </w:pPr>
      <w:fldSimple w:instr=" STYLEREF 1 \s ">
        <w:r>
          <w:rPr>
            <w:noProof/>
          </w:rPr>
          <w:t>2</w:t>
        </w:r>
      </w:fldSimple>
      <w:r>
        <w:t>.</w:t>
      </w:r>
      <w:fldSimple w:instr=" SEQ Рис. \* ARABIC \s 1 ">
        <w:r>
          <w:rPr>
            <w:noProof/>
          </w:rPr>
          <w:t>18</w:t>
        </w:r>
      </w:fldSimple>
      <w:bookmarkStart w:id="98" w:name="_Toc231256241"/>
      <w:r w:rsidR="00132A85">
        <w:t>. Блок-схема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bookmarkEnd w:id="98"/>
    </w:p>
    <w:p w14:paraId="7D14C5D3" w14:textId="4B26F241" w:rsidR="0035451B" w:rsidRDefault="0035451B">
      <w:pPr>
        <w:spacing w:line="240" w:lineRule="auto"/>
        <w:ind w:firstLine="0"/>
        <w:jc w:val="left"/>
      </w:pPr>
    </w:p>
    <w:p w14:paraId="42B38C28" w14:textId="77777777" w:rsidR="00B33FC4" w:rsidRDefault="00B33FC4" w:rsidP="00B33FC4">
      <w:pPr>
        <w:pStyle w:val="Heading2"/>
      </w:pPr>
      <w:bookmarkStart w:id="99" w:name="_Toc231261401"/>
      <w:r>
        <w:t>Разработка гибридной модели потоков</w:t>
      </w:r>
      <w:bookmarkEnd w:id="99"/>
    </w:p>
    <w:p w14:paraId="2ABB8335" w14:textId="079EC8D4" w:rsidR="00CD06F7" w:rsidRDefault="00350FF2" w:rsidP="002B0C0A">
      <w:r>
        <w:t xml:space="preserve">Согласно проведенному исследованию, пик производительности высоконагруженного процесса при использовании вытесняющих (системных) потоков в </w:t>
      </w:r>
      <w:r>
        <w:rPr>
          <w:lang w:val="en-US"/>
        </w:rPr>
        <w:t xml:space="preserve">SMP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14:paraId="07536ADC" w14:textId="69FF727A"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14:paraId="24E15CD1" w14:textId="186284BA" w:rsidR="00D7772F" w:rsidRDefault="00DF1F1C" w:rsidP="002B0C0A">
      <w:r>
        <w:t>Забегая немного вперед, во всех тестах, кроме одного, издержками на создание/удаление можно пренебречь, поэтому теоретический ра</w:t>
      </w:r>
      <w:r w:rsidR="00E55CF7">
        <w:t>счет поведения гибридной модели сводится к</w:t>
      </w:r>
      <w:r w:rsidR="00E55CF7"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E55CF7">
        <w:t>.</w:t>
      </w:r>
    </w:p>
    <w:p w14:paraId="168AA04D" w14:textId="2943CF9E" w:rsidR="00E55CF7" w:rsidRDefault="00E55CF7" w:rsidP="002B0C0A">
      <w:r>
        <w:t>Логика теоретического расчета поведения гибридной модели в тесте на создание/удаление потоков такова: до</w:t>
      </w:r>
      <w:r w:rsidR="00294377">
        <w:t xml:space="preserve"> </w:t>
      </w:r>
      <w:r w:rsidR="006F0D68">
        <w:t>4</w:t>
      </w:r>
      <w:r w:rsidR="00185C50">
        <w:t>-х</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свыше 4-х потоков</w:t>
      </w:r>
      <w:r w:rsidR="007426CD">
        <w:t xml:space="preserve"> гибридная модель будет вести себя, как кооперативная.</w:t>
      </w:r>
      <w:r w:rsidR="00B8174A">
        <w:t xml:space="preserve"> А до 4-х потоков включительно формула расчета, например при гибридизации </w:t>
      </w:r>
      <w:r w:rsidR="000C615A">
        <w:t xml:space="preserve">потоков </w:t>
      </w:r>
      <w:r w:rsidR="000C615A">
        <w:rPr>
          <w:lang w:val="en-US"/>
        </w:rPr>
        <w:t xml:space="preserve">Pthreads </w:t>
      </w:r>
      <w:r w:rsidR="00B8174A">
        <w:t xml:space="preserve">потоками </w:t>
      </w:r>
      <w:r w:rsidR="00B8174A">
        <w:rPr>
          <w:lang w:val="en-US"/>
        </w:rPr>
        <w:t>State Threads,</w:t>
      </w:r>
      <w:r w:rsidR="00B8174A">
        <w:t xml:space="preserve"> следующая:</w:t>
      </w:r>
    </w:p>
    <w:p w14:paraId="7FBA8D67" w14:textId="2BD60F1C" w:rsidR="00B8174A" w:rsidRPr="00B8174A" w:rsidRDefault="00B8174A" w:rsidP="007D5C5B">
      <w:pPr>
        <w:ind w:firstLine="0"/>
        <w:rPr>
          <w:lang w:val="en-US"/>
        </w:rPr>
      </w:pPr>
      <m:oMathPara>
        <m:oMath>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en>
              </m:f>
            </m:den>
          </m:f>
        </m:oMath>
      </m:oMathPara>
    </w:p>
    <w:p w14:paraId="70CAD5EB" w14:textId="28619F6B" w:rsidR="00B8174A" w:rsidRDefault="007D5C5B" w:rsidP="007D5C5B">
      <w:pPr>
        <w:ind w:firstLine="0"/>
        <w:rPr>
          <w:lang w:val="en-US"/>
        </w:rPr>
      </w:pPr>
      <w:r>
        <w:t>где</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Pr>
          <w:lang w:val="en-US"/>
        </w:rPr>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потоков </w:t>
      </w:r>
      <w:r w:rsidR="000C615A">
        <w:rPr>
          <w:lang w:val="en-US"/>
        </w:rPr>
        <w:t>Pthreads</w:t>
      </w:r>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потоков </w:t>
      </w:r>
      <w:r>
        <w:rPr>
          <w:lang w:val="en-US"/>
        </w:rPr>
        <w:t>State Threads</w:t>
      </w:r>
      <w:r w:rsidR="00F56E0B">
        <w:rPr>
          <w:lang w:val="en-US"/>
        </w:rPr>
        <w:t>.</w:t>
      </w:r>
      <w:r w:rsidR="00DC2609">
        <w:rPr>
          <w:lang w:val="en-US"/>
        </w:rPr>
        <w:t xml:space="preserve"> </w:t>
      </w:r>
      <w:r w:rsidR="00DC2609">
        <w:t>Упростив получим</w:t>
      </w:r>
      <w:r w:rsidR="00DC2609">
        <w:rPr>
          <w:lang w:val="en-US"/>
        </w:rPr>
        <w:t>,</w:t>
      </w:r>
    </w:p>
    <w:p w14:paraId="18D11A84" w14:textId="28F2E710" w:rsidR="00074DEE" w:rsidRPr="00074DEE" w:rsidRDefault="00DC2609" w:rsidP="007D5C5B">
      <w:pPr>
        <w:ind w:firstLine="0"/>
        <w:rPr>
          <w:lang w:val="en-US"/>
        </w:rPr>
      </w:pPr>
      <m:oMathPara>
        <m:oMath>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en>
          </m:f>
        </m:oMath>
      </m:oMathPara>
    </w:p>
    <w:p w14:paraId="76A55221" w14:textId="77777777" w:rsidR="00E57197" w:rsidRDefault="00E57197">
      <w:pPr>
        <w:spacing w:line="240" w:lineRule="auto"/>
        <w:ind w:firstLine="0"/>
        <w:jc w:val="left"/>
      </w:pPr>
      <w:r>
        <w:br w:type="page"/>
      </w:r>
    </w:p>
    <w:p w14:paraId="3F4CBFF0" w14:textId="77777777" w:rsidR="00E57197" w:rsidRDefault="00780605" w:rsidP="00780605">
      <w:pPr>
        <w:pStyle w:val="Heading2"/>
      </w:pPr>
      <w:bookmarkStart w:id="100" w:name="_Toc231261402"/>
      <w:r>
        <w:lastRenderedPageBreak/>
        <w:t>Анализ результатов моделирования</w:t>
      </w:r>
      <w:bookmarkEnd w:id="100"/>
    </w:p>
    <w:p w14:paraId="0DAB0813" w14:textId="429B3B1F" w:rsidR="00294377" w:rsidRDefault="00277331" w:rsidP="00294377">
      <w:pPr>
        <w:rPr>
          <w:lang w:val="en-US"/>
        </w:rPr>
      </w:pPr>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 xml:space="preserve">Mac OS X 10.7.5 </w:t>
      </w:r>
      <w:r w:rsidR="00294377">
        <w:t xml:space="preserve">с процессором </w:t>
      </w:r>
      <w:r w:rsidR="00294377">
        <w:rPr>
          <w:lang w:val="en-US"/>
        </w:rPr>
        <w:t xml:space="preserve">Intel Core i5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 Threads.</w:t>
      </w:r>
    </w:p>
    <w:p w14:paraId="762C45CA" w14:textId="2941024B" w:rsidR="00185C50" w:rsidRPr="00185C50" w:rsidRDefault="00185C50" w:rsidP="00294377">
      <w:r>
        <w:t xml:space="preserve">Условные обозначения: </w:t>
      </w:r>
      <w:r w:rsidRPr="001C13EF">
        <w:rPr>
          <w:i/>
          <w:lang w:val="en-US"/>
        </w:rPr>
        <w:t>st</w:t>
      </w:r>
      <w:r>
        <w:rPr>
          <w:lang w:val="en-US"/>
        </w:rPr>
        <w:t xml:space="preserve"> – State Threads, </w:t>
      </w:r>
      <w:r w:rsidRPr="001C13EF">
        <w:rPr>
          <w:i/>
          <w:lang w:val="en-US"/>
        </w:rPr>
        <w:t>pth</w:t>
      </w:r>
      <w:r>
        <w:rPr>
          <w:lang w:val="en-US"/>
        </w:rPr>
        <w:t xml:space="preserve"> – GNU Portable Threads, </w:t>
      </w:r>
      <w:r w:rsidRPr="001C13EF">
        <w:rPr>
          <w:i/>
          <w:lang w:val="en-US"/>
        </w:rPr>
        <w:t>pthread</w:t>
      </w:r>
      <w:r>
        <w:rPr>
          <w:lang w:val="en-US"/>
        </w:rPr>
        <w:t xml:space="preserve"> – </w:t>
      </w:r>
      <w:r>
        <w:t xml:space="preserve">системные потоки, </w:t>
      </w:r>
      <w:r w:rsidRPr="001C13EF">
        <w:rPr>
          <w:i/>
          <w:lang w:val="en-US"/>
        </w:rPr>
        <w:t>theoretical</w:t>
      </w:r>
      <w:r>
        <w:rPr>
          <w:lang w:val="en-US"/>
        </w:rPr>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14:paraId="7E6C2F14" w14:textId="77777777" w:rsidR="00B35C44" w:rsidRDefault="00ED173D" w:rsidP="00B35C44">
      <w:pPr>
        <w:pStyle w:val="Heading2"/>
        <w:numPr>
          <w:ilvl w:val="2"/>
          <w:numId w:val="1"/>
        </w:numPr>
      </w:pPr>
      <w:bookmarkStart w:id="101" w:name="_Toc231261403"/>
      <w:r>
        <w:t>Создание</w:t>
      </w:r>
      <w:r w:rsidR="00B35C44">
        <w:t>/удалени</w:t>
      </w:r>
      <w:r>
        <w:t>е</w:t>
      </w:r>
      <w:r w:rsidR="00B35C44">
        <w:t xml:space="preserve"> поток</w:t>
      </w:r>
      <w:r>
        <w:t>ов</w:t>
      </w:r>
      <w:bookmarkEnd w:id="101"/>
    </w:p>
    <w:p w14:paraId="224FD398" w14:textId="77777777" w:rsidR="000975A2" w:rsidRDefault="00B33FC4" w:rsidP="000975A2">
      <w:pPr>
        <w:keepNext/>
        <w:ind w:firstLine="0"/>
      </w:pPr>
      <w:r>
        <w:rPr>
          <w:noProof/>
          <w:lang w:val="en-US" w:eastAsia="en-US"/>
        </w:rPr>
        <w:drawing>
          <wp:inline distT="0" distB="0" distL="0" distR="0" wp14:anchorId="1CD3CD3B" wp14:editId="69DED02B">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807424"/>
                    </a:xfrm>
                    <a:prstGeom prst="rect">
                      <a:avLst/>
                    </a:prstGeom>
                    <a:noFill/>
                    <a:ln>
                      <a:noFill/>
                    </a:ln>
                  </pic:spPr>
                </pic:pic>
              </a:graphicData>
            </a:graphic>
          </wp:inline>
        </w:drawing>
      </w:r>
    </w:p>
    <w:p w14:paraId="4AB43E6C" w14:textId="71E97089" w:rsidR="00281D9E" w:rsidRDefault="000975A2" w:rsidP="000975A2">
      <w:pPr>
        <w:pStyle w:val="Caption"/>
        <w:jc w:val="both"/>
      </w:pPr>
      <w:bookmarkStart w:id="102" w:name="_Toc231256242"/>
      <w:r>
        <w:t xml:space="preserve">Рис. </w:t>
      </w:r>
      <w:fldSimple w:instr=" STYLEREF 1 \s ">
        <w:r w:rsidR="00606948">
          <w:rPr>
            <w:noProof/>
          </w:rPr>
          <w:t>2</w:t>
        </w:r>
      </w:fldSimple>
      <w:r w:rsidR="00606948">
        <w:t>.</w:t>
      </w:r>
      <w:fldSimple w:instr=" SEQ Рис. \* ARABIC \s 1 ">
        <w:r w:rsidR="00606948">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bookmarkEnd w:id="102"/>
    </w:p>
    <w:p w14:paraId="0DEA2FF8" w14:textId="34ED3F54" w:rsidR="00281D9E" w:rsidRDefault="00281D9E" w:rsidP="00281D9E">
      <w:r>
        <w:t xml:space="preserve">Относительная погрешность измерений </w:t>
      </w:r>
      <w:r w:rsidRPr="0031786A">
        <w:t>0.0048</w:t>
      </w:r>
      <w:r>
        <w:t>.</w:t>
      </w:r>
    </w:p>
    <w:p w14:paraId="418CC2EF" w14:textId="2C84D2B4" w:rsidR="00281D9E" w:rsidRPr="00281D9E" w:rsidRDefault="00281D9E" w:rsidP="00281D9E">
      <w:r>
        <w:t xml:space="preserve">Из результатов эксперимента видно, что скорость создания/удаления потоков </w:t>
      </w:r>
      <w:r>
        <w:rPr>
          <w:lang w:val="en-US"/>
        </w:rPr>
        <w:t xml:space="preserve">State Threads </w:t>
      </w:r>
      <w:r>
        <w:t>во много раз превосходит скорости у остальных моделей.</w:t>
      </w:r>
    </w:p>
    <w:p w14:paraId="3BE9F432" w14:textId="77777777" w:rsidR="0045081D" w:rsidRDefault="00B33FC4" w:rsidP="0045081D">
      <w:pPr>
        <w:keepNext/>
        <w:ind w:firstLine="0"/>
      </w:pPr>
      <w:r>
        <w:rPr>
          <w:noProof/>
          <w:lang w:val="en-US" w:eastAsia="en-US"/>
        </w:rPr>
        <w:drawing>
          <wp:inline distT="0" distB="0" distL="0" distR="0" wp14:anchorId="0E42DBEE" wp14:editId="384DDD16">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916070"/>
                    </a:xfrm>
                    <a:prstGeom prst="rect">
                      <a:avLst/>
                    </a:prstGeom>
                    <a:noFill/>
                    <a:ln>
                      <a:noFill/>
                    </a:ln>
                  </pic:spPr>
                </pic:pic>
              </a:graphicData>
            </a:graphic>
          </wp:inline>
        </w:drawing>
      </w:r>
    </w:p>
    <w:p w14:paraId="23E4DF49" w14:textId="7CA1511B" w:rsidR="00B33FC4" w:rsidRDefault="0045081D" w:rsidP="0045081D">
      <w:pPr>
        <w:pStyle w:val="Caption"/>
        <w:jc w:val="both"/>
      </w:pPr>
      <w:bookmarkStart w:id="103" w:name="_Toc231256243"/>
      <w:r>
        <w:t xml:space="preserve">Рис. </w:t>
      </w:r>
      <w:fldSimple w:instr=" STYLEREF 1 \s ">
        <w:r w:rsidR="00606948">
          <w:rPr>
            <w:noProof/>
          </w:rPr>
          <w:t>2</w:t>
        </w:r>
      </w:fldSimple>
      <w:r w:rsidR="00606948">
        <w:t>.</w:t>
      </w:r>
      <w:fldSimple w:instr=" SEQ Рис. \* ARABIC \s 1 ">
        <w:r w:rsidR="00606948">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bookmarkEnd w:id="103"/>
    </w:p>
    <w:p w14:paraId="009B9454" w14:textId="77777777" w:rsidR="00733362" w:rsidRPr="00733362" w:rsidRDefault="00733362" w:rsidP="00733362"/>
    <w:p w14:paraId="454C2139" w14:textId="77777777" w:rsidR="0045081D" w:rsidRDefault="0045081D" w:rsidP="0045081D">
      <w:pPr>
        <w:ind w:firstLine="708"/>
      </w:pPr>
      <w:r>
        <w:t xml:space="preserve">Тем не менее, даже результатами аутсайдера </w:t>
      </w:r>
      <w:r>
        <w:rPr>
          <w:lang w:val="en-US"/>
        </w:rPr>
        <w:t xml:space="preserve">Portable Threads </w:t>
      </w:r>
      <w:r>
        <w:t>можно пренебречь для дальнейших тестов, т.к. скорость создания/удаления одного потока составляет около 120нс. Для системных потоков эти издержки не превысят 5мс на 1с времени, т.е. будут менее 0.5%.</w:t>
      </w:r>
    </w:p>
    <w:p w14:paraId="716E54CA" w14:textId="2228C6B9" w:rsidR="00074DEE" w:rsidRPr="002C653F" w:rsidRDefault="00074DEE" w:rsidP="0045081D">
      <w:pPr>
        <w:ind w:firstLine="708"/>
        <w:rPr>
          <w:lang w:val="en-US"/>
        </w:rPr>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14:paraId="59E87137" w14:textId="77777777" w:rsidR="0045081D" w:rsidRPr="0045081D" w:rsidRDefault="0045081D" w:rsidP="0045081D"/>
    <w:p w14:paraId="535CE32A" w14:textId="77777777" w:rsidR="003D2AD4" w:rsidRDefault="00480204" w:rsidP="003D2AD4">
      <w:pPr>
        <w:keepNext/>
        <w:ind w:firstLine="0"/>
      </w:pPr>
      <w:r>
        <w:rPr>
          <w:noProof/>
          <w:lang w:val="en-US" w:eastAsia="en-US"/>
        </w:rPr>
        <w:drawing>
          <wp:inline distT="0" distB="0" distL="0" distR="0" wp14:anchorId="626BD0C2" wp14:editId="158AB201">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811660"/>
                    </a:xfrm>
                    <a:prstGeom prst="rect">
                      <a:avLst/>
                    </a:prstGeom>
                    <a:noFill/>
                    <a:ln>
                      <a:noFill/>
                    </a:ln>
                  </pic:spPr>
                </pic:pic>
              </a:graphicData>
            </a:graphic>
          </wp:inline>
        </w:drawing>
      </w:r>
    </w:p>
    <w:p w14:paraId="01444497" w14:textId="4BDFAACD" w:rsidR="0077356E" w:rsidRDefault="003D2AD4" w:rsidP="003D2AD4">
      <w:pPr>
        <w:pStyle w:val="Caption"/>
        <w:jc w:val="both"/>
      </w:pPr>
      <w:bookmarkStart w:id="104" w:name="_Toc231256244"/>
      <w:r>
        <w:t xml:space="preserve">Рис. </w:t>
      </w:r>
      <w:fldSimple w:instr=" STYLEREF 1 \s ">
        <w:r w:rsidR="00606948">
          <w:rPr>
            <w:noProof/>
          </w:rPr>
          <w:t>2</w:t>
        </w:r>
      </w:fldSimple>
      <w:r w:rsidR="00606948">
        <w:t>.</w:t>
      </w:r>
      <w:fldSimple w:instr=" SEQ Рис. \* ARABIC \s 1 ">
        <w:r w:rsidR="00606948">
          <w:rPr>
            <w:noProof/>
          </w:rPr>
          <w:t>21</w:t>
        </w:r>
      </w:fldSimple>
      <w:r>
        <w:t>.</w:t>
      </w:r>
      <w:r w:rsidRPr="003D2AD4">
        <w:t xml:space="preserve"> </w:t>
      </w:r>
      <w:r>
        <w:t xml:space="preserve">Графики зависимости </w:t>
      </w:r>
      <w:r w:rsidR="001346EF">
        <w:t>прироста производительности потоков выполнения относительно системных потоков</w:t>
      </w:r>
      <w:r w:rsidR="00A80329">
        <w:t>, создание/удаление потока</w:t>
      </w:r>
      <w:bookmarkEnd w:id="104"/>
    </w:p>
    <w:p w14:paraId="261260C3" w14:textId="77777777" w:rsidR="008B213B" w:rsidRPr="008B213B" w:rsidRDefault="008B213B" w:rsidP="008B213B"/>
    <w:p w14:paraId="5DF4F20E" w14:textId="2D6D110F" w:rsidR="00074DEE" w:rsidRDefault="00074DEE" w:rsidP="00074DEE">
      <w:r>
        <w:t>На графике модели гибридных потоков можно наблюдать полуторакратный прирост производительности.</w:t>
      </w:r>
    </w:p>
    <w:p w14:paraId="76335639" w14:textId="06E5E561" w:rsidR="00074DEE" w:rsidRPr="00074DEE" w:rsidRDefault="00074DEE" w:rsidP="00074DEE">
      <w:r w:rsidRPr="00074DEE">
        <w:rPr>
          <w:b/>
        </w:rPr>
        <w:t>Вывод</w:t>
      </w:r>
      <w:r>
        <w:t>: полуторакратный прирост производительности, полученный в результате моделирования, станет крайне незна</w:t>
      </w:r>
      <w:r w:rsidR="004C758A">
        <w:t>чительным в реальных программах, однако стоит отметить, что издержи на применение гибридной модели также крайне малы.</w:t>
      </w:r>
    </w:p>
    <w:p w14:paraId="57220F29" w14:textId="77777777" w:rsidR="0077356E" w:rsidRPr="0077356E" w:rsidRDefault="0077356E" w:rsidP="0077356E">
      <w:pPr>
        <w:pStyle w:val="3"/>
      </w:pPr>
      <w:bookmarkStart w:id="105" w:name="_Toc231261404"/>
      <w:r>
        <w:rPr>
          <w:lang w:val="ru-RU"/>
        </w:rPr>
        <w:t>Переключение контекста</w:t>
      </w:r>
      <w:bookmarkEnd w:id="105"/>
    </w:p>
    <w:p w14:paraId="458EAA21" w14:textId="77777777" w:rsidR="00813230" w:rsidRDefault="00B33FC4" w:rsidP="00813230">
      <w:pPr>
        <w:keepNext/>
        <w:ind w:firstLine="0"/>
      </w:pPr>
      <w:r>
        <w:rPr>
          <w:noProof/>
          <w:lang w:val="en-US" w:eastAsia="en-US"/>
        </w:rPr>
        <w:drawing>
          <wp:inline distT="0" distB="0" distL="0" distR="0" wp14:anchorId="02E8833C" wp14:editId="6E8EDF5C">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929354"/>
                    </a:xfrm>
                    <a:prstGeom prst="rect">
                      <a:avLst/>
                    </a:prstGeom>
                    <a:noFill/>
                    <a:ln>
                      <a:noFill/>
                    </a:ln>
                  </pic:spPr>
                </pic:pic>
              </a:graphicData>
            </a:graphic>
          </wp:inline>
        </w:drawing>
      </w:r>
    </w:p>
    <w:p w14:paraId="16EFBCEA" w14:textId="4A392D59" w:rsidR="00281D9E" w:rsidRDefault="00813230" w:rsidP="00813230">
      <w:pPr>
        <w:pStyle w:val="Caption"/>
        <w:jc w:val="both"/>
      </w:pPr>
      <w:bookmarkStart w:id="106" w:name="_Toc231256245"/>
      <w:r>
        <w:t xml:space="preserve">Рис. </w:t>
      </w:r>
      <w:fldSimple w:instr=" STYLEREF 1 \s ">
        <w:r w:rsidR="00606948">
          <w:rPr>
            <w:noProof/>
          </w:rPr>
          <w:t>2</w:t>
        </w:r>
      </w:fldSimple>
      <w:r w:rsidR="00606948">
        <w:t>.</w:t>
      </w:r>
      <w:fldSimple w:instr=" SEQ Рис. \* ARABIC \s 1 ">
        <w:r w:rsidR="00606948">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bookmarkEnd w:id="106"/>
    </w:p>
    <w:p w14:paraId="2665AFB4" w14:textId="77777777" w:rsidR="008B213B" w:rsidRPr="008B213B" w:rsidRDefault="008B213B" w:rsidP="008B213B"/>
    <w:p w14:paraId="1DA998CC" w14:textId="4E6D7EE2" w:rsidR="00813230" w:rsidRDefault="00813230" w:rsidP="008B213B">
      <w:r>
        <w:t xml:space="preserve">Относительная погрешность измерений </w:t>
      </w:r>
      <w:r w:rsidRPr="00737643">
        <w:t>0.0102</w:t>
      </w:r>
      <w:r>
        <w:t>.</w:t>
      </w:r>
    </w:p>
    <w:p w14:paraId="06203614" w14:textId="2A16E08C" w:rsidR="008B213B" w:rsidRDefault="008B213B" w:rsidP="008B213B">
      <w:r>
        <w:t>На графиках можно наблюдать стабильность работы кооперативной модели и снижение производительности вытесняющих с ростом количества потоков выполнения.</w:t>
      </w:r>
    </w:p>
    <w:p w14:paraId="4AB12E2E" w14:textId="2BE8F8C8"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14:paraId="239CD897" w14:textId="4B27B8A2"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пользовательская ОС </w:t>
      </w:r>
      <w:r>
        <w:rPr>
          <w:lang w:val="en-US"/>
        </w:rPr>
        <w:t>Ubuntu Linux</w:t>
      </w:r>
      <w:r>
        <w:t xml:space="preserve"> совершает </w:t>
      </w:r>
      <w:r w:rsidR="00967B08">
        <w:t>около 35</w:t>
      </w:r>
      <w:r>
        <w:t xml:space="preserve"> принудительных переключений в единицу времени, а серверная ОС Ubuntu Server – около </w:t>
      </w:r>
      <w:r w:rsidR="00263D04">
        <w:t>6</w:t>
      </w:r>
      <w:r>
        <w:t>.</w:t>
      </w:r>
    </w:p>
    <w:p w14:paraId="761AD13B" w14:textId="77777777" w:rsidR="0092313E" w:rsidRDefault="00B33FC4" w:rsidP="0092313E">
      <w:pPr>
        <w:keepNext/>
        <w:ind w:firstLine="0"/>
      </w:pPr>
      <w:r>
        <w:rPr>
          <w:noProof/>
          <w:lang w:val="en-US" w:eastAsia="en-US"/>
        </w:rPr>
        <w:lastRenderedPageBreak/>
        <w:drawing>
          <wp:inline distT="0" distB="0" distL="0" distR="0" wp14:anchorId="6FA0D316" wp14:editId="79192CE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942113"/>
                    </a:xfrm>
                    <a:prstGeom prst="rect">
                      <a:avLst/>
                    </a:prstGeom>
                    <a:noFill/>
                    <a:ln>
                      <a:noFill/>
                    </a:ln>
                  </pic:spPr>
                </pic:pic>
              </a:graphicData>
            </a:graphic>
          </wp:inline>
        </w:drawing>
      </w:r>
    </w:p>
    <w:p w14:paraId="718527C1" w14:textId="28847605" w:rsidR="0077356E" w:rsidRDefault="0092313E" w:rsidP="0092313E">
      <w:pPr>
        <w:pStyle w:val="Caption"/>
        <w:jc w:val="both"/>
      </w:pPr>
      <w:bookmarkStart w:id="107" w:name="_Toc231256246"/>
      <w:r>
        <w:t xml:space="preserve">Рис. </w:t>
      </w:r>
      <w:fldSimple w:instr=" STYLEREF 1 \s ">
        <w:r w:rsidR="00606948">
          <w:rPr>
            <w:noProof/>
          </w:rPr>
          <w:t>2</w:t>
        </w:r>
      </w:fldSimple>
      <w:r w:rsidR="00606948">
        <w:t>.</w:t>
      </w:r>
      <w:fldSimple w:instr=" SEQ Рис. \* ARABIC \s 1 ">
        <w:r w:rsidR="00606948">
          <w:rPr>
            <w:noProof/>
          </w:rPr>
          <w:t>23</w:t>
        </w:r>
      </w:fldSimple>
      <w:r>
        <w:t>.</w:t>
      </w:r>
      <w:r w:rsidRPr="003D2AD4">
        <w:t xml:space="preserve"> </w:t>
      </w:r>
      <w:r>
        <w:t>Графики зависимости прироста производительности потоков выполнения относительно системных потоков, переключение контекста</w:t>
      </w:r>
      <w:bookmarkEnd w:id="107"/>
    </w:p>
    <w:p w14:paraId="65B4197D" w14:textId="77777777" w:rsidR="00FA2B0A" w:rsidRPr="00FA2B0A" w:rsidRDefault="00FA2B0A" w:rsidP="00CE2404">
      <w:pPr>
        <w:jc w:val="left"/>
      </w:pPr>
    </w:p>
    <w:p w14:paraId="5F94ACC0" w14:textId="77777777" w:rsidR="00FA2B0A" w:rsidRPr="00074DEE" w:rsidRDefault="00FA2B0A" w:rsidP="00FA2B0A">
      <w:r w:rsidRPr="00074DEE">
        <w:rPr>
          <w:b/>
        </w:rPr>
        <w:t>Вывод</w:t>
      </w:r>
      <w:r>
        <w:t>: полуторакратный прирост производительности, полученный в результате моделирования, станет крайне незначительным в реальных программах, однако стоит отметить, что издержи на применение гибридной модели также крайне малы.</w:t>
      </w:r>
    </w:p>
    <w:p w14:paraId="611E399A" w14:textId="77777777" w:rsidR="00FA2B0A" w:rsidRPr="00FA2B0A" w:rsidRDefault="00FA2B0A" w:rsidP="00FA2B0A"/>
    <w:p w14:paraId="26EAA2B0" w14:textId="77777777" w:rsidR="00D908E3" w:rsidRPr="003F0397" w:rsidRDefault="000806A3" w:rsidP="00D908E3">
      <w:pPr>
        <w:pStyle w:val="3"/>
      </w:pPr>
      <w:bookmarkStart w:id="108" w:name="_Toc231261405"/>
      <w:r>
        <w:rPr>
          <w:lang w:val="ru-RU"/>
        </w:rPr>
        <w:t>Короткие вычисления</w:t>
      </w:r>
      <w:bookmarkEnd w:id="108"/>
    </w:p>
    <w:p w14:paraId="5ED00DAC" w14:textId="77777777" w:rsidR="0082605E" w:rsidRDefault="00B33FC4" w:rsidP="0082605E">
      <w:pPr>
        <w:pStyle w:val="3"/>
        <w:numPr>
          <w:ilvl w:val="0"/>
          <w:numId w:val="0"/>
        </w:numPr>
      </w:pPr>
      <w:r>
        <w:rPr>
          <w:noProof/>
          <w:lang w:eastAsia="en-US"/>
        </w:rPr>
        <w:drawing>
          <wp:inline distT="0" distB="0" distL="0" distR="0" wp14:anchorId="62E8A351" wp14:editId="72586039">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14123"/>
                    </a:xfrm>
                    <a:prstGeom prst="rect">
                      <a:avLst/>
                    </a:prstGeom>
                    <a:noFill/>
                    <a:ln>
                      <a:noFill/>
                    </a:ln>
                  </pic:spPr>
                </pic:pic>
              </a:graphicData>
            </a:graphic>
          </wp:inline>
        </w:drawing>
      </w:r>
    </w:p>
    <w:p w14:paraId="06E80901" w14:textId="5F5281F0" w:rsidR="00560D11" w:rsidRPr="0092313E" w:rsidRDefault="0082605E" w:rsidP="0082605E">
      <w:pPr>
        <w:pStyle w:val="Caption"/>
        <w:jc w:val="both"/>
        <w:rPr>
          <w:lang w:val="en-US"/>
        </w:rPr>
      </w:pPr>
      <w:bookmarkStart w:id="109" w:name="_Toc231256247"/>
      <w:r>
        <w:t xml:space="preserve">Рис. </w:t>
      </w:r>
      <w:fldSimple w:instr=" STYLEREF 1 \s ">
        <w:r w:rsidR="00606948">
          <w:rPr>
            <w:noProof/>
          </w:rPr>
          <w:t>2</w:t>
        </w:r>
      </w:fldSimple>
      <w:r w:rsidR="00606948">
        <w:t>.</w:t>
      </w:r>
      <w:fldSimple w:instr=" SEQ Рис. \* ARABIC \s 1 ">
        <w:r w:rsidR="00606948">
          <w:rPr>
            <w:noProof/>
          </w:rPr>
          <w:t>24</w:t>
        </w:r>
      </w:fldSimple>
      <w:r>
        <w:t>. Графики зависимости количества выполненных задач в единицу времени от количества потоков выполнения, короткие вычисления</w:t>
      </w:r>
      <w:bookmarkEnd w:id="109"/>
    </w:p>
    <w:p w14:paraId="512014AD" w14:textId="77777777" w:rsidR="0092313E" w:rsidRDefault="00B33FC4" w:rsidP="0092313E">
      <w:pPr>
        <w:keepNext/>
        <w:ind w:firstLine="0"/>
      </w:pPr>
      <w:r>
        <w:rPr>
          <w:noProof/>
          <w:lang w:val="en-US" w:eastAsia="en-US"/>
        </w:rPr>
        <w:drawing>
          <wp:inline distT="0" distB="0" distL="0" distR="0" wp14:anchorId="255367AA" wp14:editId="3047BB9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57706"/>
                    </a:xfrm>
                    <a:prstGeom prst="rect">
                      <a:avLst/>
                    </a:prstGeom>
                    <a:noFill/>
                    <a:ln>
                      <a:noFill/>
                    </a:ln>
                  </pic:spPr>
                </pic:pic>
              </a:graphicData>
            </a:graphic>
          </wp:inline>
        </w:drawing>
      </w:r>
    </w:p>
    <w:p w14:paraId="1C144E5B" w14:textId="1977BB19" w:rsidR="005664B5" w:rsidRPr="0092313E" w:rsidRDefault="0092313E" w:rsidP="0092313E">
      <w:pPr>
        <w:pStyle w:val="Caption"/>
        <w:jc w:val="both"/>
      </w:pPr>
      <w:bookmarkStart w:id="110" w:name="_Toc231256248"/>
      <w:r>
        <w:t xml:space="preserve">Рис. </w:t>
      </w:r>
      <w:fldSimple w:instr=" STYLEREF 1 \s ">
        <w:r w:rsidR="00606948">
          <w:rPr>
            <w:noProof/>
          </w:rPr>
          <w:t>2</w:t>
        </w:r>
      </w:fldSimple>
      <w:r w:rsidR="00606948">
        <w:t>.</w:t>
      </w:r>
      <w:fldSimple w:instr=" SEQ Рис. \* ARABIC \s 1 ">
        <w:r w:rsidR="00606948">
          <w:rPr>
            <w:noProof/>
          </w:rPr>
          <w:t>25</w:t>
        </w:r>
      </w:fldSimple>
      <w:r>
        <w:t>.</w:t>
      </w:r>
      <w:r w:rsidRPr="003D2AD4">
        <w:t xml:space="preserve"> </w:t>
      </w:r>
      <w:r>
        <w:t>Графики зависимости прироста производительности потоков выполнения относительно системных потоков, короткие вычисления</w:t>
      </w:r>
      <w:bookmarkEnd w:id="110"/>
    </w:p>
    <w:p w14:paraId="0EAE3240" w14:textId="4DFDE1CB" w:rsidR="00560D11" w:rsidRPr="00690064" w:rsidRDefault="00560D11" w:rsidP="00560D11">
      <w:r>
        <w:t xml:space="preserve">Относительная погрешность измерений </w:t>
      </w:r>
      <w:r w:rsidRPr="00690064">
        <w:t>0.0113</w:t>
      </w:r>
      <w:r>
        <w:t>.</w:t>
      </w:r>
    </w:p>
    <w:p w14:paraId="1AC0F5A1" w14:textId="77777777" w:rsidR="000806A3" w:rsidRDefault="000806A3" w:rsidP="000806A3">
      <w:pPr>
        <w:pStyle w:val="3"/>
      </w:pPr>
      <w:bookmarkStart w:id="111" w:name="_Toc231261406"/>
      <w:r>
        <w:rPr>
          <w:lang w:val="ru-RU"/>
        </w:rPr>
        <w:lastRenderedPageBreak/>
        <w:t>Длительные вычисления</w:t>
      </w:r>
      <w:bookmarkEnd w:id="111"/>
    </w:p>
    <w:p w14:paraId="7C13C782" w14:textId="77777777" w:rsidR="0082605E" w:rsidRDefault="00353F1C" w:rsidP="0082605E">
      <w:pPr>
        <w:keepNext/>
        <w:ind w:firstLine="0"/>
      </w:pPr>
      <w:r>
        <w:rPr>
          <w:noProof/>
          <w:lang w:val="en-US" w:eastAsia="en-US"/>
        </w:rPr>
        <w:drawing>
          <wp:inline distT="0" distB="0" distL="0" distR="0" wp14:anchorId="32EE5043" wp14:editId="4C9127FA">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428227"/>
                    </a:xfrm>
                    <a:prstGeom prst="rect">
                      <a:avLst/>
                    </a:prstGeom>
                    <a:noFill/>
                    <a:ln>
                      <a:noFill/>
                    </a:ln>
                  </pic:spPr>
                </pic:pic>
              </a:graphicData>
            </a:graphic>
          </wp:inline>
        </w:drawing>
      </w:r>
    </w:p>
    <w:p w14:paraId="3381B428" w14:textId="41DF74BF" w:rsidR="005A7084" w:rsidRDefault="0082605E" w:rsidP="0082605E">
      <w:pPr>
        <w:pStyle w:val="Caption"/>
        <w:jc w:val="both"/>
      </w:pPr>
      <w:bookmarkStart w:id="112" w:name="_Toc231256249"/>
      <w:r>
        <w:t xml:space="preserve">Рис. </w:t>
      </w:r>
      <w:fldSimple w:instr=" STYLEREF 1 \s ">
        <w:r w:rsidR="00606948">
          <w:rPr>
            <w:noProof/>
          </w:rPr>
          <w:t>2</w:t>
        </w:r>
      </w:fldSimple>
      <w:r w:rsidR="00606948">
        <w:t>.</w:t>
      </w:r>
      <w:fldSimple w:instr=" SEQ Рис. \* ARABIC \s 1 ">
        <w:r w:rsidR="00606948">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bookmarkEnd w:id="112"/>
    </w:p>
    <w:p w14:paraId="69B1A775" w14:textId="77777777" w:rsidR="0048153F" w:rsidRDefault="00353F1C" w:rsidP="0048153F">
      <w:pPr>
        <w:keepNext/>
        <w:ind w:firstLine="0"/>
      </w:pPr>
      <w:r>
        <w:rPr>
          <w:noProof/>
          <w:lang w:val="en-US" w:eastAsia="en-US"/>
        </w:rPr>
        <w:drawing>
          <wp:inline distT="0" distB="0" distL="0" distR="0" wp14:anchorId="32C73A36" wp14:editId="532FC9AA">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291018"/>
                    </a:xfrm>
                    <a:prstGeom prst="rect">
                      <a:avLst/>
                    </a:prstGeom>
                    <a:noFill/>
                    <a:ln>
                      <a:noFill/>
                    </a:ln>
                  </pic:spPr>
                </pic:pic>
              </a:graphicData>
            </a:graphic>
          </wp:inline>
        </w:drawing>
      </w:r>
    </w:p>
    <w:p w14:paraId="11E93E79" w14:textId="70A9743F" w:rsidR="005A7084" w:rsidRDefault="0048153F" w:rsidP="0048153F">
      <w:pPr>
        <w:pStyle w:val="Caption"/>
        <w:jc w:val="both"/>
      </w:pPr>
      <w:bookmarkStart w:id="113" w:name="_Toc231256250"/>
      <w:r>
        <w:t xml:space="preserve">Рис. </w:t>
      </w:r>
      <w:fldSimple w:instr=" STYLEREF 1 \s ">
        <w:r w:rsidR="00606948">
          <w:rPr>
            <w:noProof/>
          </w:rPr>
          <w:t>2</w:t>
        </w:r>
      </w:fldSimple>
      <w:r w:rsidR="00606948">
        <w:t>.</w:t>
      </w:r>
      <w:fldSimple w:instr=" SEQ Рис. \* ARABIC \s 1 ">
        <w:r w:rsidR="00606948">
          <w:rPr>
            <w:noProof/>
          </w:rPr>
          <w:t>27</w:t>
        </w:r>
      </w:fldSimple>
      <w:r>
        <w:t>.</w:t>
      </w:r>
      <w:r w:rsidRPr="0048153F">
        <w:t xml:space="preserve"> </w:t>
      </w:r>
      <w:r>
        <w:t>Графики зависимости прироста производительности потоков выполнения относительно системных потоков, длительные вычисления</w:t>
      </w:r>
      <w:bookmarkEnd w:id="113"/>
    </w:p>
    <w:p w14:paraId="20662401" w14:textId="3E51C365" w:rsidR="009871A4" w:rsidRPr="009871A4" w:rsidRDefault="009871A4" w:rsidP="0048153F">
      <w:pPr>
        <w:rPr>
          <w:lang w:val="en-US"/>
        </w:rPr>
      </w:pPr>
      <w:r>
        <w:t xml:space="preserve">Относительная погрешность измерений </w:t>
      </w:r>
      <w:r w:rsidRPr="005A7084">
        <w:t>0.0011</w:t>
      </w:r>
      <w:r>
        <w:t>.</w:t>
      </w:r>
    </w:p>
    <w:p w14:paraId="0D1BAB68" w14:textId="77777777" w:rsidR="00D908E3" w:rsidRPr="002A7BD4" w:rsidRDefault="00D908E3" w:rsidP="00B35C44">
      <w:pPr>
        <w:pStyle w:val="3"/>
      </w:pPr>
      <w:bookmarkStart w:id="114" w:name="_Toc231261407"/>
      <w:r>
        <w:rPr>
          <w:lang w:val="ru-RU"/>
        </w:rPr>
        <w:t>Общая память</w:t>
      </w:r>
      <w:bookmarkEnd w:id="114"/>
    </w:p>
    <w:p w14:paraId="23B90F0A" w14:textId="77777777" w:rsidR="0082605E" w:rsidRDefault="00353F1C" w:rsidP="0082605E">
      <w:pPr>
        <w:keepNext/>
        <w:ind w:firstLine="0"/>
      </w:pPr>
      <w:r>
        <w:rPr>
          <w:noProof/>
          <w:lang w:val="en-US" w:eastAsia="en-US"/>
        </w:rPr>
        <w:drawing>
          <wp:inline distT="0" distB="0" distL="0" distR="0" wp14:anchorId="288B5319" wp14:editId="0943FC2A">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27419"/>
                    </a:xfrm>
                    <a:prstGeom prst="rect">
                      <a:avLst/>
                    </a:prstGeom>
                    <a:noFill/>
                    <a:ln>
                      <a:noFill/>
                    </a:ln>
                  </pic:spPr>
                </pic:pic>
              </a:graphicData>
            </a:graphic>
          </wp:inline>
        </w:drawing>
      </w:r>
    </w:p>
    <w:p w14:paraId="798B6721" w14:textId="14B9F41A" w:rsidR="000D7E82" w:rsidRDefault="0082605E" w:rsidP="0082605E">
      <w:pPr>
        <w:pStyle w:val="Caption"/>
        <w:jc w:val="both"/>
      </w:pPr>
      <w:bookmarkStart w:id="115" w:name="_Toc231256251"/>
      <w:r>
        <w:t xml:space="preserve">Рис. </w:t>
      </w:r>
      <w:fldSimple w:instr=" STYLEREF 1 \s ">
        <w:r w:rsidR="00606948">
          <w:rPr>
            <w:noProof/>
          </w:rPr>
          <w:t>2</w:t>
        </w:r>
      </w:fldSimple>
      <w:r w:rsidR="00606948">
        <w:t>.</w:t>
      </w:r>
      <w:fldSimple w:instr=" SEQ Рис. \* ARABIC \s 1 ">
        <w:r w:rsidR="00606948">
          <w:rPr>
            <w:noProof/>
          </w:rPr>
          <w:t>28</w:t>
        </w:r>
      </w:fldSimple>
      <w:r>
        <w:t>. Графики зависимости количества выполненных задач в единицу времени от количества потоков выполнения, общая память</w:t>
      </w:r>
      <w:bookmarkEnd w:id="115"/>
    </w:p>
    <w:p w14:paraId="423D3DAF" w14:textId="77777777" w:rsidR="00F1418E" w:rsidRDefault="00353F1C" w:rsidP="00F1418E">
      <w:pPr>
        <w:keepNext/>
        <w:ind w:firstLine="0"/>
      </w:pPr>
      <w:r>
        <w:rPr>
          <w:noProof/>
          <w:lang w:val="en-US" w:eastAsia="en-US"/>
        </w:rPr>
        <w:drawing>
          <wp:inline distT="0" distB="0" distL="0" distR="0" wp14:anchorId="4817C65D" wp14:editId="6FF3C85D">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405464"/>
                    </a:xfrm>
                    <a:prstGeom prst="rect">
                      <a:avLst/>
                    </a:prstGeom>
                    <a:noFill/>
                    <a:ln>
                      <a:noFill/>
                    </a:ln>
                  </pic:spPr>
                </pic:pic>
              </a:graphicData>
            </a:graphic>
          </wp:inline>
        </w:drawing>
      </w:r>
    </w:p>
    <w:p w14:paraId="74005F96" w14:textId="4BED19AC" w:rsidR="000D7E82" w:rsidRDefault="00F1418E" w:rsidP="00F1418E">
      <w:pPr>
        <w:pStyle w:val="Caption"/>
        <w:jc w:val="both"/>
      </w:pPr>
      <w:bookmarkStart w:id="116" w:name="_Toc231256252"/>
      <w:r>
        <w:t xml:space="preserve">Рис. </w:t>
      </w:r>
      <w:fldSimple w:instr=" STYLEREF 1 \s ">
        <w:r w:rsidR="00606948">
          <w:rPr>
            <w:noProof/>
          </w:rPr>
          <w:t>2</w:t>
        </w:r>
      </w:fldSimple>
      <w:r w:rsidR="00606948">
        <w:t>.</w:t>
      </w:r>
      <w:fldSimple w:instr=" SEQ Рис. \* ARABIC \s 1 ">
        <w:r w:rsidR="00606948">
          <w:rPr>
            <w:noProof/>
          </w:rPr>
          <w:t>29</w:t>
        </w:r>
      </w:fldSimple>
      <w:r>
        <w:t>.</w:t>
      </w:r>
      <w:r w:rsidRPr="0048153F">
        <w:t xml:space="preserve"> </w:t>
      </w:r>
      <w:r>
        <w:t>Графики зависимости прироста производительности потоков выполнения относительно системных потоков, общая память</w:t>
      </w:r>
      <w:bookmarkEnd w:id="116"/>
    </w:p>
    <w:p w14:paraId="4D5FEE69" w14:textId="64AA10ED" w:rsidR="002A7BD4" w:rsidRDefault="009871A4" w:rsidP="002A7BD4">
      <w:r>
        <w:t xml:space="preserve">Относительная погрешность измерений </w:t>
      </w:r>
      <w:r w:rsidR="002A7BD4" w:rsidRPr="002A7BD4">
        <w:t>0.0044</w:t>
      </w:r>
      <w:r>
        <w:t>.</w:t>
      </w:r>
    </w:p>
    <w:p w14:paraId="5633A5CE" w14:textId="77777777" w:rsidR="00B35C44" w:rsidRPr="000D7E82" w:rsidRDefault="00B35C44" w:rsidP="00B35C44">
      <w:pPr>
        <w:pStyle w:val="3"/>
      </w:pPr>
      <w:bookmarkStart w:id="117" w:name="_Toc231261408"/>
      <w:r>
        <w:rPr>
          <w:lang w:val="ru-RU"/>
        </w:rPr>
        <w:lastRenderedPageBreak/>
        <w:t>Примитивы синхронизации</w:t>
      </w:r>
      <w:bookmarkEnd w:id="117"/>
    </w:p>
    <w:p w14:paraId="6FA95B8F" w14:textId="77777777" w:rsidR="0082605E" w:rsidRDefault="00480204" w:rsidP="0082605E">
      <w:pPr>
        <w:keepNext/>
        <w:ind w:firstLine="0"/>
      </w:pPr>
      <w:r>
        <w:rPr>
          <w:noProof/>
          <w:lang w:val="en-US" w:eastAsia="en-US"/>
        </w:rPr>
        <w:drawing>
          <wp:inline distT="0" distB="0" distL="0" distR="0" wp14:anchorId="27C02468" wp14:editId="07E3D2EF">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541523"/>
                    </a:xfrm>
                    <a:prstGeom prst="rect">
                      <a:avLst/>
                    </a:prstGeom>
                    <a:noFill/>
                    <a:ln>
                      <a:noFill/>
                    </a:ln>
                  </pic:spPr>
                </pic:pic>
              </a:graphicData>
            </a:graphic>
          </wp:inline>
        </w:drawing>
      </w:r>
    </w:p>
    <w:p w14:paraId="3CE92B16" w14:textId="4159EE7D" w:rsidR="00560D11" w:rsidRDefault="0082605E" w:rsidP="0082605E">
      <w:pPr>
        <w:pStyle w:val="Caption"/>
        <w:jc w:val="both"/>
      </w:pPr>
      <w:bookmarkStart w:id="118" w:name="_Toc231256253"/>
      <w:r>
        <w:t xml:space="preserve">Рис. </w:t>
      </w:r>
      <w:fldSimple w:instr=" STYLEREF 1 \s ">
        <w:r w:rsidR="00606948">
          <w:rPr>
            <w:noProof/>
          </w:rPr>
          <w:t>2</w:t>
        </w:r>
      </w:fldSimple>
      <w:r w:rsidR="00606948">
        <w:t>.</w:t>
      </w:r>
      <w:fldSimple w:instr=" SEQ Рис. \* ARABIC \s 1 ">
        <w:r w:rsidR="00606948">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bookmarkEnd w:id="118"/>
    </w:p>
    <w:p w14:paraId="5DBFE292" w14:textId="77777777" w:rsidR="0082605E" w:rsidRDefault="00480204" w:rsidP="0082605E">
      <w:pPr>
        <w:keepNext/>
        <w:ind w:firstLine="0"/>
      </w:pPr>
      <w:r>
        <w:rPr>
          <w:noProof/>
          <w:lang w:val="en-US" w:eastAsia="en-US"/>
        </w:rPr>
        <w:drawing>
          <wp:inline distT="0" distB="0" distL="0" distR="0" wp14:anchorId="5EF4D8EA" wp14:editId="437ED785">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661620"/>
                    </a:xfrm>
                    <a:prstGeom prst="rect">
                      <a:avLst/>
                    </a:prstGeom>
                    <a:noFill/>
                    <a:ln>
                      <a:noFill/>
                    </a:ln>
                  </pic:spPr>
                </pic:pic>
              </a:graphicData>
            </a:graphic>
          </wp:inline>
        </w:drawing>
      </w:r>
    </w:p>
    <w:p w14:paraId="32DC1106" w14:textId="67D2CB37" w:rsidR="00E94EF0" w:rsidRDefault="0082605E" w:rsidP="0082605E">
      <w:pPr>
        <w:pStyle w:val="Caption"/>
        <w:jc w:val="both"/>
      </w:pPr>
      <w:bookmarkStart w:id="119" w:name="_Toc231256254"/>
      <w:r>
        <w:t xml:space="preserve">Рис. </w:t>
      </w:r>
      <w:fldSimple w:instr=" STYLEREF 1 \s ">
        <w:r w:rsidR="00606948">
          <w:rPr>
            <w:noProof/>
          </w:rPr>
          <w:t>2</w:t>
        </w:r>
      </w:fldSimple>
      <w:r w:rsidR="00606948">
        <w:t>.</w:t>
      </w:r>
      <w:fldSimple w:instr=" SEQ Рис. \* ARABIC \s 1 ">
        <w:r w:rsidR="00606948">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bookmarkEnd w:id="119"/>
    </w:p>
    <w:p w14:paraId="3E5B0922" w14:textId="77777777" w:rsidR="00915768" w:rsidRDefault="00353F1C" w:rsidP="00915768">
      <w:pPr>
        <w:keepNext/>
        <w:ind w:firstLine="0"/>
      </w:pPr>
      <w:r>
        <w:rPr>
          <w:noProof/>
          <w:lang w:val="en-US" w:eastAsia="en-US"/>
        </w:rPr>
        <w:lastRenderedPageBreak/>
        <w:drawing>
          <wp:inline distT="0" distB="0" distL="0" distR="0" wp14:anchorId="13AF4794" wp14:editId="2D990B08">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905200"/>
                    </a:xfrm>
                    <a:prstGeom prst="rect">
                      <a:avLst/>
                    </a:prstGeom>
                    <a:noFill/>
                    <a:ln>
                      <a:noFill/>
                    </a:ln>
                  </pic:spPr>
                </pic:pic>
              </a:graphicData>
            </a:graphic>
          </wp:inline>
        </w:drawing>
      </w:r>
    </w:p>
    <w:p w14:paraId="29111821" w14:textId="25F32CE7" w:rsidR="00501FC9" w:rsidRPr="00501FC9" w:rsidRDefault="00915768" w:rsidP="00501FC9">
      <w:pPr>
        <w:pStyle w:val="Caption"/>
        <w:jc w:val="both"/>
      </w:pPr>
      <w:bookmarkStart w:id="120" w:name="_Toc231256255"/>
      <w:r>
        <w:t xml:space="preserve">Рис. </w:t>
      </w:r>
      <w:fldSimple w:instr=" STYLEREF 1 \s ">
        <w:r w:rsidR="00606948">
          <w:rPr>
            <w:noProof/>
          </w:rPr>
          <w:t>2</w:t>
        </w:r>
      </w:fldSimple>
      <w:r w:rsidR="00606948">
        <w:t>.</w:t>
      </w:r>
      <w:fldSimple w:instr=" SEQ Рис. \* ARABIC \s 1 ">
        <w:r w:rsidR="00606948">
          <w:rPr>
            <w:noProof/>
          </w:rPr>
          <w:t>32</w:t>
        </w:r>
      </w:fldSimple>
      <w:r>
        <w:t>.</w:t>
      </w:r>
      <w:r w:rsidRPr="0048153F">
        <w:t xml:space="preserve"> </w:t>
      </w:r>
      <w:r>
        <w:t>Графики зависимости прироста производительности потоков выполнения относительно системных потоков, примитивы синхронизации</w:t>
      </w:r>
      <w:bookmarkEnd w:id="120"/>
    </w:p>
    <w:p w14:paraId="139287EB" w14:textId="22A02DA3" w:rsidR="00C821EE" w:rsidRDefault="00560D11" w:rsidP="00E94EF0">
      <w:r>
        <w:t xml:space="preserve">Относительная погрешность измерений </w:t>
      </w:r>
      <w:r w:rsidRPr="0077356E">
        <w:t>0.0017</w:t>
      </w:r>
      <w:r w:rsidR="009871A4">
        <w:t>.</w:t>
      </w:r>
    </w:p>
    <w:p w14:paraId="5733B919" w14:textId="77777777" w:rsidR="00501FC9" w:rsidRDefault="00501FC9" w:rsidP="00E94EF0"/>
    <w:p w14:paraId="769F7D7B" w14:textId="15B0B723" w:rsidR="00501FC9" w:rsidRPr="00074DEE" w:rsidRDefault="00501FC9" w:rsidP="00501FC9">
      <w:r w:rsidRPr="00074DEE">
        <w:rPr>
          <w:b/>
        </w:rPr>
        <w:t>Вывод</w:t>
      </w:r>
      <w:r>
        <w:t>: высокий прирост производительности, полученный в результате моделирования, станет крайне незначительным в реальных программах, однако стоит отметить, что издержи на применение гибридной модели также крайне малы.</w:t>
      </w:r>
    </w:p>
    <w:p w14:paraId="2B5F0069" w14:textId="77777777" w:rsidR="00501FC9" w:rsidRDefault="00501FC9" w:rsidP="00E94EF0"/>
    <w:p w14:paraId="7774EBF4" w14:textId="24DB8737" w:rsidR="00110961" w:rsidRPr="0041498A" w:rsidRDefault="004D7945" w:rsidP="001B4A9F">
      <w:pPr>
        <w:pStyle w:val="3"/>
        <w:rPr>
          <w:lang w:val="ru-RU"/>
        </w:rPr>
      </w:pPr>
      <w:bookmarkStart w:id="121" w:name="_Toc231261409"/>
      <w:r>
        <w:rPr>
          <w:lang w:val="ru-RU"/>
        </w:rPr>
        <w:t>Операции чтения/записи</w:t>
      </w:r>
      <w:bookmarkEnd w:id="121"/>
    </w:p>
    <w:p w14:paraId="1F425FBD" w14:textId="77777777" w:rsidR="0082605E" w:rsidRDefault="00353F1C" w:rsidP="0082605E">
      <w:pPr>
        <w:keepNext/>
        <w:ind w:firstLine="0"/>
      </w:pPr>
      <w:r>
        <w:rPr>
          <w:noProof/>
          <w:lang w:val="en-US" w:eastAsia="en-US"/>
        </w:rPr>
        <w:drawing>
          <wp:inline distT="0" distB="0" distL="0" distR="0" wp14:anchorId="60DA4192" wp14:editId="0BDACA5D">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427494"/>
                    </a:xfrm>
                    <a:prstGeom prst="rect">
                      <a:avLst/>
                    </a:prstGeom>
                    <a:noFill/>
                    <a:ln>
                      <a:noFill/>
                    </a:ln>
                  </pic:spPr>
                </pic:pic>
              </a:graphicData>
            </a:graphic>
          </wp:inline>
        </w:drawing>
      </w:r>
    </w:p>
    <w:p w14:paraId="47C32FD6" w14:textId="0808095A" w:rsidR="00C821EE" w:rsidRDefault="0082605E" w:rsidP="0082605E">
      <w:pPr>
        <w:pStyle w:val="Caption"/>
        <w:jc w:val="both"/>
      </w:pPr>
      <w:bookmarkStart w:id="122" w:name="_Toc231256256"/>
      <w:r>
        <w:t xml:space="preserve">Рис. </w:t>
      </w:r>
      <w:fldSimple w:instr=" STYLEREF 1 \s ">
        <w:r w:rsidR="00606948">
          <w:rPr>
            <w:noProof/>
          </w:rPr>
          <w:t>2</w:t>
        </w:r>
      </w:fldSimple>
      <w:r w:rsidR="00606948">
        <w:t>.</w:t>
      </w:r>
      <w:fldSimple w:instr=" SEQ Рис. \* ARABIC \s 1 ">
        <w:r w:rsidR="00606948">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bookmarkEnd w:id="122"/>
    </w:p>
    <w:p w14:paraId="483C088E" w14:textId="77777777" w:rsidR="006D21AD" w:rsidRDefault="00057F4B" w:rsidP="006D21AD">
      <w:pPr>
        <w:keepNext/>
        <w:ind w:firstLine="0"/>
      </w:pPr>
      <w:r>
        <w:rPr>
          <w:noProof/>
          <w:lang w:val="en-US" w:eastAsia="en-US"/>
        </w:rPr>
        <w:lastRenderedPageBreak/>
        <w:drawing>
          <wp:inline distT="0" distB="0" distL="0" distR="0" wp14:anchorId="7BF6E8BE" wp14:editId="749B849A">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403922"/>
                    </a:xfrm>
                    <a:prstGeom prst="rect">
                      <a:avLst/>
                    </a:prstGeom>
                    <a:noFill/>
                    <a:ln>
                      <a:noFill/>
                    </a:ln>
                  </pic:spPr>
                </pic:pic>
              </a:graphicData>
            </a:graphic>
          </wp:inline>
        </w:drawing>
      </w:r>
    </w:p>
    <w:p w14:paraId="260EF5D1" w14:textId="08C2516A" w:rsidR="00C821EE" w:rsidRDefault="006D21AD" w:rsidP="006D21AD">
      <w:pPr>
        <w:pStyle w:val="Caption"/>
        <w:jc w:val="both"/>
      </w:pPr>
      <w:bookmarkStart w:id="123" w:name="_Toc231256257"/>
      <w:r>
        <w:t xml:space="preserve">Рис. </w:t>
      </w:r>
      <w:fldSimple w:instr=" STYLEREF 1 \s ">
        <w:r w:rsidR="00606948">
          <w:rPr>
            <w:noProof/>
          </w:rPr>
          <w:t>2</w:t>
        </w:r>
      </w:fldSimple>
      <w:r w:rsidR="00606948">
        <w:t>.</w:t>
      </w:r>
      <w:fldSimple w:instr=" SEQ Рис. \* ARABIC \s 1 ">
        <w:r w:rsidR="00606948">
          <w:rPr>
            <w:noProof/>
          </w:rPr>
          <w:t>34</w:t>
        </w:r>
      </w:fldSimple>
      <w:r>
        <w:t>.</w:t>
      </w:r>
      <w:r w:rsidRPr="0048153F">
        <w:t xml:space="preserve"> </w:t>
      </w:r>
      <w:r>
        <w:t>Графики зависимости прироста производительности потоков выполнения относительно системных потоков, операции чтения/записи</w:t>
      </w:r>
      <w:bookmarkEnd w:id="123"/>
    </w:p>
    <w:p w14:paraId="26F91AEF" w14:textId="6013C6B8" w:rsidR="00C821EE" w:rsidRDefault="00AA42E7" w:rsidP="00AA42E7">
      <w:r>
        <w:t xml:space="preserve">Относительная погрешность измерений </w:t>
      </w:r>
      <w:r w:rsidRPr="00C821EE">
        <w:t>0.0073</w:t>
      </w:r>
      <w:r w:rsidR="00B36615">
        <w:t>.</w:t>
      </w:r>
    </w:p>
    <w:p w14:paraId="1A4AF4CA" w14:textId="576C71C1" w:rsidR="006B3CEE" w:rsidRDefault="00E5460D" w:rsidP="00E5460D">
      <w:pPr>
        <w:pStyle w:val="Heading2"/>
      </w:pPr>
      <w:bookmarkStart w:id="124" w:name="_Toc231261410"/>
      <w:r>
        <w:t xml:space="preserve">Анализ свойств </w:t>
      </w:r>
      <w:r w:rsidR="00F85D23">
        <w:t xml:space="preserve">гибридной </w:t>
      </w:r>
      <w:r>
        <w:t>модели</w:t>
      </w:r>
      <w:bookmarkEnd w:id="124"/>
    </w:p>
    <w:p w14:paraId="50BB9A4D" w14:textId="77777777"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14:paraId="57023B31" w14:textId="251161F2"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Hyperlink"/>
          </w:rPr>
          <w:t>http://sourceforge.net/projects/state-threads/</w:t>
        </w:r>
      </w:hyperlink>
      <w:r>
        <w:t xml:space="preserve"> был взят </w:t>
      </w:r>
      <w:r w:rsidR="00D641BD">
        <w:t xml:space="preserve">и адаптирован </w:t>
      </w:r>
      <w:r>
        <w:t xml:space="preserve">пример веб-сервиса, разработанный для демонстрации работы кооперативных потоков </w:t>
      </w:r>
      <w:r>
        <w:rPr>
          <w:lang w:val="en-US"/>
        </w:rPr>
        <w:t xml:space="preserve">State Threads. </w:t>
      </w:r>
      <w:r>
        <w:t>Программа запускает процессы в количестве равным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t>ответа.</w:t>
      </w:r>
      <w:r w:rsidR="00AB1F60">
        <w:t xml:space="preserve"> Генератор нагрузки был взят по адресу </w:t>
      </w:r>
      <w:hyperlink r:id="rId46" w:history="1">
        <w:r w:rsidR="00AB1F60" w:rsidRPr="00AF0053">
          <w:rPr>
            <w:rStyle w:val="Hyperlink"/>
          </w:rPr>
          <w:t>http://www.spec.org/osg/web99/</w:t>
        </w:r>
      </w:hyperlink>
      <w:r w:rsidR="00AB1F60">
        <w:t>.</w:t>
      </w:r>
    </w:p>
    <w:p w14:paraId="34CF920D" w14:textId="77777777" w:rsidR="00D66C7D" w:rsidRDefault="00D66C7D" w:rsidP="00D66C7D">
      <w:pPr>
        <w:keepNext/>
        <w:ind w:firstLine="0"/>
      </w:pPr>
      <w:r>
        <w:rPr>
          <w:noProof/>
          <w:lang w:val="en-US" w:eastAsia="en-US"/>
        </w:rPr>
        <w:drawing>
          <wp:inline distT="0" distB="0" distL="0" distR="0" wp14:anchorId="22C31A2D" wp14:editId="4AAB2211">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714295"/>
                    </a:xfrm>
                    <a:prstGeom prst="rect">
                      <a:avLst/>
                    </a:prstGeom>
                    <a:noFill/>
                    <a:ln>
                      <a:noFill/>
                    </a:ln>
                  </pic:spPr>
                </pic:pic>
              </a:graphicData>
            </a:graphic>
          </wp:inline>
        </w:drawing>
      </w:r>
    </w:p>
    <w:p w14:paraId="4E199EAC" w14:textId="1AC32AF1" w:rsidR="003E748B" w:rsidRPr="00D66C7D" w:rsidRDefault="00D66C7D" w:rsidP="00D66C7D">
      <w:pPr>
        <w:pStyle w:val="Caption"/>
        <w:jc w:val="both"/>
      </w:pPr>
      <w:bookmarkStart w:id="125" w:name="_Toc231256258"/>
      <w:r>
        <w:t xml:space="preserve">Рис. </w:t>
      </w:r>
      <w:fldSimple w:instr=" STYLEREF 1 \s ">
        <w:r w:rsidR="00606948">
          <w:rPr>
            <w:noProof/>
          </w:rPr>
          <w:t>2</w:t>
        </w:r>
      </w:fldSimple>
      <w:r w:rsidR="00606948">
        <w:t>.</w:t>
      </w:r>
      <w:fldSimple w:instr=" SEQ Рис. \* ARABIC \s 1 ">
        <w:r w:rsidR="00606948">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t>сервер</w:t>
      </w:r>
      <w:bookmarkEnd w:id="125"/>
    </w:p>
    <w:p w14:paraId="6C11AB02" w14:textId="77777777" w:rsidR="00D66C7D" w:rsidRDefault="00D66C7D" w:rsidP="00D66C7D">
      <w:pPr>
        <w:keepNext/>
        <w:ind w:firstLine="0"/>
      </w:pPr>
      <w:r>
        <w:rPr>
          <w:noProof/>
          <w:lang w:val="en-US" w:eastAsia="en-US"/>
        </w:rPr>
        <w:drawing>
          <wp:inline distT="0" distB="0" distL="0" distR="0" wp14:anchorId="1FADBE2B" wp14:editId="17214ABB">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827144"/>
                    </a:xfrm>
                    <a:prstGeom prst="rect">
                      <a:avLst/>
                    </a:prstGeom>
                    <a:noFill/>
                    <a:ln>
                      <a:noFill/>
                    </a:ln>
                  </pic:spPr>
                </pic:pic>
              </a:graphicData>
            </a:graphic>
          </wp:inline>
        </w:drawing>
      </w:r>
    </w:p>
    <w:p w14:paraId="2246BF0B" w14:textId="177EBFA9" w:rsidR="00D66C7D" w:rsidRDefault="00D66C7D" w:rsidP="00D66C7D">
      <w:pPr>
        <w:pStyle w:val="Caption"/>
        <w:jc w:val="both"/>
      </w:pPr>
      <w:bookmarkStart w:id="126" w:name="_Toc231256259"/>
      <w:r>
        <w:t xml:space="preserve">Рис. </w:t>
      </w:r>
      <w:fldSimple w:instr=" STYLEREF 1 \s ">
        <w:r w:rsidR="00606948">
          <w:rPr>
            <w:noProof/>
          </w:rPr>
          <w:t>2</w:t>
        </w:r>
      </w:fldSimple>
      <w:r w:rsidR="00606948">
        <w:t>.</w:t>
      </w:r>
      <w:fldSimple w:instr=" SEQ Рис. \* ARABIC \s 1 ">
        <w:r w:rsidR="00606948">
          <w:rPr>
            <w:noProof/>
          </w:rPr>
          <w:t>36</w:t>
        </w:r>
      </w:fldSimple>
      <w:r>
        <w:t xml:space="preserve">. Графики зависимости прироста производительности потоков выполнения относительно системных потоков, </w:t>
      </w:r>
      <w:r>
        <w:rPr>
          <w:lang w:val="en-US"/>
        </w:rPr>
        <w:t>HTTP-</w:t>
      </w:r>
      <w:r>
        <w:t>сервер</w:t>
      </w:r>
      <w:bookmarkEnd w:id="126"/>
    </w:p>
    <w:p w14:paraId="2194AD72" w14:textId="2D3D2BE9" w:rsidR="00912B38" w:rsidRDefault="00912B38" w:rsidP="00912B38">
      <w:r>
        <w:t xml:space="preserve">Относительная погрешность измерений </w:t>
      </w:r>
      <w:r w:rsidRPr="00912B38">
        <w:t>0.0171</w:t>
      </w:r>
      <w:r>
        <w:t>.</w:t>
      </w:r>
    </w:p>
    <w:p w14:paraId="1C345F44" w14:textId="77777777" w:rsidR="00881E14" w:rsidRPr="00912B38" w:rsidRDefault="00881E14" w:rsidP="00912B38"/>
    <w:p w14:paraId="544BA7F5" w14:textId="77777777" w:rsidR="00670F6A" w:rsidRDefault="00670F6A" w:rsidP="00670F6A">
      <w:pPr>
        <w:pStyle w:val="Heading2"/>
        <w:rPr>
          <w:lang w:val="en-US"/>
        </w:rPr>
      </w:pPr>
      <w:bookmarkStart w:id="127" w:name="_Toc231261411"/>
      <w:r>
        <w:t>Парадокс производительности</w:t>
      </w:r>
      <w:bookmarkEnd w:id="127"/>
    </w:p>
    <w:p w14:paraId="0DC1D1EB" w14:textId="25B99430" w:rsidR="00850174" w:rsidRPr="00850174" w:rsidRDefault="00850174" w:rsidP="00850174">
      <w:r>
        <w:t xml:space="preserve">Рассмотрим функцию на языке </w:t>
      </w:r>
      <w:r>
        <w:rPr>
          <w:lang w:val="en-US"/>
        </w:rPr>
        <w:t xml:space="preserve">C, </w:t>
      </w:r>
      <w:r>
        <w:t>приведенную ниже.</w:t>
      </w:r>
    </w:p>
    <w:p w14:paraId="229017B7"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DWORD WINAPI </w:t>
      </w:r>
      <w:r w:rsidRPr="0077723F">
        <w:rPr>
          <w:rFonts w:ascii="Consolas" w:eastAsia="Times New Roman" w:hAnsi="Consolas" w:cs="Courier"/>
          <w:color w:val="2B91AF"/>
          <w:sz w:val="21"/>
          <w:szCs w:val="21"/>
          <w:bdr w:val="none" w:sz="0" w:space="0" w:color="auto" w:frame="1"/>
          <w:lang w:eastAsia="en-US"/>
        </w:rPr>
        <w:t>MyThreadFunction</w:t>
      </w:r>
      <w:r w:rsidRPr="0077723F">
        <w:rPr>
          <w:rFonts w:ascii="Consolas" w:eastAsia="Times New Roman" w:hAnsi="Consolas" w:cs="Courier"/>
          <w:color w:val="000000"/>
          <w:sz w:val="21"/>
          <w:szCs w:val="21"/>
          <w:bdr w:val="none" w:sz="0" w:space="0" w:color="auto" w:frame="1"/>
          <w:lang w:eastAsia="en-US"/>
        </w:rPr>
        <w:t>(LPVOID lpParam) {</w:t>
      </w:r>
    </w:p>
    <w:p w14:paraId="1D3C1AFE"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00008B"/>
          <w:sz w:val="21"/>
          <w:szCs w:val="21"/>
          <w:bdr w:val="none" w:sz="0" w:space="0" w:color="auto" w:frame="1"/>
          <w:lang w:eastAsia="en-US"/>
        </w:rPr>
        <w:t>volatile</w:t>
      </w: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00008B"/>
          <w:sz w:val="21"/>
          <w:szCs w:val="21"/>
          <w:bdr w:val="none" w:sz="0" w:space="0" w:color="auto" w:frame="1"/>
          <w:lang w:eastAsia="en-US"/>
        </w:rPr>
        <w:t>auto</w:t>
      </w:r>
      <w:r w:rsidRPr="0077723F">
        <w:rPr>
          <w:rFonts w:ascii="Consolas" w:eastAsia="Times New Roman" w:hAnsi="Consolas" w:cs="Courier"/>
          <w:color w:val="000000"/>
          <w:sz w:val="21"/>
          <w:szCs w:val="21"/>
          <w:bdr w:val="none" w:sz="0" w:space="0" w:color="auto" w:frame="1"/>
          <w:lang w:eastAsia="en-US"/>
        </w:rPr>
        <w:t xml:space="preserve"> x = </w:t>
      </w:r>
      <w:r w:rsidRPr="0077723F">
        <w:rPr>
          <w:rFonts w:ascii="Consolas" w:eastAsia="Times New Roman" w:hAnsi="Consolas" w:cs="Courier"/>
          <w:color w:val="800000"/>
          <w:sz w:val="21"/>
          <w:szCs w:val="21"/>
          <w:bdr w:val="none" w:sz="0" w:space="0" w:color="auto" w:frame="1"/>
          <w:lang w:eastAsia="en-US"/>
        </w:rPr>
        <w:t>1</w:t>
      </w:r>
      <w:r w:rsidRPr="0077723F">
        <w:rPr>
          <w:rFonts w:ascii="Consolas" w:eastAsia="Times New Roman" w:hAnsi="Consolas" w:cs="Courier"/>
          <w:color w:val="000000"/>
          <w:sz w:val="21"/>
          <w:szCs w:val="21"/>
          <w:bdr w:val="none" w:sz="0" w:space="0" w:color="auto" w:frame="1"/>
          <w:lang w:eastAsia="en-US"/>
        </w:rPr>
        <w:t>;</w:t>
      </w:r>
    </w:p>
    <w:p w14:paraId="42C8CC10"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00008B"/>
          <w:sz w:val="21"/>
          <w:szCs w:val="21"/>
          <w:bdr w:val="none" w:sz="0" w:space="0" w:color="auto" w:frame="1"/>
          <w:lang w:eastAsia="en-US"/>
        </w:rPr>
        <w:t>for</w:t>
      </w: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00008B"/>
          <w:sz w:val="21"/>
          <w:szCs w:val="21"/>
          <w:bdr w:val="none" w:sz="0" w:space="0" w:color="auto" w:frame="1"/>
          <w:lang w:eastAsia="en-US"/>
        </w:rPr>
        <w:t>auto</w:t>
      </w:r>
      <w:r w:rsidRPr="0077723F">
        <w:rPr>
          <w:rFonts w:ascii="Consolas" w:eastAsia="Times New Roman" w:hAnsi="Consolas" w:cs="Courier"/>
          <w:color w:val="000000"/>
          <w:sz w:val="21"/>
          <w:szCs w:val="21"/>
          <w:bdr w:val="none" w:sz="0" w:space="0" w:color="auto" w:frame="1"/>
          <w:lang w:eastAsia="en-US"/>
        </w:rPr>
        <w:t xml:space="preserve"> i = </w:t>
      </w:r>
      <w:r w:rsidRPr="0077723F">
        <w:rPr>
          <w:rFonts w:ascii="Consolas" w:eastAsia="Times New Roman" w:hAnsi="Consolas" w:cs="Courier"/>
          <w:color w:val="800000"/>
          <w:sz w:val="21"/>
          <w:szCs w:val="21"/>
          <w:bdr w:val="none" w:sz="0" w:space="0" w:color="auto" w:frame="1"/>
          <w:lang w:eastAsia="en-US"/>
        </w:rPr>
        <w:t>0</w:t>
      </w:r>
      <w:r w:rsidRPr="0077723F">
        <w:rPr>
          <w:rFonts w:ascii="Consolas" w:eastAsia="Times New Roman" w:hAnsi="Consolas" w:cs="Courier"/>
          <w:color w:val="000000"/>
          <w:sz w:val="21"/>
          <w:szCs w:val="21"/>
          <w:bdr w:val="none" w:sz="0" w:space="0" w:color="auto" w:frame="1"/>
          <w:lang w:eastAsia="en-US"/>
        </w:rPr>
        <w:t xml:space="preserve">; i &lt; </w:t>
      </w:r>
      <w:r w:rsidRPr="0077723F">
        <w:rPr>
          <w:rFonts w:ascii="Consolas" w:eastAsia="Times New Roman" w:hAnsi="Consolas" w:cs="Courier"/>
          <w:color w:val="800000"/>
          <w:sz w:val="21"/>
          <w:szCs w:val="21"/>
          <w:bdr w:val="none" w:sz="0" w:space="0" w:color="auto" w:frame="1"/>
          <w:lang w:eastAsia="en-US"/>
        </w:rPr>
        <w:t>800000000</w:t>
      </w:r>
      <w:r w:rsidRPr="0077723F">
        <w:rPr>
          <w:rFonts w:ascii="Consolas" w:eastAsia="Times New Roman" w:hAnsi="Consolas" w:cs="Courier"/>
          <w:color w:val="000000"/>
          <w:sz w:val="21"/>
          <w:szCs w:val="21"/>
          <w:bdr w:val="none" w:sz="0" w:space="0" w:color="auto" w:frame="1"/>
          <w:lang w:eastAsia="en-US"/>
        </w:rPr>
        <w:t xml:space="preserve"> / MAX_THREADS; ++i) {</w:t>
      </w:r>
    </w:p>
    <w:p w14:paraId="143F86C9"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x += i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14:paraId="360ED7B2"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14:paraId="529E5CAA" w14:textId="56929986"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00008B"/>
          <w:sz w:val="21"/>
          <w:szCs w:val="21"/>
          <w:bdr w:val="none" w:sz="0" w:space="0" w:color="auto" w:frame="1"/>
          <w:lang w:eastAsia="en-US"/>
        </w:rPr>
        <w:t>return</w:t>
      </w:r>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14:paraId="365DE64B" w14:textId="2055BCFA"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14:paraId="71569A57" w14:textId="38578994" w:rsidR="0077723F" w:rsidRDefault="001C1907" w:rsidP="0077723F">
      <w:r>
        <w:t xml:space="preserve">Запустив ее, например, на </w:t>
      </w:r>
      <w:r>
        <w:rPr>
          <w:lang w:val="en-US"/>
        </w:rPr>
        <w:t xml:space="preserve">Intel Core 2 Duo, MS Windows 7 c MAX_THREADS </w:t>
      </w:r>
      <w:r>
        <w:t>равным 4 и 50, можно наблюдать, задача, выполняемая в 4 потока завершиться позже, чем задача, выполняемая в 50 потоков – 7.1с против 5.8с.</w:t>
      </w:r>
      <w:r w:rsidR="005E3D88">
        <w:t xml:space="preserve"> Почему же так происходит?</w:t>
      </w:r>
    </w:p>
    <w:p w14:paraId="1B41700B" w14:textId="659A5AF6" w:rsidR="00C070BC" w:rsidRDefault="00735A55" w:rsidP="0077723F">
      <w:r>
        <w:t>Ниже приведены диаграммы с подробными результатами измерений.</w:t>
      </w:r>
    </w:p>
    <w:p w14:paraId="578E5837" w14:textId="39F36DE2" w:rsidR="00A70B72" w:rsidRDefault="00A70B72" w:rsidP="00A70B72">
      <w:pPr>
        <w:ind w:firstLine="0"/>
      </w:pPr>
      <w:r>
        <w:rPr>
          <w:noProof/>
          <w:lang w:val="en-US" w:eastAsia="en-US"/>
        </w:rPr>
        <w:drawing>
          <wp:inline distT="0" distB="0" distL="0" distR="0" wp14:anchorId="332A9CBE" wp14:editId="5FC59509">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a14="http://schemas.microsoft.com/office/drawing/2010/main" val="0"/>
                        </a:ext>
                      </a:extLst>
                    </a:blip>
                    <a:srcRect l="2889" r="6683" b="3882"/>
                    <a:stretch/>
                  </pic:blipFill>
                  <pic:spPr bwMode="auto">
                    <a:xfrm>
                      <a:off x="0" y="0"/>
                      <a:ext cx="2860006" cy="230033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70B72">
        <w:t xml:space="preserve"> </w:t>
      </w:r>
      <w:r>
        <w:rPr>
          <w:noProof/>
          <w:lang w:val="en-US" w:eastAsia="en-US"/>
        </w:rPr>
        <w:drawing>
          <wp:inline distT="0" distB="0" distL="0" distR="0" wp14:anchorId="0BF92927" wp14:editId="2BAE4E01">
            <wp:extent cx="2998490" cy="2296753"/>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a14="http://schemas.microsoft.com/office/drawing/2010/main" val="0"/>
                        </a:ext>
                      </a:extLst>
                    </a:blip>
                    <a:srcRect l="4209" t="1494" r="7667" b="6633"/>
                    <a:stretch/>
                  </pic:blipFill>
                  <pic:spPr bwMode="auto">
                    <a:xfrm>
                      <a:off x="0" y="0"/>
                      <a:ext cx="3001730" cy="2299235"/>
                    </a:xfrm>
                    <a:prstGeom prst="rect">
                      <a:avLst/>
                    </a:prstGeom>
                    <a:noFill/>
                    <a:ln>
                      <a:noFill/>
                    </a:ln>
                    <a:extLst>
                      <a:ext uri="{53640926-AAD7-44d8-BBD7-CCE9431645EC}">
                        <a14:shadowObscured xmlns:a14="http://schemas.microsoft.com/office/drawing/2010/main"/>
                      </a:ext>
                    </a:extLst>
                  </pic:spPr>
                </pic:pic>
              </a:graphicData>
            </a:graphic>
          </wp:inline>
        </w:drawing>
      </w:r>
    </w:p>
    <w:p w14:paraId="309480AF" w14:textId="4ACB5B5B" w:rsidR="00A70B72" w:rsidRDefault="00A70B72" w:rsidP="00A70B72">
      <w:pPr>
        <w:ind w:firstLine="0"/>
      </w:pPr>
      <w:r>
        <w:rPr>
          <w:noProof/>
          <w:lang w:val="en-US" w:eastAsia="en-US"/>
        </w:rPr>
        <w:drawing>
          <wp:inline distT="0" distB="0" distL="0" distR="0" wp14:anchorId="6594DF08" wp14:editId="6FA6915D">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a14="http://schemas.microsoft.com/office/drawing/2010/main" val="0"/>
                        </a:ext>
                      </a:extLst>
                    </a:blip>
                    <a:srcRect l="3589" r="7974" b="7079"/>
                    <a:stretch/>
                  </pic:blipFill>
                  <pic:spPr bwMode="auto">
                    <a:xfrm>
                      <a:off x="0" y="0"/>
                      <a:ext cx="2855614" cy="233040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val="en-US" w:eastAsia="en-US"/>
        </w:rPr>
        <w:drawing>
          <wp:inline distT="0" distB="0" distL="0" distR="0" wp14:anchorId="28DD8C2D" wp14:editId="1AB4E64D">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a14="http://schemas.microsoft.com/office/drawing/2010/main" val="0"/>
                        </a:ext>
                      </a:extLst>
                    </a:blip>
                    <a:srcRect l="5091" r="8023" b="1648"/>
                    <a:stretch/>
                  </pic:blipFill>
                  <pic:spPr bwMode="auto">
                    <a:xfrm>
                      <a:off x="0" y="0"/>
                      <a:ext cx="3004214" cy="2330951"/>
                    </a:xfrm>
                    <a:prstGeom prst="rect">
                      <a:avLst/>
                    </a:prstGeom>
                    <a:noFill/>
                    <a:ln>
                      <a:noFill/>
                    </a:ln>
                    <a:extLst>
                      <a:ext uri="{53640926-AAD7-44d8-BBD7-CCE9431645EC}">
                        <a14:shadowObscured xmlns:a14="http://schemas.microsoft.com/office/drawing/2010/main"/>
                      </a:ext>
                    </a:extLst>
                  </pic:spPr>
                </pic:pic>
              </a:graphicData>
            </a:graphic>
          </wp:inline>
        </w:drawing>
      </w:r>
    </w:p>
    <w:p w14:paraId="52B5549F" w14:textId="77777777" w:rsidR="00881E14" w:rsidRDefault="005A18F0" w:rsidP="00881E14">
      <w:pPr>
        <w:keepNext/>
        <w:ind w:firstLine="0"/>
      </w:pPr>
      <w:r>
        <w:rPr>
          <w:noProof/>
          <w:lang w:val="en-US" w:eastAsia="en-US"/>
        </w:rPr>
        <w:drawing>
          <wp:inline distT="0" distB="0" distL="0" distR="0" wp14:anchorId="6E1B6F54" wp14:editId="2E245CF1">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a14="http://schemas.microsoft.com/office/drawing/2010/main" val="0"/>
                        </a:ext>
                      </a:extLst>
                    </a:blip>
                    <a:srcRect l="4854" r="7914" b="6904"/>
                    <a:stretch/>
                  </pic:blipFill>
                  <pic:spPr bwMode="auto">
                    <a:xfrm>
                      <a:off x="0" y="0"/>
                      <a:ext cx="5948300" cy="3631873"/>
                    </a:xfrm>
                    <a:prstGeom prst="rect">
                      <a:avLst/>
                    </a:prstGeom>
                    <a:noFill/>
                    <a:ln>
                      <a:noFill/>
                    </a:ln>
                    <a:extLst>
                      <a:ext uri="{53640926-AAD7-44d8-BBD7-CCE9431645EC}">
                        <a14:shadowObscured xmlns:a14="http://schemas.microsoft.com/office/drawing/2010/main"/>
                      </a:ext>
                    </a:extLst>
                  </pic:spPr>
                </pic:pic>
              </a:graphicData>
            </a:graphic>
          </wp:inline>
        </w:drawing>
      </w:r>
    </w:p>
    <w:p w14:paraId="180C2A0A" w14:textId="6FBF455E" w:rsidR="005A18F0" w:rsidRDefault="00881E14" w:rsidP="00881E14">
      <w:pPr>
        <w:pStyle w:val="Caption"/>
        <w:jc w:val="both"/>
      </w:pPr>
      <w:bookmarkStart w:id="128" w:name="_Toc231256260"/>
      <w:r>
        <w:t xml:space="preserve">Рис. </w:t>
      </w:r>
      <w:fldSimple w:instr=" STYLEREF 1 \s ">
        <w:r w:rsidR="00606948">
          <w:rPr>
            <w:noProof/>
          </w:rPr>
          <w:t>2</w:t>
        </w:r>
      </w:fldSimple>
      <w:r w:rsidR="00606948">
        <w:t>.</w:t>
      </w:r>
      <w:fldSimple w:instr=" SEQ Рис. \* ARABIC \s 1 ">
        <w:r w:rsidR="00606948">
          <w:rPr>
            <w:noProof/>
          </w:rPr>
          <w:t>37</w:t>
        </w:r>
      </w:fldSimple>
      <w:r>
        <w:t xml:space="preserve">. Парадокс производительности, диаграммы </w:t>
      </w:r>
      <w:r w:rsidR="00CB77E3">
        <w:t>результатов</w:t>
      </w:r>
      <w:bookmarkEnd w:id="128"/>
    </w:p>
    <w:p w14:paraId="58F33A7A" w14:textId="5F4A51E5" w:rsidR="00881E14" w:rsidRDefault="0035618D" w:rsidP="00A70B72">
      <w:pPr>
        <w:ind w:firstLine="0"/>
      </w:pPr>
      <w:r>
        <w:t xml:space="preserve">Все тесты проведены с большим количеством испытаний. Диаграммы включают </w:t>
      </w:r>
      <w:r w:rsidR="00F06FBC">
        <w:t>вероятностные</w:t>
      </w:r>
      <w:r>
        <w:t xml:space="preserve"> свечи и гистограмму.</w:t>
      </w:r>
    </w:p>
    <w:p w14:paraId="391F4B92" w14:textId="6874DABE" w:rsidR="005E3D88"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рассинхронизация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случае будет короче. В следствии этого </w:t>
      </w:r>
      <w:r w:rsidR="00F06FBC">
        <w:t>тело и фитиль свечи в первом случае будет длиннее, чем во втором.</w:t>
      </w:r>
    </w:p>
    <w:p w14:paraId="636A6349" w14:textId="39BCDDC1" w:rsidR="00F70B80" w:rsidRPr="001C1907" w:rsidRDefault="00F70B80" w:rsidP="005E3D88">
      <w:r>
        <w:t>Данный эффект служит наглядной демонстрацией необходимости в тщательном продумывании деталей тестов сравнения производительности.</w:t>
      </w:r>
    </w:p>
    <w:p w14:paraId="7577370B" w14:textId="77777777" w:rsidR="00BD5C3F" w:rsidRPr="005D2F37" w:rsidRDefault="00BD5C3F" w:rsidP="00E5460D">
      <w:pPr>
        <w:pStyle w:val="Heading2"/>
      </w:pPr>
      <w:r w:rsidRPr="005D2F37">
        <w:br w:type="page"/>
      </w:r>
    </w:p>
    <w:p w14:paraId="7987A76A" w14:textId="77777777" w:rsidR="000953E2" w:rsidRDefault="000953E2" w:rsidP="000953E2">
      <w:pPr>
        <w:pStyle w:val="Heading1"/>
        <w:ind w:left="0"/>
      </w:pPr>
      <w:bookmarkStart w:id="129" w:name="_Toc326784301"/>
      <w:bookmarkStart w:id="130" w:name="_Toc231261412"/>
      <w:r w:rsidRPr="00AF2CBF">
        <w:lastRenderedPageBreak/>
        <w:t>Верификация и применение результатов разработки</w:t>
      </w:r>
      <w:bookmarkEnd w:id="129"/>
      <w:bookmarkEnd w:id="130"/>
    </w:p>
    <w:p w14:paraId="642E889D" w14:textId="77777777" w:rsidR="00024043" w:rsidRDefault="00547A7A" w:rsidP="00024043">
      <w:pPr>
        <w:pStyle w:val="Heading2"/>
      </w:pPr>
      <w:bookmarkStart w:id="131" w:name="_Toc231261413"/>
      <w:r>
        <w:t>Реализация гибридной модели</w:t>
      </w:r>
      <w:bookmarkEnd w:id="131"/>
    </w:p>
    <w:p w14:paraId="1D93FB06" w14:textId="2EED20BD" w:rsidR="00F70B80" w:rsidRDefault="00F70B80" w:rsidP="00F70B80">
      <w:r>
        <w:t xml:space="preserve">Данная глава посвящена реализации </w:t>
      </w:r>
      <w:r w:rsidR="00AE665E">
        <w:t>полученной</w:t>
      </w:r>
      <w:r>
        <w:t xml:space="preserve"> модели гибридных потоков выполнения. Модель разработана с уче</w:t>
      </w:r>
      <w:r w:rsidR="00AE665E">
        <w:t xml:space="preserve">том возможности реализации ее совместимой с системным </w:t>
      </w:r>
      <w:r w:rsidR="00AE665E">
        <w:rPr>
          <w:lang w:val="en-US"/>
        </w:rPr>
        <w:t xml:space="preserve">API. </w:t>
      </w:r>
      <w:r w:rsidR="00AE665E">
        <w:t xml:space="preserve">Полагаю, что сделать кроссплатформенную реализацию довольно сложно, как и обеспечить совместимость </w:t>
      </w:r>
      <w:r w:rsidR="00AE665E">
        <w:rPr>
          <w:lang w:val="en-US"/>
        </w:rPr>
        <w:t>API</w:t>
      </w:r>
      <w:r w:rsidR="00AE665E">
        <w:t xml:space="preserve">. Поэтому в рамках диссертационной работы я решил продемонстрировать  реализацию c частично совместимым </w:t>
      </w:r>
      <w:r w:rsidR="00AE665E">
        <w:rPr>
          <w:lang w:val="en-US"/>
        </w:rPr>
        <w:t>POSIX</w:t>
      </w:r>
      <w:r w:rsidR="00AE665E">
        <w:t xml:space="preserve"> </w:t>
      </w:r>
      <w:r w:rsidR="00AE665E">
        <w:rPr>
          <w:lang w:val="en-US"/>
        </w:rPr>
        <w:t>API.</w:t>
      </w:r>
      <w:r w:rsidR="00A21737">
        <w:rPr>
          <w:lang w:val="en-US"/>
        </w:rPr>
        <w:t xml:space="preserve"> </w:t>
      </w:r>
      <w:r w:rsidR="00A21737">
        <w:t xml:space="preserve">В виду этого, а также по причине отсутствия текстов программ, </w:t>
      </w:r>
      <w:r w:rsidR="00223708">
        <w:t xml:space="preserve">демонстрация </w:t>
      </w:r>
      <w:r w:rsidR="00A21737">
        <w:t>применени</w:t>
      </w:r>
      <w:r w:rsidR="00223708">
        <w:t>я</w:t>
      </w:r>
      <w:r w:rsidR="00A21737">
        <w:t xml:space="preserve"> </w:t>
      </w:r>
      <w:r w:rsidR="00417FC8">
        <w:t xml:space="preserve">разработки для биржевых серверов </w:t>
      </w:r>
      <w:r w:rsidR="00417FC8">
        <w:rPr>
          <w:lang w:val="en-US"/>
        </w:rPr>
        <w:t xml:space="preserve">NYSE, ROX </w:t>
      </w:r>
      <w:r w:rsidR="00417FC8">
        <w:t>и других программных продуктов, решение проблем которых рассматривает данная работа, не представляется возможным.</w:t>
      </w:r>
    </w:p>
    <w:p w14:paraId="447657DF" w14:textId="79510E45" w:rsidR="0065326A" w:rsidRPr="00F95D0F" w:rsidRDefault="00223708" w:rsidP="0065326A">
      <w:pPr>
        <w:rPr>
          <w:lang w:val="en-US"/>
        </w:rPr>
      </w:pPr>
      <w:r>
        <w:t>В этой главе будут изложены основные принципы реализации разработанной г</w:t>
      </w:r>
      <w:r w:rsidR="00193242">
        <w:t xml:space="preserve">ибридной модели многопоточности </w:t>
      </w:r>
      <w:r w:rsidR="0065326A">
        <w:t>такие, как</w:t>
      </w:r>
      <w:r w:rsidR="00193242">
        <w:t xml:space="preserve"> </w:t>
      </w:r>
      <w:r w:rsidR="0065326A">
        <w:t xml:space="preserve">инверсия управления, </w:t>
      </w:r>
      <w:r w:rsidR="00193242">
        <w:t>«голливудский»</w:t>
      </w:r>
      <w:r w:rsidR="0065326A">
        <w:t xml:space="preserve"> принцип, частотный принцип, принцип модульности</w:t>
      </w:r>
      <w:r w:rsidR="004A1239">
        <w:t xml:space="preserve"> и</w:t>
      </w:r>
      <w:r w:rsidR="0065326A">
        <w:t xml:space="preserve"> принцип функциональной избирательности</w:t>
      </w:r>
      <w:r w:rsidR="004A1239">
        <w:t>.</w:t>
      </w:r>
      <w:r w:rsidR="00F95D0F">
        <w:t xml:space="preserve"> Также будут рассмотрены программные особенности моделей потоков </w:t>
      </w:r>
      <w:r w:rsidR="00F95D0F">
        <w:rPr>
          <w:lang w:val="en-US"/>
        </w:rPr>
        <w:t xml:space="preserve">State Threads </w:t>
      </w:r>
      <w:r w:rsidR="00F95D0F">
        <w:t xml:space="preserve">и </w:t>
      </w:r>
      <w:r w:rsidR="006874B5" w:rsidRPr="006874B5">
        <w:t>POSIX</w:t>
      </w:r>
      <w:r w:rsidR="006874B5">
        <w:t xml:space="preserve"> </w:t>
      </w:r>
      <w:r w:rsidR="007E3499">
        <w:rPr>
          <w:lang w:val="en-US"/>
        </w:rPr>
        <w:t>T</w:t>
      </w:r>
      <w:r w:rsidR="00F95D0F">
        <w:rPr>
          <w:lang w:val="en-US"/>
        </w:rPr>
        <w:t>hreads.</w:t>
      </w:r>
    </w:p>
    <w:p w14:paraId="683BD9A8" w14:textId="7420869B" w:rsidR="00DF5D19" w:rsidRDefault="00DF5D19" w:rsidP="00DF5D19">
      <w:pPr>
        <w:pStyle w:val="3"/>
        <w:rPr>
          <w:rFonts w:cs="Times New Roman"/>
          <w:lang w:val="ru-RU"/>
        </w:rPr>
      </w:pPr>
      <w:bookmarkStart w:id="132" w:name="_Toc231261414"/>
      <w:r>
        <w:rPr>
          <w:rFonts w:cs="Times New Roman"/>
          <w:lang w:val="ru-RU"/>
        </w:rPr>
        <w:t>Принцип</w:t>
      </w:r>
      <w:r w:rsidR="00294317">
        <w:rPr>
          <w:rFonts w:cs="Times New Roman"/>
          <w:lang w:val="ru-RU"/>
        </w:rPr>
        <w:t>ы разработки</w:t>
      </w:r>
      <w:bookmarkEnd w:id="132"/>
    </w:p>
    <w:p w14:paraId="09A2FB5F" w14:textId="77777777" w:rsidR="00193242" w:rsidRDefault="00193242" w:rsidP="00364237">
      <w:r w:rsidRPr="005205C6">
        <w:rPr>
          <w:i/>
        </w:rPr>
        <w:t>Инверсия управления (Inversion of Control, IoC)</w:t>
      </w:r>
      <w:r>
        <w:t xml:space="preserve"> — важный принцип объектно-ориентированного программирования, используемый для уменьшения связанности в компьютерных программах.</w:t>
      </w:r>
    </w:p>
    <w:p w14:paraId="4C921B8A" w14:textId="5A8B80B4" w:rsidR="00193242" w:rsidRDefault="00364237" w:rsidP="00364237">
      <w:r>
        <w:t>Формулируется принцип следующим образом</w:t>
      </w:r>
      <w:r w:rsidR="00193242">
        <w:t>:</w:t>
      </w:r>
    </w:p>
    <w:p w14:paraId="1C376789" w14:textId="77777777" w:rsidR="00193242" w:rsidRDefault="00193242" w:rsidP="00FB0062">
      <w:pPr>
        <w:pStyle w:val="ListParagraph"/>
        <w:numPr>
          <w:ilvl w:val="0"/>
          <w:numId w:val="29"/>
        </w:numPr>
        <w:ind w:left="426"/>
      </w:pPr>
      <w:r>
        <w:t>Модули верхнего уровня не должны зависеть от модулей нижнего уровня. Оба должны зависеть от абстракции.</w:t>
      </w:r>
    </w:p>
    <w:p w14:paraId="148BA38D" w14:textId="77777777" w:rsidR="00193242" w:rsidRDefault="00193242" w:rsidP="00FB0062">
      <w:pPr>
        <w:pStyle w:val="ListParagraph"/>
        <w:numPr>
          <w:ilvl w:val="0"/>
          <w:numId w:val="29"/>
        </w:numPr>
        <w:ind w:left="426"/>
      </w:pPr>
      <w:r>
        <w:t>Абстракции не должны зависеть от деталей. Детали должны зависеть от абстракций.</w:t>
      </w:r>
    </w:p>
    <w:p w14:paraId="02814A9B" w14:textId="5460ADF7" w:rsidR="00193242" w:rsidRDefault="00193242" w:rsidP="00364237">
      <w:r>
        <w:t xml:space="preserve">Одной из реализаций IoC является </w:t>
      </w:r>
      <w:r w:rsidRPr="005205C6">
        <w:rPr>
          <w:i/>
        </w:rPr>
        <w:t>внедрение зависимостей (англ. Dependency Injection).</w:t>
      </w:r>
      <w:r>
        <w:t xml:space="preserve"> </w:t>
      </w:r>
      <w:r w:rsidR="005205C6">
        <w:t>Инъекция зависимостей</w:t>
      </w:r>
      <w:r>
        <w:t xml:space="preserve"> используется во многих framework'ах, которые называются IoC контейнерами.</w:t>
      </w:r>
    </w:p>
    <w:p w14:paraId="4AB97C27" w14:textId="78DAF999" w:rsidR="00364237" w:rsidRDefault="00364237" w:rsidP="00364237">
      <w:r>
        <w:t>К техникам реализации относятся:</w:t>
      </w:r>
    </w:p>
    <w:p w14:paraId="0E219B08" w14:textId="77777777" w:rsidR="00364237" w:rsidRDefault="00364237" w:rsidP="00364237">
      <w:pPr>
        <w:pStyle w:val="ListParagraph"/>
        <w:numPr>
          <w:ilvl w:val="0"/>
          <w:numId w:val="26"/>
        </w:numPr>
        <w:ind w:left="426"/>
      </w:pPr>
      <w:r>
        <w:t>Фабричный метод (англ. Factory Method pattern)</w:t>
      </w:r>
    </w:p>
    <w:p w14:paraId="3A4536E2" w14:textId="77777777" w:rsidR="00364237" w:rsidRDefault="00364237" w:rsidP="00364237">
      <w:pPr>
        <w:pStyle w:val="ListParagraph"/>
        <w:numPr>
          <w:ilvl w:val="0"/>
          <w:numId w:val="26"/>
        </w:numPr>
        <w:ind w:left="426"/>
      </w:pPr>
      <w:r>
        <w:t>Service locator (англ. Service locator pattern)</w:t>
      </w:r>
    </w:p>
    <w:p w14:paraId="0C573FB1" w14:textId="77777777" w:rsidR="00364237" w:rsidRDefault="00364237" w:rsidP="00364237">
      <w:pPr>
        <w:pStyle w:val="ListParagraph"/>
        <w:numPr>
          <w:ilvl w:val="0"/>
          <w:numId w:val="26"/>
        </w:numPr>
        <w:ind w:left="426"/>
      </w:pPr>
      <w:r>
        <w:t>Внедрение зависимости (англ. Dependency injection)</w:t>
      </w:r>
    </w:p>
    <w:p w14:paraId="0A3316A3" w14:textId="77777777" w:rsidR="00364237" w:rsidRDefault="00364237" w:rsidP="00364237">
      <w:pPr>
        <w:pStyle w:val="ListParagraph"/>
        <w:numPr>
          <w:ilvl w:val="1"/>
          <w:numId w:val="28"/>
        </w:numPr>
        <w:ind w:left="993"/>
      </w:pPr>
      <w:r>
        <w:t>Через метод класса (англ. Setter injection)</w:t>
      </w:r>
    </w:p>
    <w:p w14:paraId="64F81A91" w14:textId="77777777" w:rsidR="00364237" w:rsidRDefault="00364237" w:rsidP="00364237">
      <w:pPr>
        <w:pStyle w:val="ListParagraph"/>
        <w:numPr>
          <w:ilvl w:val="1"/>
          <w:numId w:val="28"/>
        </w:numPr>
        <w:ind w:left="993"/>
      </w:pPr>
      <w:r>
        <w:t>Через конструктор (англ. Constructor injection)</w:t>
      </w:r>
    </w:p>
    <w:p w14:paraId="1D202517" w14:textId="77777777" w:rsidR="00364237" w:rsidRDefault="00364237" w:rsidP="00364237">
      <w:pPr>
        <w:pStyle w:val="ListParagraph"/>
        <w:numPr>
          <w:ilvl w:val="1"/>
          <w:numId w:val="28"/>
        </w:numPr>
        <w:ind w:left="993"/>
      </w:pPr>
      <w:r>
        <w:t>Через интерфейс внедрения (англ. Interface injection)</w:t>
      </w:r>
    </w:p>
    <w:p w14:paraId="03A66E2D" w14:textId="753B92DB" w:rsidR="00364237" w:rsidRDefault="00364237" w:rsidP="00364237">
      <w:pPr>
        <w:pStyle w:val="ListParagraph"/>
        <w:numPr>
          <w:ilvl w:val="0"/>
          <w:numId w:val="26"/>
        </w:numPr>
        <w:ind w:left="426"/>
      </w:pPr>
      <w:r>
        <w:t>IoC контейнер (англ. IoC-container)</w:t>
      </w:r>
    </w:p>
    <w:p w14:paraId="34D56045" w14:textId="204692C1" w:rsidR="00364237" w:rsidRDefault="00FB0062" w:rsidP="00FB0062">
      <w:r w:rsidRPr="00FB0062">
        <w:rPr>
          <w:i/>
        </w:rPr>
        <w:t>Фабричный метод (англ. Factory Method)</w:t>
      </w:r>
      <w:r w:rsidRPr="00FB0062">
        <w:t xml:space="preserve"> — 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w:t>
      </w:r>
      <w:r w:rsidRPr="00FB0062">
        <w:rPr>
          <w:i/>
        </w:rPr>
        <w:t>Фабрика</w:t>
      </w:r>
      <w:r w:rsidRPr="00FB0062">
        <w:t xml:space="preserve">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(англ. Virtual Constructor).</w:t>
      </w:r>
    </w:p>
    <w:p w14:paraId="52CAF27C" w14:textId="5A24E297" w:rsidR="00FB0062" w:rsidRDefault="00FB0062" w:rsidP="00FB0062">
      <w:r w:rsidRPr="00FB0062">
        <w:rPr>
          <w:i/>
        </w:rPr>
        <w:t>Внедрение зависимости (англ. Dependency injection)</w:t>
      </w:r>
      <w:r>
        <w:t xml:space="preserve"> — процесс предоставления внешней зависимости программному компоненту. Условно, если объекту нужно получить доступ к определенному сервису, объект берет на себя ответственность за доступ к этому сервису: он или получает прямую ссылку на местонахождение сервиса, или обращается к известному «сервис-локатору»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(поле), используя средства среды. 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 конфигурационном файле, без изменений в объектах, которые этот сервис используют. Это особенно полезно в юнит-тестировании, потому что вставить реализацию «заглушки» сервиса в тестируемый объект очень просто. 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 IDE, которые поддерживают анализ ссылок и рефакторинг, если явно не указана поддержка фреймворков с внедрениями зависимостей.</w:t>
      </w:r>
    </w:p>
    <w:p w14:paraId="2935E8B9" w14:textId="24911607" w:rsidR="00D90E9D" w:rsidRPr="00D90E9D" w:rsidRDefault="00D90E9D" w:rsidP="00FB0062">
      <w:r w:rsidRPr="00C80F2D">
        <w:rPr>
          <w:i/>
        </w:rPr>
        <w:t>Г</w:t>
      </w:r>
      <w:r w:rsidR="00C80F2D" w:rsidRPr="00C80F2D">
        <w:rPr>
          <w:i/>
        </w:rPr>
        <w:t>олливудский принцип</w:t>
      </w:r>
      <w:r w:rsidR="00C80F2D">
        <w:t xml:space="preserve"> п</w:t>
      </w:r>
      <w:r w:rsidRPr="00D90E9D">
        <w:t xml:space="preserve">о Фаулеру – это синоним принципа </w:t>
      </w:r>
      <w:r w:rsidR="00C80F2D">
        <w:t xml:space="preserve">инверсии </w:t>
      </w:r>
      <w:r w:rsidR="007C2197">
        <w:t>управления</w:t>
      </w:r>
      <w:r w:rsidRPr="00D90E9D">
        <w:t xml:space="preserve">. Согласно идеи, компоненты высокого уровня (например, интерфейсы) определяют за компоненты низкого уровня (реализации), как и когда им подключаться к системе. Авторы Head First Design Patterns допускают, что согласно этому принципу компоненты низкого уровня могут участвовать в вычислениях без формирования зависимостей с компонентами высокого уровня, и в этом состоит отличие от более жесткого </w:t>
      </w:r>
      <w:r w:rsidR="00273217">
        <w:t xml:space="preserve">принципа инверсии </w:t>
      </w:r>
      <w:r w:rsidR="007C2197">
        <w:t>управления</w:t>
      </w:r>
      <w:r w:rsidRPr="00D90E9D">
        <w:t>.</w:t>
      </w:r>
    </w:p>
    <w:p w14:paraId="70E7927C" w14:textId="64202B7D" w:rsidR="00155CFB" w:rsidRDefault="006C6B91" w:rsidP="00155CFB">
      <w:r w:rsidRPr="006C6B91">
        <w:rPr>
          <w:i/>
        </w:rPr>
        <w:t>Частотный принцип</w:t>
      </w:r>
      <w:r>
        <w:t xml:space="preserve">. </w:t>
      </w:r>
      <w:r w:rsidR="00155CFB" w:rsidRPr="00155CFB">
        <w:t>Принцип основан на выделении в алгоритмах и данных особых групп по частоте использования. Для действий, наиболее часто встречающихся при работе программ, создаются  условия их быстрого выполнения. К часто используемым данным  обеспечивается наиболее быстрый доступ. «Частые» операции стараются  делать более короткими. Следует отметить, что лишь не более 5 %  операторов программы оказывают ощутимое влияние на скорость  выполнения программы. Этот факт позволяет значительную часть  операторов программы кодировать без учета скорости вычислений,  обращая основное внимание при этом на «красоту» и наглядность текстов.</w:t>
      </w:r>
    </w:p>
    <w:p w14:paraId="6F3B1D76" w14:textId="54D88ACD" w:rsidR="00155CFB" w:rsidRDefault="006C6B91" w:rsidP="00155CFB">
      <w:r w:rsidRPr="006C6B91">
        <w:rPr>
          <w:i/>
        </w:rPr>
        <w:t>Принцип модульности</w:t>
      </w:r>
      <w:r>
        <w:t xml:space="preserve">. </w:t>
      </w:r>
      <w:r w:rsidR="00155CFB">
        <w:t>Под модулем в данном контексте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 Способы обособления составных частей программ в отдельные модули могут различаться существенно. В значительной степени  разделение системы на модули определяется используемым методом проектирования программ.</w:t>
      </w:r>
    </w:p>
    <w:p w14:paraId="52D646FA" w14:textId="1251B883" w:rsidR="004A1239" w:rsidRDefault="006C6B91" w:rsidP="004A1239">
      <w:r w:rsidRPr="006C6B91">
        <w:rPr>
          <w:i/>
        </w:rPr>
        <w:t>Принцип функциональной избирательности</w:t>
      </w:r>
      <w:r>
        <w:t xml:space="preserve">. </w:t>
      </w:r>
      <w:r w:rsidR="004A1239" w:rsidRPr="004A1239">
        <w:t>Этот принцип  является логическим продолжением частотного и модульного  принципов и используется при проектировании программ. В программах выделяется некоторая часть важных модулей, которые постоянно должны быть в состоянии готовности для эффективной  организации вычислительного процесса. Эту часть в программах называют ядром или монитором. При формировании состава монитора  требуется учесть два противоречивых требования. В состав монитора, помимо чисто управляющих модулей, должны войти наиболее  часто используемые модули. Количество модулей должно быть таким, чтобы объем памяти, занимаемой монитором, был не слишком большим. Программы, входящие в состав монитора, постоянно хранятся в оперативной памяти. Остальные части программ  постоянно хранятся во внешних запоминающих устройствах и  загружаются в оперативную память только при необходимости,  перекрывая друг друга также при необходимости.</w:t>
      </w:r>
    </w:p>
    <w:p w14:paraId="17B2EF6B" w14:textId="5DC2C7B9" w:rsidR="006874B5" w:rsidRDefault="006874B5" w:rsidP="004A1239">
      <w:r w:rsidRPr="006874B5">
        <w:rPr>
          <w:i/>
        </w:rPr>
        <w:t>Принцип генерируемости.</w:t>
      </w:r>
      <w:r>
        <w:t xml:space="preserve"> </w:t>
      </w:r>
      <w:r w:rsidRPr="006874B5">
        <w:t>Основное положение этого принципа определяет такой способ исходного представления программы,  который бы позволял осуществлять настройку на конкретную  конфигурацию технических средств, круг решаемых проблем, условия  работы пользователя.</w:t>
      </w:r>
    </w:p>
    <w:p w14:paraId="0F16D258" w14:textId="478299E8" w:rsidR="006874B5" w:rsidRDefault="006874B5" w:rsidP="006874B5">
      <w:r w:rsidRPr="006874B5">
        <w:rPr>
          <w:i/>
        </w:rPr>
        <w:t>Принцип функциональной избыточности.</w:t>
      </w:r>
      <w:r>
        <w:t xml:space="preserve"> </w:t>
      </w:r>
      <w:r w:rsidRPr="006874B5">
        <w:t>Этот принцип  учитывает возможность проведения одной и той же работы различными средствами. Особенно важен учет этого принципа при разработке пользовательского интерфейса для выдачи одних и тех же данных разными способами вызова из-за психологических различий в  восприятии информации.</w:t>
      </w:r>
    </w:p>
    <w:p w14:paraId="1B071ABC" w14:textId="688C2715" w:rsidR="006874B5" w:rsidRPr="006874B5" w:rsidRDefault="006874B5" w:rsidP="006874B5">
      <w:pPr>
        <w:rPr>
          <w:rFonts w:ascii="Times" w:hAnsi="Times"/>
          <w:sz w:val="20"/>
          <w:szCs w:val="20"/>
          <w:lang w:eastAsia="en-US"/>
        </w:rPr>
      </w:pPr>
      <w:r w:rsidRPr="006874B5">
        <w:rPr>
          <w:i/>
        </w:rPr>
        <w:t xml:space="preserve">Принцип «по-умолчанию» </w:t>
      </w:r>
      <w:r>
        <w:t>п</w:t>
      </w:r>
      <w:r w:rsidRPr="006874B5">
        <w:rPr>
          <w:shd w:val="clear" w:color="auto" w:fill="FFFFFF"/>
          <w:lang w:eastAsia="en-US"/>
        </w:rPr>
        <w:t>рименяется для облегчения  организации связей с системой как на стадии генерации, так и при работе с уже готовыми программами. Принцип основан на хранении в системе некоторых базовых описаний структур, модулей,  конфигураций оборудования и данных, определяющих условия работы с программой. Эту информацию программа использует в качестве  заданной по умолчанию, если пользователь забудет или сознательно не конкретизирует ее.</w:t>
      </w:r>
    </w:p>
    <w:p w14:paraId="4252F34A" w14:textId="0EA9877B" w:rsidR="00F95D0F" w:rsidRPr="004A1239" w:rsidRDefault="007E3499" w:rsidP="007E3499">
      <w:pPr>
        <w:pStyle w:val="3"/>
      </w:pPr>
      <w:bookmarkStart w:id="133" w:name="_Toc231261415"/>
      <w:r>
        <w:t>POSIX Threads</w:t>
      </w:r>
      <w:bookmarkEnd w:id="133"/>
    </w:p>
    <w:p w14:paraId="3C53E88E" w14:textId="77777777" w:rsidR="009D57D8" w:rsidRDefault="009D57D8" w:rsidP="009D57D8">
      <w:r w:rsidRPr="009D57D8">
        <w:rPr>
          <w:i/>
        </w:rPr>
        <w:t>POSIX Threads</w:t>
      </w:r>
      <w:r>
        <w:t xml:space="preserve"> — стандарт POSIX реализации потоков (нитей) выполнения, определяющий API для создания и управления ими.</w:t>
      </w:r>
    </w:p>
    <w:p w14:paraId="589D5BE9" w14:textId="715877D5" w:rsidR="004A1239" w:rsidRDefault="009D57D8" w:rsidP="009D57D8">
      <w:r>
        <w:t>Библиотеки, реализующие этот стандарт (и функции этого стандарта), обычно называются Pthreads (функции имеют приставку «pthread_»). Хотя наиболее известны варианты для Unix-подобных операционных систем, таких как Linux или Solaris, но существует и реализация для Microsoft Windows (Pthreads-w32).</w:t>
      </w:r>
    </w:p>
    <w:p w14:paraId="33EDE222" w14:textId="77777777" w:rsidR="000662C8" w:rsidRDefault="001927AC" w:rsidP="000662C8">
      <w:r>
        <w:t>Pthreads определяет набор типов и функций на языке программирования Си. Заголовочный файл — pthread.h.</w:t>
      </w:r>
    </w:p>
    <w:p w14:paraId="6FDEA65F" w14:textId="4808F0B1" w:rsidR="001927AC" w:rsidRDefault="001927AC" w:rsidP="000662C8">
      <w:r>
        <w:t>Типы данных:</w:t>
      </w:r>
    </w:p>
    <w:p w14:paraId="4BA172F6" w14:textId="77777777" w:rsidR="001927AC" w:rsidRDefault="001927AC" w:rsidP="001927AC">
      <w:pPr>
        <w:pStyle w:val="ListParagraph"/>
        <w:numPr>
          <w:ilvl w:val="0"/>
          <w:numId w:val="26"/>
        </w:numPr>
        <w:ind w:left="426"/>
      </w:pPr>
      <w:r>
        <w:t>pthread_t: дескриптор потока.</w:t>
      </w:r>
    </w:p>
    <w:p w14:paraId="0BC4294D" w14:textId="77777777" w:rsidR="001927AC" w:rsidRDefault="001927AC" w:rsidP="001927AC">
      <w:pPr>
        <w:pStyle w:val="ListParagraph"/>
        <w:numPr>
          <w:ilvl w:val="0"/>
          <w:numId w:val="26"/>
        </w:numPr>
        <w:ind w:left="426"/>
      </w:pPr>
      <w:r>
        <w:t>pthread_attr_t: перечень атрибутов потока.</w:t>
      </w:r>
    </w:p>
    <w:p w14:paraId="7F7131F4" w14:textId="77777777" w:rsidR="001927AC" w:rsidRDefault="001927AC" w:rsidP="000662C8">
      <w:r>
        <w:t>Функции управления потоками:</w:t>
      </w:r>
    </w:p>
    <w:p w14:paraId="34966CAE" w14:textId="77777777" w:rsidR="001927AC" w:rsidRDefault="001927AC" w:rsidP="001927AC">
      <w:pPr>
        <w:pStyle w:val="ListParagraph"/>
        <w:numPr>
          <w:ilvl w:val="0"/>
          <w:numId w:val="26"/>
        </w:numPr>
        <w:ind w:left="426"/>
      </w:pPr>
      <w:r>
        <w:t>pthread_create(): создание потока.</w:t>
      </w:r>
    </w:p>
    <w:p w14:paraId="09D41F9D" w14:textId="77777777" w:rsidR="001927AC" w:rsidRDefault="001927AC" w:rsidP="001927AC">
      <w:pPr>
        <w:pStyle w:val="ListParagraph"/>
        <w:numPr>
          <w:ilvl w:val="0"/>
          <w:numId w:val="26"/>
        </w:numPr>
        <w:ind w:left="426"/>
      </w:pPr>
      <w:r>
        <w:t>pthread_exit(): завершение потока (должна вызываться функцией потока при завершении).</w:t>
      </w:r>
    </w:p>
    <w:p w14:paraId="29CD79B1" w14:textId="77777777" w:rsidR="001927AC" w:rsidRDefault="001927AC" w:rsidP="001927AC">
      <w:pPr>
        <w:pStyle w:val="ListParagraph"/>
        <w:numPr>
          <w:ilvl w:val="0"/>
          <w:numId w:val="26"/>
        </w:numPr>
        <w:ind w:left="426"/>
      </w:pPr>
      <w:r>
        <w:t>pthread_cancel(): отмена потока.</w:t>
      </w:r>
    </w:p>
    <w:p w14:paraId="4AC242DB" w14:textId="77777777" w:rsidR="001927AC" w:rsidRDefault="001927AC" w:rsidP="001927AC">
      <w:pPr>
        <w:pStyle w:val="ListParagraph"/>
        <w:numPr>
          <w:ilvl w:val="0"/>
          <w:numId w:val="26"/>
        </w:numPr>
        <w:ind w:left="426"/>
      </w:pPr>
      <w:r>
        <w:t>pthread_join():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14:paraId="198BB74F" w14:textId="77777777" w:rsidR="001927AC" w:rsidRDefault="001927AC" w:rsidP="001927AC">
      <w:pPr>
        <w:pStyle w:val="ListParagraph"/>
        <w:numPr>
          <w:ilvl w:val="0"/>
          <w:numId w:val="26"/>
        </w:numPr>
        <w:ind w:left="426"/>
      </w:pPr>
      <w:r>
        <w:t>pthread_detach(): отключиться от потока, сделав его при этом отдельным (PTHREAD_CREATE_DETACHED).</w:t>
      </w:r>
    </w:p>
    <w:p w14:paraId="20040CD2" w14:textId="77777777" w:rsidR="001927AC" w:rsidRDefault="001927AC" w:rsidP="001927AC">
      <w:pPr>
        <w:pStyle w:val="ListParagraph"/>
        <w:numPr>
          <w:ilvl w:val="0"/>
          <w:numId w:val="26"/>
        </w:numPr>
        <w:ind w:left="426"/>
      </w:pPr>
      <w:r>
        <w:t>pthread_attr_init(): инициализировать структуру атрибутов потока.</w:t>
      </w:r>
    </w:p>
    <w:p w14:paraId="566C93D4" w14:textId="3C01ED1C" w:rsidR="001927AC" w:rsidRDefault="001927AC" w:rsidP="001927AC">
      <w:pPr>
        <w:pStyle w:val="ListParagraph"/>
        <w:numPr>
          <w:ilvl w:val="0"/>
          <w:numId w:val="26"/>
        </w:numPr>
        <w:ind w:left="426"/>
      </w:pPr>
      <w:r>
        <w:t>pthread_attr_setdet</w:t>
      </w:r>
      <w:r w:rsidR="000662C8">
        <w:t>achstate(): указывает параметр «отделимости»</w:t>
      </w:r>
      <w:r>
        <w:t xml:space="preserve"> потока (detach state), который говорит о возможности подключения к нему (при помощи pthread_join)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14:paraId="1E70070E" w14:textId="77777777" w:rsidR="001927AC" w:rsidRDefault="001927AC" w:rsidP="001927AC">
      <w:pPr>
        <w:pStyle w:val="ListParagraph"/>
        <w:numPr>
          <w:ilvl w:val="0"/>
          <w:numId w:val="26"/>
        </w:numPr>
        <w:ind w:left="426"/>
      </w:pPr>
      <w:r>
        <w:t>pthread_attr_destroy(): освободить память от структуры атрибутов потока (уничтожить дескриптор).</w:t>
      </w:r>
    </w:p>
    <w:p w14:paraId="4ACB7229" w14:textId="77777777" w:rsidR="001927AC" w:rsidRDefault="001927AC" w:rsidP="000662C8">
      <w:r>
        <w:t>Функции синхронизации потоков:</w:t>
      </w:r>
    </w:p>
    <w:p w14:paraId="79E77312" w14:textId="77777777" w:rsidR="001927AC" w:rsidRDefault="001927AC" w:rsidP="001927AC">
      <w:pPr>
        <w:pStyle w:val="ListParagraph"/>
        <w:numPr>
          <w:ilvl w:val="0"/>
          <w:numId w:val="26"/>
        </w:numPr>
        <w:ind w:left="426"/>
      </w:pPr>
      <w:r>
        <w:t>pthread_mutex_init(), pthread_mutex_destroy(), pthread_mutex_lock(), pthread_mutex_trylock(), pthread_mutex_unlock(): с помощью мьютексов.</w:t>
      </w:r>
    </w:p>
    <w:p w14:paraId="42DC111A" w14:textId="3F36741F" w:rsidR="001927AC" w:rsidRDefault="001927AC" w:rsidP="001927AC">
      <w:pPr>
        <w:pStyle w:val="ListParagraph"/>
        <w:numPr>
          <w:ilvl w:val="0"/>
          <w:numId w:val="26"/>
        </w:numPr>
        <w:ind w:left="426"/>
      </w:pPr>
      <w:r>
        <w:t>pthread_cond_init(), pthread_cond_signal(), pthread_cond_wait(): с помощью условных переменных.</w:t>
      </w:r>
    </w:p>
    <w:p w14:paraId="2D7708FF" w14:textId="1CC4A283" w:rsidR="002A0751" w:rsidRDefault="002A0751" w:rsidP="002A0751">
      <w:pPr>
        <w:pStyle w:val="3"/>
      </w:pPr>
      <w:bookmarkStart w:id="134" w:name="_Toc231261416"/>
      <w:r>
        <w:t>State Threads</w:t>
      </w:r>
      <w:bookmarkEnd w:id="134"/>
    </w:p>
    <w:p w14:paraId="43A1ECDE" w14:textId="335AD8FC" w:rsidR="00F56A27" w:rsidRDefault="00F56A27" w:rsidP="00F56A27">
      <w:r>
        <w:t xml:space="preserve"> State Threads – небольшая библиотека потоков выполнения, которая обеспечивает основу для написания быстрых и масштабируемых интернет-приложений (таких, как веб-серверы, прокси-серверы, агенты передачи почты, и другие сетевые приложения</w:t>
      </w:r>
      <w:r w:rsidR="000662E6">
        <w:t>, занимающиеся обработкой данных</w:t>
      </w:r>
      <w:r>
        <w:t>) на Unix-подобных платформах.</w:t>
      </w:r>
    </w:p>
    <w:p w14:paraId="3608C86E" w14:textId="580F3A06" w:rsidR="00F56A27" w:rsidRDefault="00F56A27" w:rsidP="00F56A27">
      <w:r>
        <w:t>Эта библиотека сочетает в себе простоту парадигмы многопоточного программирования, в которой один поток поддерживает одновременное подключение каждого, с производительностью и масштабируемостью управляемой событиями архитектуры машины состояний. Другими словами, эта библиотека предлагает потоковое API для структурирования интернет-приложений в виде конечного автомата.</w:t>
      </w:r>
    </w:p>
    <w:p w14:paraId="2A04D9ED" w14:textId="50567377" w:rsidR="00F56A27" w:rsidRDefault="00F56A27" w:rsidP="00F56A27">
      <w:r>
        <w:t xml:space="preserve">Библиотека </w:t>
      </w:r>
      <w:r>
        <w:rPr>
          <w:lang w:val="en-US"/>
        </w:rPr>
        <w:t>State Threads</w:t>
      </w:r>
      <w:r>
        <w:t xml:space="preserve"> является производной от Netscape Portable Runtime библиотеки (</w:t>
      </w:r>
      <w:r w:rsidR="008F015A">
        <w:t>NSPR</w:t>
      </w:r>
      <w:r>
        <w:t>) и, следовательно, распространяется на условиях Mozilla Public License (MPL) версии 1.1 или GNU General Public License (GPL) версии 2 или более поздней.</w:t>
      </w:r>
    </w:p>
    <w:p w14:paraId="4546A117" w14:textId="72C803DB" w:rsidR="00DA29DB" w:rsidRDefault="00DA29DB" w:rsidP="00DA29DB">
      <w:r>
        <w:rPr>
          <w:lang w:val="en-US"/>
        </w:rPr>
        <w:t>State Threads</w:t>
      </w:r>
      <w:r>
        <w:t xml:space="preserve"> определяет набор типов и функций на языке программирования Си. Заголовочный файл — st.h.</w:t>
      </w:r>
    </w:p>
    <w:p w14:paraId="419EB6B0" w14:textId="77777777" w:rsidR="00DA29DB" w:rsidRDefault="00DA29DB" w:rsidP="00DA29DB">
      <w:r>
        <w:t>Типы данных:</w:t>
      </w:r>
    </w:p>
    <w:p w14:paraId="00D354C9" w14:textId="0D6BD1E2" w:rsidR="00DA29DB" w:rsidRDefault="00DA29DB" w:rsidP="00DA29DB">
      <w:pPr>
        <w:pStyle w:val="ListParagraph"/>
        <w:numPr>
          <w:ilvl w:val="0"/>
          <w:numId w:val="26"/>
        </w:numPr>
        <w:ind w:left="426"/>
      </w:pPr>
      <w:r>
        <w:t>st_thread_t: дескриптор потока.</w:t>
      </w:r>
    </w:p>
    <w:p w14:paraId="46684423" w14:textId="76B2E37F" w:rsidR="00DA29DB" w:rsidRDefault="00DA29DB" w:rsidP="00DA29DB">
      <w:pPr>
        <w:pStyle w:val="ListParagraph"/>
        <w:numPr>
          <w:ilvl w:val="0"/>
          <w:numId w:val="26"/>
        </w:numPr>
        <w:ind w:left="426"/>
      </w:pPr>
      <w:r>
        <w:t>st_thread_attr_t: перечень атрибутов потока.</w:t>
      </w:r>
    </w:p>
    <w:p w14:paraId="290AD77F" w14:textId="77777777" w:rsidR="00DA29DB" w:rsidRDefault="00DA29DB" w:rsidP="00DA29DB">
      <w:r>
        <w:t>Функции управления потоками:</w:t>
      </w:r>
    </w:p>
    <w:p w14:paraId="1FF9EDD8" w14:textId="5465E77A" w:rsidR="00DA29DB" w:rsidRDefault="00DA29DB" w:rsidP="00DA29DB">
      <w:pPr>
        <w:pStyle w:val="ListParagraph"/>
        <w:numPr>
          <w:ilvl w:val="0"/>
          <w:numId w:val="26"/>
        </w:numPr>
        <w:ind w:left="426"/>
      </w:pPr>
      <w:r>
        <w:t>st_thread_create(): создание потока.</w:t>
      </w:r>
    </w:p>
    <w:p w14:paraId="52262E9D" w14:textId="6EE179B5" w:rsidR="00DA29DB" w:rsidRDefault="00DA29DB" w:rsidP="00DA29DB">
      <w:pPr>
        <w:pStyle w:val="ListParagraph"/>
        <w:numPr>
          <w:ilvl w:val="0"/>
          <w:numId w:val="26"/>
        </w:numPr>
        <w:ind w:left="426"/>
      </w:pPr>
      <w:r>
        <w:t>st_thread_exit(): завершение потока (должна вызываться функцией потока при завершении).</w:t>
      </w:r>
    </w:p>
    <w:p w14:paraId="1DD73140" w14:textId="38C777D2" w:rsidR="00DA29DB" w:rsidRDefault="00DA29DB" w:rsidP="00DA29DB">
      <w:pPr>
        <w:pStyle w:val="ListParagraph"/>
        <w:numPr>
          <w:ilvl w:val="0"/>
          <w:numId w:val="26"/>
        </w:numPr>
        <w:ind w:left="426"/>
      </w:pPr>
      <w:r>
        <w:t>st_thread_cancel(): отмена потока.</w:t>
      </w:r>
    </w:p>
    <w:p w14:paraId="63893386" w14:textId="2BD53EEF" w:rsidR="00DA29DB" w:rsidRDefault="00DA29DB" w:rsidP="00DA29DB">
      <w:pPr>
        <w:pStyle w:val="ListParagraph"/>
        <w:numPr>
          <w:ilvl w:val="0"/>
          <w:numId w:val="26"/>
        </w:numPr>
        <w:ind w:left="426"/>
      </w:pPr>
      <w:r>
        <w:t>st_thread_join():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14:paraId="218A7C44" w14:textId="4D21BF83" w:rsidR="00DA29DB" w:rsidRDefault="00DA29DB" w:rsidP="00DA29DB">
      <w:pPr>
        <w:pStyle w:val="ListParagraph"/>
        <w:numPr>
          <w:ilvl w:val="0"/>
          <w:numId w:val="26"/>
        </w:numPr>
        <w:ind w:left="426"/>
      </w:pPr>
      <w:r>
        <w:t>st_thread_detach(): отключиться от потока, сделав его при этом отдельным (PTHREAD_CREATE_DETACHED).</w:t>
      </w:r>
    </w:p>
    <w:p w14:paraId="58CDF559" w14:textId="42719659" w:rsidR="00DA29DB" w:rsidRDefault="00DA29DB" w:rsidP="00DA29DB">
      <w:pPr>
        <w:pStyle w:val="ListParagraph"/>
        <w:numPr>
          <w:ilvl w:val="0"/>
          <w:numId w:val="26"/>
        </w:numPr>
        <w:ind w:left="426"/>
      </w:pPr>
      <w:r>
        <w:t>st_thread_attr_init(): инициализировать структуру атрибутов потока.</w:t>
      </w:r>
    </w:p>
    <w:p w14:paraId="704A3D75" w14:textId="65EF2BCE" w:rsidR="00DA29DB" w:rsidRDefault="00DA29DB" w:rsidP="00DA29DB">
      <w:pPr>
        <w:pStyle w:val="ListParagraph"/>
        <w:numPr>
          <w:ilvl w:val="0"/>
          <w:numId w:val="26"/>
        </w:numPr>
        <w:ind w:left="426"/>
      </w:pPr>
      <w:r>
        <w:t>st_thread_attr_setdetachstate(): указывает параметр «отделимости» потока (detach state), который говорит о возможности подключения к нему (при помощи st_thread_join)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14:paraId="6B24A172" w14:textId="28C92F0C" w:rsidR="00DA29DB" w:rsidRDefault="00DA29DB" w:rsidP="00DA29DB">
      <w:pPr>
        <w:pStyle w:val="ListParagraph"/>
        <w:numPr>
          <w:ilvl w:val="0"/>
          <w:numId w:val="26"/>
        </w:numPr>
        <w:ind w:left="426"/>
      </w:pPr>
      <w:r>
        <w:t>st_thread_attr_destroy(): освободить память от структуры атрибутов потока (уничтожить дескриптор).</w:t>
      </w:r>
    </w:p>
    <w:p w14:paraId="77527AA3" w14:textId="77777777" w:rsidR="00DA29DB" w:rsidRDefault="00DA29DB" w:rsidP="00DA29DB">
      <w:r>
        <w:t>Функции синхронизации потоков:</w:t>
      </w:r>
    </w:p>
    <w:p w14:paraId="3237B288" w14:textId="3623810E" w:rsidR="00DA29DB" w:rsidRDefault="00DA29DB" w:rsidP="00DA29DB">
      <w:pPr>
        <w:pStyle w:val="ListParagraph"/>
        <w:numPr>
          <w:ilvl w:val="0"/>
          <w:numId w:val="26"/>
        </w:numPr>
        <w:ind w:left="426"/>
      </w:pPr>
      <w:r>
        <w:t>st_thread_mutex_init(), st_thread_mutex_destroy(), st_thread_mutex_lock(), st_thread_mutex_trylock(), st_thread_mutex_unlock(): с помощью мьютексов.</w:t>
      </w:r>
    </w:p>
    <w:p w14:paraId="34F20F6D" w14:textId="3675C2AA" w:rsidR="00DA29DB" w:rsidRDefault="00DA29DB" w:rsidP="00DA29DB">
      <w:pPr>
        <w:pStyle w:val="ListParagraph"/>
        <w:numPr>
          <w:ilvl w:val="0"/>
          <w:numId w:val="26"/>
        </w:numPr>
        <w:ind w:left="426"/>
      </w:pPr>
      <w:r>
        <w:t>st_thread_cond_init(), st_thread_cond_signal(), st_thread_cond_wait(): с помощью условных переменных.</w:t>
      </w:r>
    </w:p>
    <w:p w14:paraId="479B25A4" w14:textId="77777777" w:rsidR="00CD6E44" w:rsidRPr="00F56A27" w:rsidRDefault="00CD6E44" w:rsidP="00CD6E44"/>
    <w:p w14:paraId="0CCF4C43" w14:textId="77777777" w:rsidR="00547A7A" w:rsidRDefault="00547A7A" w:rsidP="00547A7A">
      <w:pPr>
        <w:pStyle w:val="Heading2"/>
      </w:pPr>
      <w:bookmarkStart w:id="135" w:name="_Toc231261417"/>
      <w:r>
        <w:t>Анализ работы полученной реализации</w:t>
      </w:r>
      <w:bookmarkEnd w:id="135"/>
    </w:p>
    <w:p w14:paraId="39372B23" w14:textId="77777777" w:rsidR="00606948" w:rsidRDefault="00696ED5" w:rsidP="00606948">
      <w:pPr>
        <w:keepNext/>
        <w:ind w:firstLine="0"/>
      </w:pPr>
      <w:r>
        <w:rPr>
          <w:noProof/>
          <w:lang w:val="en-US" w:eastAsia="en-US"/>
        </w:rPr>
        <w:drawing>
          <wp:inline distT="0" distB="0" distL="0" distR="0" wp14:anchorId="4CD6BA07" wp14:editId="49E3DC54">
            <wp:extent cx="5940425" cy="3834331"/>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3834331"/>
                    </a:xfrm>
                    <a:prstGeom prst="rect">
                      <a:avLst/>
                    </a:prstGeom>
                    <a:noFill/>
                    <a:ln>
                      <a:noFill/>
                    </a:ln>
                  </pic:spPr>
                </pic:pic>
              </a:graphicData>
            </a:graphic>
          </wp:inline>
        </w:drawing>
      </w:r>
    </w:p>
    <w:p w14:paraId="7B4B7918" w14:textId="578E3539" w:rsidR="00696ED5" w:rsidRDefault="00606948" w:rsidP="00606948">
      <w:pPr>
        <w:pStyle w:val="Caption"/>
        <w:jc w:val="both"/>
      </w:pPr>
      <w:r>
        <w:t xml:space="preserve">Рис. </w:t>
      </w:r>
      <w:fldSimple w:instr=" STYLEREF 1 \s ">
        <w:r>
          <w:rPr>
            <w:noProof/>
          </w:rPr>
          <w:t>3</w:t>
        </w:r>
      </w:fldSimple>
      <w:r>
        <w:t>.</w:t>
      </w:r>
      <w:fldSimple w:instr=" SEQ Рис. \* ARABIC \s 1 ">
        <w:r>
          <w:rPr>
            <w:noProof/>
          </w:rPr>
          <w:t>1</w:t>
        </w:r>
      </w:fldSimple>
      <w:r>
        <w:t>.</w:t>
      </w:r>
      <w:r w:rsidRPr="00606948">
        <w:t xml:space="preserve"> </w:t>
      </w:r>
      <w:r>
        <w:t xml:space="preserve">Графики зависимости количества выполненных задач в единицу времени от количества потоков выполнения, </w:t>
      </w:r>
      <w:r>
        <w:rPr>
          <w:lang w:val="en-US"/>
        </w:rPr>
        <w:t>HTTP-</w:t>
      </w:r>
      <w:r>
        <w:t>сервер</w:t>
      </w:r>
    </w:p>
    <w:p w14:paraId="6C78D349" w14:textId="77777777" w:rsidR="00616EE7" w:rsidRPr="00616EE7" w:rsidRDefault="00616EE7" w:rsidP="00616EE7"/>
    <w:p w14:paraId="03A4142C" w14:textId="48A6971A" w:rsidR="003B0B3C" w:rsidRDefault="003B0B3C" w:rsidP="003B0B3C">
      <w:r>
        <w:t xml:space="preserve">Относительная погрешность измерений </w:t>
      </w:r>
      <w:r w:rsidRPr="00C7340C">
        <w:t>0.0171</w:t>
      </w:r>
      <w:r>
        <w:t>.</w:t>
      </w:r>
    </w:p>
    <w:p w14:paraId="3C2B50F6" w14:textId="3B11F4A9" w:rsidR="009C6E54" w:rsidRDefault="009C6E54" w:rsidP="003B0B3C">
      <w:r>
        <w:t>График реализации гибридной модели почти совпал с графиком теоретического расчета поведения гибридной</w:t>
      </w:r>
      <w:r w:rsidR="00D034F5">
        <w:t xml:space="preserve">, что подтверждает адекватность </w:t>
      </w:r>
      <w:r w:rsidR="002A02E5">
        <w:t xml:space="preserve">построенной </w:t>
      </w:r>
      <w:r w:rsidR="00D034F5">
        <w:t>имитационной модели.</w:t>
      </w:r>
    </w:p>
    <w:p w14:paraId="7FDABCDD" w14:textId="26483BD0" w:rsidR="00D870E2" w:rsidRDefault="0018074D" w:rsidP="00294012">
      <w:r>
        <w:t>Прирост производитель</w:t>
      </w:r>
      <w:r w:rsidR="00D870E2">
        <w:t>ности наблюдается, начиная с 60</w:t>
      </w:r>
      <w:r>
        <w:t xml:space="preserve"> одновременных подключений. </w:t>
      </w:r>
      <w:r w:rsidR="0082697E">
        <w:t xml:space="preserve">Ниже этого порога наблюдаются потери, ограниченные 5%. При 256 одновременных соединений можно </w:t>
      </w:r>
      <w:r w:rsidR="00D870E2">
        <w:t>отметить</w:t>
      </w:r>
      <w:r w:rsidR="0082697E">
        <w:t xml:space="preserve"> 12% прирост.</w:t>
      </w:r>
    </w:p>
    <w:p w14:paraId="20B93C56" w14:textId="77777777" w:rsidR="00294012" w:rsidRDefault="00294012" w:rsidP="00294012"/>
    <w:p w14:paraId="2B25CA7D" w14:textId="7933952A" w:rsidR="00D870E2" w:rsidRPr="003B0B3C" w:rsidRDefault="00D870E2" w:rsidP="001F57FE">
      <w:r w:rsidRPr="00074DEE">
        <w:rPr>
          <w:b/>
        </w:rPr>
        <w:t>Вывод</w:t>
      </w:r>
      <w:r>
        <w:t xml:space="preserve">: </w:t>
      </w:r>
      <w:r w:rsidR="00616EE7">
        <w:t xml:space="preserve">эксперимент с тестовым </w:t>
      </w:r>
      <w:r w:rsidR="00616EE7">
        <w:rPr>
          <w:lang w:val="en-US"/>
        </w:rPr>
        <w:t>HTTP-</w:t>
      </w:r>
      <w:r w:rsidR="00616EE7">
        <w:t>сервером</w:t>
      </w:r>
      <w:r w:rsidR="00294012">
        <w:t xml:space="preserve"> подтверждает гипотезу об эффективности применения гибридной модели потоков выполнения для повышения производительности высоконагруженных многопоточных приложений</w:t>
      </w:r>
      <w:r>
        <w:t xml:space="preserve">, </w:t>
      </w:r>
      <w:r w:rsidR="00327841">
        <w:t>однако стоит отметить</w:t>
      </w:r>
      <w:r w:rsidR="00616EE7">
        <w:t xml:space="preserve"> и</w:t>
      </w:r>
      <w:r>
        <w:t xml:space="preserve"> издержи</w:t>
      </w:r>
      <w:r w:rsidR="00616EE7">
        <w:t xml:space="preserve"> на применение гибридной модели</w:t>
      </w:r>
      <w:r w:rsidR="00294012">
        <w:t xml:space="preserve"> при малом количестве потоков</w:t>
      </w:r>
      <w:r w:rsidR="00327841">
        <w:t>.</w:t>
      </w:r>
    </w:p>
    <w:p w14:paraId="45FE7412" w14:textId="77777777" w:rsidR="00606948" w:rsidRDefault="00696ED5" w:rsidP="00606948">
      <w:pPr>
        <w:keepNext/>
        <w:ind w:firstLine="0"/>
      </w:pPr>
      <w:r>
        <w:rPr>
          <w:noProof/>
          <w:lang w:val="en-US" w:eastAsia="en-US"/>
        </w:rPr>
        <w:drawing>
          <wp:inline distT="0" distB="0" distL="0" distR="0" wp14:anchorId="26A22C9C" wp14:editId="0FAA1668">
            <wp:extent cx="5940425" cy="3765033"/>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765033"/>
                    </a:xfrm>
                    <a:prstGeom prst="rect">
                      <a:avLst/>
                    </a:prstGeom>
                    <a:noFill/>
                    <a:ln>
                      <a:noFill/>
                    </a:ln>
                  </pic:spPr>
                </pic:pic>
              </a:graphicData>
            </a:graphic>
          </wp:inline>
        </w:drawing>
      </w:r>
    </w:p>
    <w:p w14:paraId="45BBE421" w14:textId="7E50FA6D" w:rsidR="002A0751" w:rsidRPr="003B0B3C" w:rsidRDefault="00606948" w:rsidP="003B0B3C">
      <w:pPr>
        <w:pStyle w:val="Caption"/>
        <w:jc w:val="both"/>
      </w:pPr>
      <w:r>
        <w:t xml:space="preserve">Рис. </w:t>
      </w:r>
      <w:fldSimple w:instr=" STYLEREF 1 \s ">
        <w:r>
          <w:rPr>
            <w:noProof/>
          </w:rPr>
          <w:t>3</w:t>
        </w:r>
      </w:fldSimple>
      <w:r>
        <w:t>.</w:t>
      </w:r>
      <w:fldSimple w:instr=" SEQ Рис. \* ARABIC \s 1 ">
        <w:r>
          <w:rPr>
            <w:noProof/>
          </w:rPr>
          <w:t>2</w:t>
        </w:r>
      </w:fldSimple>
      <w:r>
        <w:t xml:space="preserve">. Графики зависимости прироста производительности потоков выполнения относительно системных потоков, </w:t>
      </w:r>
      <w:r>
        <w:rPr>
          <w:lang w:val="en-US"/>
        </w:rPr>
        <w:t>HTTP-</w:t>
      </w:r>
      <w:r>
        <w:t>сервер</w:t>
      </w:r>
      <w:r w:rsidR="002A0751">
        <w:rPr>
          <w:lang w:val="en-US"/>
        </w:rPr>
        <w:br w:type="page"/>
      </w:r>
    </w:p>
    <w:p w14:paraId="2D64AC22" w14:textId="6566C127" w:rsidR="00DB333B" w:rsidRDefault="00DB333B" w:rsidP="007B4648">
      <w:pPr>
        <w:pStyle w:val="Heading1"/>
        <w:numPr>
          <w:ilvl w:val="0"/>
          <w:numId w:val="0"/>
        </w:numPr>
      </w:pPr>
      <w:bookmarkStart w:id="136" w:name="_Toc231261418"/>
      <w:r>
        <w:t>Заключение</w:t>
      </w:r>
      <w:bookmarkEnd w:id="136"/>
    </w:p>
    <w:p w14:paraId="07BCEAF4" w14:textId="758E57F2" w:rsidR="00CD6E44" w:rsidRPr="00CD6E44" w:rsidRDefault="00CD6E44" w:rsidP="00CD6E44">
      <w:pPr>
        <w:ind w:firstLine="0"/>
      </w:pPr>
      <w:r>
        <w:t>В результате проведения исследования удалось решить следующие задачи:</w:t>
      </w:r>
    </w:p>
    <w:p w14:paraId="4B696B62" w14:textId="77777777" w:rsidR="00000000" w:rsidRPr="00CD6E44" w:rsidRDefault="00CD6E44" w:rsidP="00CD6E44">
      <w:pPr>
        <w:pStyle w:val="ListParagraph"/>
        <w:numPr>
          <w:ilvl w:val="0"/>
          <w:numId w:val="31"/>
        </w:numPr>
        <w:ind w:left="426"/>
      </w:pPr>
      <w:r w:rsidRPr="00CD6E44">
        <w:t>исследовать модели многопоточности в современных операционных системах и языках программирования;</w:t>
      </w:r>
    </w:p>
    <w:p w14:paraId="26496406" w14:textId="77777777" w:rsidR="00000000" w:rsidRPr="00CD6E44" w:rsidRDefault="00CD6E44" w:rsidP="00CD6E44">
      <w:pPr>
        <w:pStyle w:val="ListParagraph"/>
        <w:numPr>
          <w:ilvl w:val="0"/>
          <w:numId w:val="31"/>
        </w:numPr>
        <w:ind w:left="426"/>
      </w:pPr>
      <w:r w:rsidRPr="00CD6E44">
        <w:t>разработать имитационную модель работы высоконагруженного многопоточного процесса;</w:t>
      </w:r>
    </w:p>
    <w:p w14:paraId="688EF05A" w14:textId="77777777" w:rsidR="00000000" w:rsidRPr="00CD6E44" w:rsidRDefault="00CD6E44" w:rsidP="00CD6E44">
      <w:pPr>
        <w:pStyle w:val="ListParagraph"/>
        <w:numPr>
          <w:ilvl w:val="0"/>
          <w:numId w:val="31"/>
        </w:numPr>
        <w:ind w:left="426"/>
      </w:pPr>
      <w:r w:rsidRPr="00CD6E44">
        <w:t xml:space="preserve">выявить и </w:t>
      </w:r>
      <w:r w:rsidRPr="00CD6E44">
        <w:t>проанализировать основные характеристики моделей потоков выполнения на имитационной модели;</w:t>
      </w:r>
    </w:p>
    <w:p w14:paraId="4EA7930C" w14:textId="77777777" w:rsidR="00000000" w:rsidRPr="00CD6E44" w:rsidRDefault="00CD6E44" w:rsidP="00CD6E44">
      <w:pPr>
        <w:pStyle w:val="ListParagraph"/>
        <w:numPr>
          <w:ilvl w:val="0"/>
          <w:numId w:val="31"/>
        </w:numPr>
        <w:ind w:left="426"/>
      </w:pPr>
      <w:r w:rsidRPr="00CD6E44">
        <w:t>обосновать адекватность имитационной модели;</w:t>
      </w:r>
    </w:p>
    <w:p w14:paraId="0DC111D9" w14:textId="77777777" w:rsidR="00000000" w:rsidRPr="00CD6E44" w:rsidRDefault="00CD6E44" w:rsidP="00CD6E44">
      <w:pPr>
        <w:pStyle w:val="ListParagraph"/>
        <w:numPr>
          <w:ilvl w:val="0"/>
          <w:numId w:val="31"/>
        </w:numPr>
        <w:ind w:left="426"/>
      </w:pPr>
      <w:r w:rsidRPr="00CD6E44">
        <w:t>разработать гибридную модель потоков выполнения с учетом проблем существующих моделей;</w:t>
      </w:r>
    </w:p>
    <w:p w14:paraId="42D6672E" w14:textId="77777777" w:rsidR="00000000" w:rsidRPr="00CD6E44" w:rsidRDefault="00CD6E44" w:rsidP="00CD6E44">
      <w:pPr>
        <w:pStyle w:val="ListParagraph"/>
        <w:numPr>
          <w:ilvl w:val="0"/>
          <w:numId w:val="31"/>
        </w:numPr>
        <w:ind w:left="426"/>
      </w:pPr>
      <w:r w:rsidRPr="00CD6E44">
        <w:t>реализовать модель на языке п</w:t>
      </w:r>
      <w:r w:rsidRPr="00CD6E44">
        <w:t>рограммирования;</w:t>
      </w:r>
    </w:p>
    <w:p w14:paraId="394A2915" w14:textId="77777777" w:rsidR="00CD6E44" w:rsidRDefault="00CD6E44" w:rsidP="00CD6E44">
      <w:pPr>
        <w:pStyle w:val="ListParagraph"/>
        <w:numPr>
          <w:ilvl w:val="0"/>
          <w:numId w:val="31"/>
        </w:numPr>
        <w:ind w:left="426"/>
      </w:pPr>
      <w:r w:rsidRPr="00CD6E44">
        <w:t>применить гибридную модель к тестовой программе и убедиться в приросте производительности;</w:t>
      </w:r>
    </w:p>
    <w:p w14:paraId="0A2C6D38" w14:textId="3EC127AC" w:rsidR="0018074D" w:rsidRDefault="00CD6E44" w:rsidP="00CD6E44">
      <w:pPr>
        <w:pStyle w:val="ListParagraph"/>
        <w:numPr>
          <w:ilvl w:val="0"/>
          <w:numId w:val="31"/>
        </w:numPr>
        <w:ind w:left="426"/>
      </w:pPr>
      <w:r>
        <w:t>уточнить</w:t>
      </w:r>
      <w:bookmarkStart w:id="137" w:name="_GoBack"/>
      <w:bookmarkEnd w:id="137"/>
      <w:r>
        <w:t xml:space="preserve"> область применения разработанной гибридной модели.</w:t>
      </w:r>
      <w:r w:rsidR="0018074D">
        <w:br w:type="page"/>
      </w:r>
    </w:p>
    <w:p w14:paraId="53367845" w14:textId="77777777" w:rsidR="00696ED5" w:rsidRDefault="00696ED5" w:rsidP="007B4648">
      <w:pPr>
        <w:pStyle w:val="Heading1"/>
        <w:numPr>
          <w:ilvl w:val="0"/>
          <w:numId w:val="0"/>
        </w:numPr>
      </w:pPr>
      <w:bookmarkStart w:id="138" w:name="_Toc231261419"/>
      <w:r>
        <w:t>Список литературы</w:t>
      </w:r>
      <w:bookmarkEnd w:id="138"/>
    </w:p>
    <w:p w14:paraId="6866AEFF" w14:textId="77777777" w:rsidR="00C7340C" w:rsidRDefault="00C7340C" w:rsidP="00696ED5">
      <w:pPr>
        <w:pStyle w:val="Heading4"/>
      </w:pPr>
    </w:p>
    <w:p w14:paraId="0D32EFDE" w14:textId="6BB0DE42" w:rsidR="002A0751" w:rsidRDefault="002A0751" w:rsidP="00696ED5">
      <w:pPr>
        <w:pStyle w:val="Heading4"/>
      </w:pPr>
      <w:r>
        <w:br w:type="page"/>
      </w:r>
    </w:p>
    <w:p w14:paraId="7628DCBB" w14:textId="761AB2BE" w:rsidR="00223708" w:rsidRPr="00223708" w:rsidRDefault="00223708" w:rsidP="007B4648">
      <w:pPr>
        <w:pStyle w:val="Heading1"/>
        <w:numPr>
          <w:ilvl w:val="0"/>
          <w:numId w:val="0"/>
        </w:numPr>
      </w:pPr>
      <w:bookmarkStart w:id="139" w:name="_Toc231261420"/>
      <w:r>
        <w:t>Список иллюстраций</w:t>
      </w:r>
      <w:bookmarkEnd w:id="139"/>
    </w:p>
    <w:p w14:paraId="2B55A183" w14:textId="77777777" w:rsidR="002A0751" w:rsidRDefault="00A051DF">
      <w:pPr>
        <w:pStyle w:val="TableofFigures"/>
        <w:tabs>
          <w:tab w:val="right" w:leader="dot" w:pos="9345"/>
        </w:tabs>
        <w:rPr>
          <w:rFonts w:asciiTheme="minorHAnsi" w:eastAsiaTheme="minorEastAsia" w:hAnsiTheme="minorHAnsi" w:cstheme="minorBidi"/>
          <w:noProof/>
          <w:sz w:val="24"/>
          <w:lang w:eastAsia="ja-JP"/>
        </w:rPr>
      </w:pPr>
      <w:r>
        <w:rPr>
          <w:lang w:val="en-US"/>
        </w:rPr>
        <w:fldChar w:fldCharType="begin"/>
      </w:r>
      <w:r w:rsidR="00267B1A">
        <w:rPr>
          <w:lang w:val="en-US"/>
        </w:rPr>
        <w:instrText xml:space="preserve"> TOC \h \z \c "Рис." </w:instrText>
      </w:r>
      <w:r>
        <w:rPr>
          <w:lang w:val="en-US"/>
        </w:rPr>
        <w:fldChar w:fldCharType="separate"/>
      </w:r>
      <w:r w:rsidR="002A0751">
        <w:rPr>
          <w:noProof/>
        </w:rPr>
        <w:t xml:space="preserve">Рис. 1.1. График зависимости режима работы </w:t>
      </w:r>
      <w:r w:rsidR="002A0751" w:rsidRPr="00D1397A">
        <w:rPr>
          <w:noProof/>
          <w:lang w:val="en-US"/>
        </w:rPr>
        <w:t>Microsoft</w:t>
      </w:r>
      <w:r w:rsidR="002A0751">
        <w:rPr>
          <w:noProof/>
        </w:rPr>
        <w:t xml:space="preserve"> SQL Server 2008 от пользовательской нагрузки.</w:t>
      </w:r>
      <w:r w:rsidR="002A0751">
        <w:rPr>
          <w:noProof/>
        </w:rPr>
        <w:tab/>
      </w:r>
      <w:r w:rsidR="002A0751">
        <w:rPr>
          <w:noProof/>
        </w:rPr>
        <w:fldChar w:fldCharType="begin"/>
      </w:r>
      <w:r w:rsidR="002A0751">
        <w:rPr>
          <w:noProof/>
        </w:rPr>
        <w:instrText xml:space="preserve"> PAGEREF _Toc231256223 \h </w:instrText>
      </w:r>
      <w:r w:rsidR="002A0751">
        <w:rPr>
          <w:noProof/>
        </w:rPr>
      </w:r>
      <w:r w:rsidR="002A0751">
        <w:rPr>
          <w:noProof/>
        </w:rPr>
        <w:fldChar w:fldCharType="separate"/>
      </w:r>
      <w:r w:rsidR="002A0751">
        <w:rPr>
          <w:noProof/>
        </w:rPr>
        <w:t>27</w:t>
      </w:r>
      <w:r w:rsidR="002A0751">
        <w:rPr>
          <w:noProof/>
        </w:rPr>
        <w:fldChar w:fldCharType="end"/>
      </w:r>
    </w:p>
    <w:p w14:paraId="0F21F955"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2.1. Обобщенная схема строения процессов </w:t>
      </w:r>
      <w:r w:rsidRPr="00D1397A">
        <w:rPr>
          <w:noProof/>
          <w:lang w:val="en-US"/>
        </w:rPr>
        <w:t>SMP</w:t>
      </w:r>
      <w:r>
        <w:rPr>
          <w:noProof/>
        </w:rPr>
        <w:t xml:space="preserve"> системы</w:t>
      </w:r>
      <w:r>
        <w:rPr>
          <w:noProof/>
        </w:rPr>
        <w:tab/>
      </w:r>
      <w:r>
        <w:rPr>
          <w:noProof/>
        </w:rPr>
        <w:fldChar w:fldCharType="begin"/>
      </w:r>
      <w:r>
        <w:rPr>
          <w:noProof/>
        </w:rPr>
        <w:instrText xml:space="preserve"> PAGEREF _Toc231256224 \h </w:instrText>
      </w:r>
      <w:r>
        <w:rPr>
          <w:noProof/>
        </w:rPr>
      </w:r>
      <w:r>
        <w:rPr>
          <w:noProof/>
        </w:rPr>
        <w:fldChar w:fldCharType="separate"/>
      </w:r>
      <w:r>
        <w:rPr>
          <w:noProof/>
        </w:rPr>
        <w:t>30</w:t>
      </w:r>
      <w:r>
        <w:rPr>
          <w:noProof/>
        </w:rPr>
        <w:fldChar w:fldCharType="end"/>
      </w:r>
    </w:p>
    <w:p w14:paraId="2566E415"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2.2. Блок-схема алгоритма работы экспериментальной программы, подпрограммы </w:t>
      </w:r>
      <w:r w:rsidRPr="00D1397A">
        <w:rPr>
          <w:noProof/>
          <w:lang w:val="en-US"/>
        </w:rPr>
        <w:t>A</w:t>
      </w:r>
      <w:r>
        <w:rPr>
          <w:noProof/>
        </w:rPr>
        <w:tab/>
      </w:r>
      <w:r>
        <w:rPr>
          <w:noProof/>
        </w:rPr>
        <w:fldChar w:fldCharType="begin"/>
      </w:r>
      <w:r>
        <w:rPr>
          <w:noProof/>
        </w:rPr>
        <w:instrText xml:space="preserve"> PAGEREF _Toc231256225 \h </w:instrText>
      </w:r>
      <w:r>
        <w:rPr>
          <w:noProof/>
        </w:rPr>
      </w:r>
      <w:r>
        <w:rPr>
          <w:noProof/>
        </w:rPr>
        <w:fldChar w:fldCharType="separate"/>
      </w:r>
      <w:r>
        <w:rPr>
          <w:noProof/>
        </w:rPr>
        <w:t>32</w:t>
      </w:r>
      <w:r>
        <w:rPr>
          <w:noProof/>
        </w:rPr>
        <w:fldChar w:fldCharType="end"/>
      </w:r>
    </w:p>
    <w:p w14:paraId="7748C7ED"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2.3. Блок-схема алгоритма работы экспериментальной программы, подпрограммы </w:t>
      </w:r>
      <w:r w:rsidRPr="00D1397A">
        <w:rPr>
          <w:noProof/>
          <w:lang w:val="en-US"/>
        </w:rPr>
        <w:t>B</w:t>
      </w:r>
      <w:r>
        <w:rPr>
          <w:noProof/>
        </w:rPr>
        <w:t>.</w:t>
      </w:r>
      <w:r>
        <w:rPr>
          <w:noProof/>
        </w:rPr>
        <w:tab/>
      </w:r>
      <w:r>
        <w:rPr>
          <w:noProof/>
        </w:rPr>
        <w:fldChar w:fldCharType="begin"/>
      </w:r>
      <w:r>
        <w:rPr>
          <w:noProof/>
        </w:rPr>
        <w:instrText xml:space="preserve"> PAGEREF _Toc231256226 \h </w:instrText>
      </w:r>
      <w:r>
        <w:rPr>
          <w:noProof/>
        </w:rPr>
      </w:r>
      <w:r>
        <w:rPr>
          <w:noProof/>
        </w:rPr>
        <w:fldChar w:fldCharType="separate"/>
      </w:r>
      <w:r>
        <w:rPr>
          <w:noProof/>
        </w:rPr>
        <w:t>35</w:t>
      </w:r>
      <w:r>
        <w:rPr>
          <w:noProof/>
        </w:rPr>
        <w:fldChar w:fldCharType="end"/>
      </w:r>
    </w:p>
    <w:p w14:paraId="3E2AC82F"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2.4. Блок-схема алгоритма работы экспериментальной программы, подпрограммы </w:t>
      </w:r>
      <w:r w:rsidRPr="00D1397A">
        <w:rPr>
          <w:noProof/>
          <w:lang w:val="en-US"/>
        </w:rPr>
        <w:t>C</w:t>
      </w:r>
      <w:r>
        <w:rPr>
          <w:noProof/>
        </w:rPr>
        <w:t>.</w:t>
      </w:r>
      <w:r>
        <w:rPr>
          <w:noProof/>
        </w:rPr>
        <w:tab/>
      </w:r>
      <w:r>
        <w:rPr>
          <w:noProof/>
        </w:rPr>
        <w:fldChar w:fldCharType="begin"/>
      </w:r>
      <w:r>
        <w:rPr>
          <w:noProof/>
        </w:rPr>
        <w:instrText xml:space="preserve"> PAGEREF _Toc231256227 \h </w:instrText>
      </w:r>
      <w:r>
        <w:rPr>
          <w:noProof/>
        </w:rPr>
      </w:r>
      <w:r>
        <w:rPr>
          <w:noProof/>
        </w:rPr>
        <w:fldChar w:fldCharType="separate"/>
      </w:r>
      <w:r>
        <w:rPr>
          <w:noProof/>
        </w:rPr>
        <w:t>36</w:t>
      </w:r>
      <w:r>
        <w:rPr>
          <w:noProof/>
        </w:rPr>
        <w:fldChar w:fldCharType="end"/>
      </w:r>
    </w:p>
    <w:p w14:paraId="0A4E7AEF"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2.5. Блок-схема алгоритма работы экспериментальной программы, подпрограммы </w:t>
      </w:r>
      <w:r w:rsidRPr="00D1397A">
        <w:rPr>
          <w:noProof/>
          <w:lang w:val="en-US"/>
        </w:rPr>
        <w:t>D</w:t>
      </w:r>
      <w:r>
        <w:rPr>
          <w:noProof/>
        </w:rPr>
        <w:t>.</w:t>
      </w:r>
      <w:r>
        <w:rPr>
          <w:noProof/>
        </w:rPr>
        <w:tab/>
      </w:r>
      <w:r>
        <w:rPr>
          <w:noProof/>
        </w:rPr>
        <w:fldChar w:fldCharType="begin"/>
      </w:r>
      <w:r>
        <w:rPr>
          <w:noProof/>
        </w:rPr>
        <w:instrText xml:space="preserve"> PAGEREF _Toc231256228 \h </w:instrText>
      </w:r>
      <w:r>
        <w:rPr>
          <w:noProof/>
        </w:rPr>
      </w:r>
      <w:r>
        <w:rPr>
          <w:noProof/>
        </w:rPr>
        <w:fldChar w:fldCharType="separate"/>
      </w:r>
      <w:r>
        <w:rPr>
          <w:noProof/>
        </w:rPr>
        <w:t>37</w:t>
      </w:r>
      <w:r>
        <w:rPr>
          <w:noProof/>
        </w:rPr>
        <w:fldChar w:fldCharType="end"/>
      </w:r>
    </w:p>
    <w:p w14:paraId="7FCEDDB7"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2.6. Блок-схема взаимодействия подпрограмм экспериментальной программы.</w:t>
      </w:r>
      <w:r>
        <w:rPr>
          <w:noProof/>
        </w:rPr>
        <w:tab/>
      </w:r>
      <w:r>
        <w:rPr>
          <w:noProof/>
        </w:rPr>
        <w:fldChar w:fldCharType="begin"/>
      </w:r>
      <w:r>
        <w:rPr>
          <w:noProof/>
        </w:rPr>
        <w:instrText xml:space="preserve"> PAGEREF _Toc231256229 \h </w:instrText>
      </w:r>
      <w:r>
        <w:rPr>
          <w:noProof/>
        </w:rPr>
      </w:r>
      <w:r>
        <w:rPr>
          <w:noProof/>
        </w:rPr>
        <w:fldChar w:fldCharType="separate"/>
      </w:r>
      <w:r>
        <w:rPr>
          <w:noProof/>
        </w:rPr>
        <w:t>38</w:t>
      </w:r>
      <w:r>
        <w:rPr>
          <w:noProof/>
        </w:rPr>
        <w:fldChar w:fldCharType="end"/>
      </w:r>
    </w:p>
    <w:p w14:paraId="3E1CACD7"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2.7. Снимок части окна программы </w:t>
      </w:r>
      <w:r w:rsidRPr="00D1397A">
        <w:rPr>
          <w:noProof/>
          <w:lang w:val="en-US"/>
        </w:rPr>
        <w:t>Concurrency</w:t>
      </w:r>
      <w:r>
        <w:rPr>
          <w:noProof/>
        </w:rPr>
        <w:t xml:space="preserve"> </w:t>
      </w:r>
      <w:r w:rsidRPr="00D1397A">
        <w:rPr>
          <w:noProof/>
          <w:lang w:val="en-US"/>
        </w:rPr>
        <w:t>Visualizer</w:t>
      </w:r>
      <w:r>
        <w:rPr>
          <w:noProof/>
        </w:rPr>
        <w:tab/>
      </w:r>
      <w:r>
        <w:rPr>
          <w:noProof/>
        </w:rPr>
        <w:fldChar w:fldCharType="begin"/>
      </w:r>
      <w:r>
        <w:rPr>
          <w:noProof/>
        </w:rPr>
        <w:instrText xml:space="preserve"> PAGEREF _Toc231256230 \h </w:instrText>
      </w:r>
      <w:r>
        <w:rPr>
          <w:noProof/>
        </w:rPr>
      </w:r>
      <w:r>
        <w:rPr>
          <w:noProof/>
        </w:rPr>
        <w:fldChar w:fldCharType="separate"/>
      </w:r>
      <w:r>
        <w:rPr>
          <w:noProof/>
        </w:rPr>
        <w:t>40</w:t>
      </w:r>
      <w:r>
        <w:rPr>
          <w:noProof/>
        </w:rPr>
        <w:fldChar w:fldCharType="end"/>
      </w:r>
    </w:p>
    <w:p w14:paraId="6D1F9B94"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2.8. Снимок окна программы Intel VTune Amplifier XE 2013</w:t>
      </w:r>
      <w:r>
        <w:rPr>
          <w:noProof/>
        </w:rPr>
        <w:tab/>
      </w:r>
      <w:r>
        <w:rPr>
          <w:noProof/>
        </w:rPr>
        <w:fldChar w:fldCharType="begin"/>
      </w:r>
      <w:r>
        <w:rPr>
          <w:noProof/>
        </w:rPr>
        <w:instrText xml:space="preserve"> PAGEREF _Toc231256231 \h </w:instrText>
      </w:r>
      <w:r>
        <w:rPr>
          <w:noProof/>
        </w:rPr>
      </w:r>
      <w:r>
        <w:rPr>
          <w:noProof/>
        </w:rPr>
        <w:fldChar w:fldCharType="separate"/>
      </w:r>
      <w:r>
        <w:rPr>
          <w:noProof/>
        </w:rPr>
        <w:t>41</w:t>
      </w:r>
      <w:r>
        <w:rPr>
          <w:noProof/>
        </w:rPr>
        <w:fldChar w:fldCharType="end"/>
      </w:r>
    </w:p>
    <w:p w14:paraId="70A0770C"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w:t>
      </w:r>
      <w:r w:rsidRPr="00D1397A">
        <w:rPr>
          <w:noProof/>
          <w:lang w:val="en-US"/>
        </w:rPr>
        <w:t xml:space="preserve">. 2.9. </w:t>
      </w:r>
      <w:r>
        <w:rPr>
          <w:noProof/>
        </w:rPr>
        <w:t>Снимок</w:t>
      </w:r>
      <w:r w:rsidRPr="00D1397A">
        <w:rPr>
          <w:noProof/>
          <w:lang w:val="en-US"/>
        </w:rPr>
        <w:t xml:space="preserve"> </w:t>
      </w:r>
      <w:r>
        <w:rPr>
          <w:noProof/>
        </w:rPr>
        <w:t>окна</w:t>
      </w:r>
      <w:r w:rsidRPr="00D1397A">
        <w:rPr>
          <w:noProof/>
          <w:lang w:val="en-US"/>
        </w:rPr>
        <w:t xml:space="preserve"> </w:t>
      </w:r>
      <w:r>
        <w:rPr>
          <w:noProof/>
        </w:rPr>
        <w:t>программы</w:t>
      </w:r>
      <w:r w:rsidRPr="00D1397A">
        <w:rPr>
          <w:noProof/>
          <w:lang w:val="en-US"/>
        </w:rPr>
        <w:t xml:space="preserve"> AMD CodeAnalyst Performance Analyzer</w:t>
      </w:r>
      <w:r>
        <w:rPr>
          <w:noProof/>
        </w:rPr>
        <w:tab/>
      </w:r>
      <w:r>
        <w:rPr>
          <w:noProof/>
        </w:rPr>
        <w:fldChar w:fldCharType="begin"/>
      </w:r>
      <w:r>
        <w:rPr>
          <w:noProof/>
        </w:rPr>
        <w:instrText xml:space="preserve"> PAGEREF _Toc231256232 \h </w:instrText>
      </w:r>
      <w:r>
        <w:rPr>
          <w:noProof/>
        </w:rPr>
      </w:r>
      <w:r>
        <w:rPr>
          <w:noProof/>
        </w:rPr>
        <w:fldChar w:fldCharType="separate"/>
      </w:r>
      <w:r>
        <w:rPr>
          <w:noProof/>
        </w:rPr>
        <w:t>42</w:t>
      </w:r>
      <w:r>
        <w:rPr>
          <w:noProof/>
        </w:rPr>
        <w:fldChar w:fldCharType="end"/>
      </w:r>
    </w:p>
    <w:p w14:paraId="5703F1FB"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2.10. Снимок экрана с набором инструментов анализа работы приложения </w:t>
      </w:r>
      <w:r w:rsidRPr="00D1397A">
        <w:rPr>
          <w:noProof/>
          <w:lang w:val="en-US"/>
        </w:rPr>
        <w:t>Apple</w:t>
      </w:r>
      <w:r>
        <w:rPr>
          <w:noProof/>
        </w:rPr>
        <w:t xml:space="preserve"> </w:t>
      </w:r>
      <w:r w:rsidRPr="00D1397A">
        <w:rPr>
          <w:noProof/>
          <w:lang w:val="en-US"/>
        </w:rPr>
        <w:t>XCode</w:t>
      </w:r>
      <w:r>
        <w:rPr>
          <w:noProof/>
        </w:rPr>
        <w:t xml:space="preserve"> </w:t>
      </w:r>
      <w:r w:rsidRPr="00D1397A">
        <w:rPr>
          <w:noProof/>
          <w:lang w:val="en-US"/>
        </w:rPr>
        <w:t>Instruments</w:t>
      </w:r>
      <w:r>
        <w:rPr>
          <w:noProof/>
        </w:rPr>
        <w:tab/>
      </w:r>
      <w:r>
        <w:rPr>
          <w:noProof/>
        </w:rPr>
        <w:fldChar w:fldCharType="begin"/>
      </w:r>
      <w:r>
        <w:rPr>
          <w:noProof/>
        </w:rPr>
        <w:instrText xml:space="preserve"> PAGEREF _Toc231256233 \h </w:instrText>
      </w:r>
      <w:r>
        <w:rPr>
          <w:noProof/>
        </w:rPr>
      </w:r>
      <w:r>
        <w:rPr>
          <w:noProof/>
        </w:rPr>
        <w:fldChar w:fldCharType="separate"/>
      </w:r>
      <w:r>
        <w:rPr>
          <w:noProof/>
        </w:rPr>
        <w:t>43</w:t>
      </w:r>
      <w:r>
        <w:rPr>
          <w:noProof/>
        </w:rPr>
        <w:fldChar w:fldCharType="end"/>
      </w:r>
    </w:p>
    <w:p w14:paraId="4D67164E"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2.11. Снимок окна терминала с результатами профилирования программы </w:t>
      </w:r>
      <w:r w:rsidRPr="00D1397A">
        <w:rPr>
          <w:noProof/>
          <w:lang w:val="en-US"/>
        </w:rPr>
        <w:t>Valgrind</w:t>
      </w:r>
      <w:r>
        <w:rPr>
          <w:noProof/>
        </w:rPr>
        <w:tab/>
      </w:r>
      <w:r>
        <w:rPr>
          <w:noProof/>
        </w:rPr>
        <w:fldChar w:fldCharType="begin"/>
      </w:r>
      <w:r>
        <w:rPr>
          <w:noProof/>
        </w:rPr>
        <w:instrText xml:space="preserve"> PAGEREF _Toc231256234 \h </w:instrText>
      </w:r>
      <w:r>
        <w:rPr>
          <w:noProof/>
        </w:rPr>
      </w:r>
      <w:r>
        <w:rPr>
          <w:noProof/>
        </w:rPr>
        <w:fldChar w:fldCharType="separate"/>
      </w:r>
      <w:r>
        <w:rPr>
          <w:noProof/>
        </w:rPr>
        <w:t>43</w:t>
      </w:r>
      <w:r>
        <w:rPr>
          <w:noProof/>
        </w:rPr>
        <w:fldChar w:fldCharType="end"/>
      </w:r>
    </w:p>
    <w:p w14:paraId="06CF8C4D"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2.12. Блок-схема алгоритма работы тестовой задачи 3, создание и удаление потока</w:t>
      </w:r>
      <w:r>
        <w:rPr>
          <w:noProof/>
        </w:rPr>
        <w:tab/>
      </w:r>
      <w:r>
        <w:rPr>
          <w:noProof/>
        </w:rPr>
        <w:fldChar w:fldCharType="begin"/>
      </w:r>
      <w:r>
        <w:rPr>
          <w:noProof/>
        </w:rPr>
        <w:instrText xml:space="preserve"> PAGEREF _Toc231256235 \h </w:instrText>
      </w:r>
      <w:r>
        <w:rPr>
          <w:noProof/>
        </w:rPr>
      </w:r>
      <w:r>
        <w:rPr>
          <w:noProof/>
        </w:rPr>
        <w:fldChar w:fldCharType="separate"/>
      </w:r>
      <w:r>
        <w:rPr>
          <w:noProof/>
        </w:rPr>
        <w:t>47</w:t>
      </w:r>
      <w:r>
        <w:rPr>
          <w:noProof/>
        </w:rPr>
        <w:fldChar w:fldCharType="end"/>
      </w:r>
    </w:p>
    <w:p w14:paraId="634610E8"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2.13. Блок-схема алгоритма работы тестовой задачи 2, переключение контекста потока</w:t>
      </w:r>
      <w:r>
        <w:rPr>
          <w:noProof/>
        </w:rPr>
        <w:tab/>
      </w:r>
      <w:r>
        <w:rPr>
          <w:noProof/>
        </w:rPr>
        <w:fldChar w:fldCharType="begin"/>
      </w:r>
      <w:r>
        <w:rPr>
          <w:noProof/>
        </w:rPr>
        <w:instrText xml:space="preserve"> PAGEREF _Toc231256236 \h </w:instrText>
      </w:r>
      <w:r>
        <w:rPr>
          <w:noProof/>
        </w:rPr>
      </w:r>
      <w:r>
        <w:rPr>
          <w:noProof/>
        </w:rPr>
        <w:fldChar w:fldCharType="separate"/>
      </w:r>
      <w:r>
        <w:rPr>
          <w:noProof/>
        </w:rPr>
        <w:t>48</w:t>
      </w:r>
      <w:r>
        <w:rPr>
          <w:noProof/>
        </w:rPr>
        <w:fldChar w:fldCharType="end"/>
      </w:r>
    </w:p>
    <w:p w14:paraId="12037132"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2.14. Блок-схема алгоритма работы тестовой задачи 1, короткие вычисления</w:t>
      </w:r>
      <w:r>
        <w:rPr>
          <w:noProof/>
        </w:rPr>
        <w:tab/>
      </w:r>
      <w:r>
        <w:rPr>
          <w:noProof/>
        </w:rPr>
        <w:fldChar w:fldCharType="begin"/>
      </w:r>
      <w:r>
        <w:rPr>
          <w:noProof/>
        </w:rPr>
        <w:instrText xml:space="preserve"> PAGEREF _Toc231256237 \h </w:instrText>
      </w:r>
      <w:r>
        <w:rPr>
          <w:noProof/>
        </w:rPr>
      </w:r>
      <w:r>
        <w:rPr>
          <w:noProof/>
        </w:rPr>
        <w:fldChar w:fldCharType="separate"/>
      </w:r>
      <w:r>
        <w:rPr>
          <w:noProof/>
        </w:rPr>
        <w:t>48</w:t>
      </w:r>
      <w:r>
        <w:rPr>
          <w:noProof/>
        </w:rPr>
        <w:fldChar w:fldCharType="end"/>
      </w:r>
    </w:p>
    <w:p w14:paraId="291A47A2"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2.15. Блок-схема алгоритма работы тестовой задачи 5, длительные вычисления</w:t>
      </w:r>
      <w:r>
        <w:rPr>
          <w:noProof/>
        </w:rPr>
        <w:tab/>
      </w:r>
      <w:r>
        <w:rPr>
          <w:noProof/>
        </w:rPr>
        <w:fldChar w:fldCharType="begin"/>
      </w:r>
      <w:r>
        <w:rPr>
          <w:noProof/>
        </w:rPr>
        <w:instrText xml:space="preserve"> PAGEREF _Toc231256238 \h </w:instrText>
      </w:r>
      <w:r>
        <w:rPr>
          <w:noProof/>
        </w:rPr>
      </w:r>
      <w:r>
        <w:rPr>
          <w:noProof/>
        </w:rPr>
        <w:fldChar w:fldCharType="separate"/>
      </w:r>
      <w:r>
        <w:rPr>
          <w:noProof/>
        </w:rPr>
        <w:t>49</w:t>
      </w:r>
      <w:r>
        <w:rPr>
          <w:noProof/>
        </w:rPr>
        <w:fldChar w:fldCharType="end"/>
      </w:r>
    </w:p>
    <w:p w14:paraId="703ADBBA"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2.16. Блок-схема алгоритма работы тестовой задачи 6, общая память</w:t>
      </w:r>
      <w:r>
        <w:rPr>
          <w:noProof/>
        </w:rPr>
        <w:tab/>
      </w:r>
      <w:r>
        <w:rPr>
          <w:noProof/>
        </w:rPr>
        <w:fldChar w:fldCharType="begin"/>
      </w:r>
      <w:r>
        <w:rPr>
          <w:noProof/>
        </w:rPr>
        <w:instrText xml:space="preserve"> PAGEREF _Toc231256239 \h </w:instrText>
      </w:r>
      <w:r>
        <w:rPr>
          <w:noProof/>
        </w:rPr>
      </w:r>
      <w:r>
        <w:rPr>
          <w:noProof/>
        </w:rPr>
        <w:fldChar w:fldCharType="separate"/>
      </w:r>
      <w:r>
        <w:rPr>
          <w:noProof/>
        </w:rPr>
        <w:t>49</w:t>
      </w:r>
      <w:r>
        <w:rPr>
          <w:noProof/>
        </w:rPr>
        <w:fldChar w:fldCharType="end"/>
      </w:r>
    </w:p>
    <w:p w14:paraId="1D0C7286"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2.17. Блок-схема алгоритма работы тестовой задачи 4, примитивы синхронизации</w:t>
      </w:r>
      <w:r>
        <w:rPr>
          <w:noProof/>
        </w:rPr>
        <w:tab/>
      </w:r>
      <w:r>
        <w:rPr>
          <w:noProof/>
        </w:rPr>
        <w:fldChar w:fldCharType="begin"/>
      </w:r>
      <w:r>
        <w:rPr>
          <w:noProof/>
        </w:rPr>
        <w:instrText xml:space="preserve"> PAGEREF _Toc231256240 \h </w:instrText>
      </w:r>
      <w:r>
        <w:rPr>
          <w:noProof/>
        </w:rPr>
      </w:r>
      <w:r>
        <w:rPr>
          <w:noProof/>
        </w:rPr>
        <w:fldChar w:fldCharType="separate"/>
      </w:r>
      <w:r>
        <w:rPr>
          <w:noProof/>
        </w:rPr>
        <w:t>50</w:t>
      </w:r>
      <w:r>
        <w:rPr>
          <w:noProof/>
        </w:rPr>
        <w:fldChar w:fldCharType="end"/>
      </w:r>
    </w:p>
    <w:p w14:paraId="01922D37"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2.18. Блок-схема алгоритма работы тестовой задачи 8, чтение/запись, работа с файловыми дескрипторами</w:t>
      </w:r>
      <w:r>
        <w:rPr>
          <w:noProof/>
        </w:rPr>
        <w:tab/>
      </w:r>
      <w:r>
        <w:rPr>
          <w:noProof/>
        </w:rPr>
        <w:fldChar w:fldCharType="begin"/>
      </w:r>
      <w:r>
        <w:rPr>
          <w:noProof/>
        </w:rPr>
        <w:instrText xml:space="preserve"> PAGEREF _Toc231256241 \h </w:instrText>
      </w:r>
      <w:r>
        <w:rPr>
          <w:noProof/>
        </w:rPr>
      </w:r>
      <w:r>
        <w:rPr>
          <w:noProof/>
        </w:rPr>
        <w:fldChar w:fldCharType="separate"/>
      </w:r>
      <w:r>
        <w:rPr>
          <w:noProof/>
        </w:rPr>
        <w:t>51</w:t>
      </w:r>
      <w:r>
        <w:rPr>
          <w:noProof/>
        </w:rPr>
        <w:fldChar w:fldCharType="end"/>
      </w:r>
    </w:p>
    <w:p w14:paraId="5FDD42BD"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2.19. Графики зависимости количества выполненных задач в единицу времени от количества потоков выполнения, создание/удаление потока (а)</w:t>
      </w:r>
      <w:r>
        <w:rPr>
          <w:noProof/>
        </w:rPr>
        <w:tab/>
      </w:r>
      <w:r>
        <w:rPr>
          <w:noProof/>
        </w:rPr>
        <w:fldChar w:fldCharType="begin"/>
      </w:r>
      <w:r>
        <w:rPr>
          <w:noProof/>
        </w:rPr>
        <w:instrText xml:space="preserve"> PAGEREF _Toc231256242 \h </w:instrText>
      </w:r>
      <w:r>
        <w:rPr>
          <w:noProof/>
        </w:rPr>
      </w:r>
      <w:r>
        <w:rPr>
          <w:noProof/>
        </w:rPr>
        <w:fldChar w:fldCharType="separate"/>
      </w:r>
      <w:r>
        <w:rPr>
          <w:noProof/>
        </w:rPr>
        <w:t>53</w:t>
      </w:r>
      <w:r>
        <w:rPr>
          <w:noProof/>
        </w:rPr>
        <w:fldChar w:fldCharType="end"/>
      </w:r>
    </w:p>
    <w:p w14:paraId="4656297F"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2.20. Графики зависимости количества выполненных задач в единицу времени от количества потоков выполнения, создание/удаление потока (б)</w:t>
      </w:r>
      <w:r>
        <w:rPr>
          <w:noProof/>
        </w:rPr>
        <w:tab/>
      </w:r>
      <w:r>
        <w:rPr>
          <w:noProof/>
        </w:rPr>
        <w:fldChar w:fldCharType="begin"/>
      </w:r>
      <w:r>
        <w:rPr>
          <w:noProof/>
        </w:rPr>
        <w:instrText xml:space="preserve"> PAGEREF _Toc231256243 \h </w:instrText>
      </w:r>
      <w:r>
        <w:rPr>
          <w:noProof/>
        </w:rPr>
      </w:r>
      <w:r>
        <w:rPr>
          <w:noProof/>
        </w:rPr>
        <w:fldChar w:fldCharType="separate"/>
      </w:r>
      <w:r>
        <w:rPr>
          <w:noProof/>
        </w:rPr>
        <w:t>54</w:t>
      </w:r>
      <w:r>
        <w:rPr>
          <w:noProof/>
        </w:rPr>
        <w:fldChar w:fldCharType="end"/>
      </w:r>
    </w:p>
    <w:p w14:paraId="7282D476"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2.21. Графики зависимости прироста производительности потоков выполнения относительно системных потоков, создание/удаление потока</w:t>
      </w:r>
      <w:r>
        <w:rPr>
          <w:noProof/>
        </w:rPr>
        <w:tab/>
      </w:r>
      <w:r>
        <w:rPr>
          <w:noProof/>
        </w:rPr>
        <w:fldChar w:fldCharType="begin"/>
      </w:r>
      <w:r>
        <w:rPr>
          <w:noProof/>
        </w:rPr>
        <w:instrText xml:space="preserve"> PAGEREF _Toc231256244 \h </w:instrText>
      </w:r>
      <w:r>
        <w:rPr>
          <w:noProof/>
        </w:rPr>
      </w:r>
      <w:r>
        <w:rPr>
          <w:noProof/>
        </w:rPr>
        <w:fldChar w:fldCharType="separate"/>
      </w:r>
      <w:r>
        <w:rPr>
          <w:noProof/>
        </w:rPr>
        <w:t>55</w:t>
      </w:r>
      <w:r>
        <w:rPr>
          <w:noProof/>
        </w:rPr>
        <w:fldChar w:fldCharType="end"/>
      </w:r>
    </w:p>
    <w:p w14:paraId="201D9F37"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2.22. Графики зависимости количества выполненных задач в единицу времени от количества потоков выполнения, переключение контекста</w:t>
      </w:r>
      <w:r>
        <w:rPr>
          <w:noProof/>
        </w:rPr>
        <w:tab/>
      </w:r>
      <w:r>
        <w:rPr>
          <w:noProof/>
        </w:rPr>
        <w:fldChar w:fldCharType="begin"/>
      </w:r>
      <w:r>
        <w:rPr>
          <w:noProof/>
        </w:rPr>
        <w:instrText xml:space="preserve"> PAGEREF _Toc231256245 \h </w:instrText>
      </w:r>
      <w:r>
        <w:rPr>
          <w:noProof/>
        </w:rPr>
      </w:r>
      <w:r>
        <w:rPr>
          <w:noProof/>
        </w:rPr>
        <w:fldChar w:fldCharType="separate"/>
      </w:r>
      <w:r>
        <w:rPr>
          <w:noProof/>
        </w:rPr>
        <w:t>56</w:t>
      </w:r>
      <w:r>
        <w:rPr>
          <w:noProof/>
        </w:rPr>
        <w:fldChar w:fldCharType="end"/>
      </w:r>
    </w:p>
    <w:p w14:paraId="2B71CDA2"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2.23. Графики зависимости прироста производительности потоков выполнения относительно системных потоков, переключение контекста</w:t>
      </w:r>
      <w:r>
        <w:rPr>
          <w:noProof/>
        </w:rPr>
        <w:tab/>
      </w:r>
      <w:r>
        <w:rPr>
          <w:noProof/>
        </w:rPr>
        <w:fldChar w:fldCharType="begin"/>
      </w:r>
      <w:r>
        <w:rPr>
          <w:noProof/>
        </w:rPr>
        <w:instrText xml:space="preserve"> PAGEREF _Toc231256246 \h </w:instrText>
      </w:r>
      <w:r>
        <w:rPr>
          <w:noProof/>
        </w:rPr>
      </w:r>
      <w:r>
        <w:rPr>
          <w:noProof/>
        </w:rPr>
        <w:fldChar w:fldCharType="separate"/>
      </w:r>
      <w:r>
        <w:rPr>
          <w:noProof/>
        </w:rPr>
        <w:t>57</w:t>
      </w:r>
      <w:r>
        <w:rPr>
          <w:noProof/>
        </w:rPr>
        <w:fldChar w:fldCharType="end"/>
      </w:r>
    </w:p>
    <w:p w14:paraId="47EA92B9"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2.24. Графики зависимости количества выполненных задач в единицу времени от количества потоков выполнения, короткие вычисления</w:t>
      </w:r>
      <w:r>
        <w:rPr>
          <w:noProof/>
        </w:rPr>
        <w:tab/>
      </w:r>
      <w:r>
        <w:rPr>
          <w:noProof/>
        </w:rPr>
        <w:fldChar w:fldCharType="begin"/>
      </w:r>
      <w:r>
        <w:rPr>
          <w:noProof/>
        </w:rPr>
        <w:instrText xml:space="preserve"> PAGEREF _Toc231256247 \h </w:instrText>
      </w:r>
      <w:r>
        <w:rPr>
          <w:noProof/>
        </w:rPr>
      </w:r>
      <w:r>
        <w:rPr>
          <w:noProof/>
        </w:rPr>
        <w:fldChar w:fldCharType="separate"/>
      </w:r>
      <w:r>
        <w:rPr>
          <w:noProof/>
        </w:rPr>
        <w:t>58</w:t>
      </w:r>
      <w:r>
        <w:rPr>
          <w:noProof/>
        </w:rPr>
        <w:fldChar w:fldCharType="end"/>
      </w:r>
    </w:p>
    <w:p w14:paraId="0D0B9901"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2.25. Графики зависимости прироста производительности потоков выполнения относительно системных потоков, короткие вычисления</w:t>
      </w:r>
      <w:r>
        <w:rPr>
          <w:noProof/>
        </w:rPr>
        <w:tab/>
      </w:r>
      <w:r>
        <w:rPr>
          <w:noProof/>
        </w:rPr>
        <w:fldChar w:fldCharType="begin"/>
      </w:r>
      <w:r>
        <w:rPr>
          <w:noProof/>
        </w:rPr>
        <w:instrText xml:space="preserve"> PAGEREF _Toc231256248 \h </w:instrText>
      </w:r>
      <w:r>
        <w:rPr>
          <w:noProof/>
        </w:rPr>
      </w:r>
      <w:r>
        <w:rPr>
          <w:noProof/>
        </w:rPr>
        <w:fldChar w:fldCharType="separate"/>
      </w:r>
      <w:r>
        <w:rPr>
          <w:noProof/>
        </w:rPr>
        <w:t>58</w:t>
      </w:r>
      <w:r>
        <w:rPr>
          <w:noProof/>
        </w:rPr>
        <w:fldChar w:fldCharType="end"/>
      </w:r>
    </w:p>
    <w:p w14:paraId="10F96E05"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2.26. Графики зависимости количества выполненных задач в единицу времени от количества потоков выполнения, длительные вычисления</w:t>
      </w:r>
      <w:r>
        <w:rPr>
          <w:noProof/>
        </w:rPr>
        <w:tab/>
      </w:r>
      <w:r>
        <w:rPr>
          <w:noProof/>
        </w:rPr>
        <w:fldChar w:fldCharType="begin"/>
      </w:r>
      <w:r>
        <w:rPr>
          <w:noProof/>
        </w:rPr>
        <w:instrText xml:space="preserve"> PAGEREF _Toc231256249 \h </w:instrText>
      </w:r>
      <w:r>
        <w:rPr>
          <w:noProof/>
        </w:rPr>
      </w:r>
      <w:r>
        <w:rPr>
          <w:noProof/>
        </w:rPr>
        <w:fldChar w:fldCharType="separate"/>
      </w:r>
      <w:r>
        <w:rPr>
          <w:noProof/>
        </w:rPr>
        <w:t>59</w:t>
      </w:r>
      <w:r>
        <w:rPr>
          <w:noProof/>
        </w:rPr>
        <w:fldChar w:fldCharType="end"/>
      </w:r>
    </w:p>
    <w:p w14:paraId="4BFE6133"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2.27. Графики зависимости прироста производительности потоков выполнения относительно системных потоков, длительные вычисления</w:t>
      </w:r>
      <w:r>
        <w:rPr>
          <w:noProof/>
        </w:rPr>
        <w:tab/>
      </w:r>
      <w:r>
        <w:rPr>
          <w:noProof/>
        </w:rPr>
        <w:fldChar w:fldCharType="begin"/>
      </w:r>
      <w:r>
        <w:rPr>
          <w:noProof/>
        </w:rPr>
        <w:instrText xml:space="preserve"> PAGEREF _Toc231256250 \h </w:instrText>
      </w:r>
      <w:r>
        <w:rPr>
          <w:noProof/>
        </w:rPr>
      </w:r>
      <w:r>
        <w:rPr>
          <w:noProof/>
        </w:rPr>
        <w:fldChar w:fldCharType="separate"/>
      </w:r>
      <w:r>
        <w:rPr>
          <w:noProof/>
        </w:rPr>
        <w:t>59</w:t>
      </w:r>
      <w:r>
        <w:rPr>
          <w:noProof/>
        </w:rPr>
        <w:fldChar w:fldCharType="end"/>
      </w:r>
    </w:p>
    <w:p w14:paraId="78E3C1E2"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2.28. Графики зависимости количества выполненных задач в единицу времени от количества потоков выполнения, общая память</w:t>
      </w:r>
      <w:r>
        <w:rPr>
          <w:noProof/>
        </w:rPr>
        <w:tab/>
      </w:r>
      <w:r>
        <w:rPr>
          <w:noProof/>
        </w:rPr>
        <w:fldChar w:fldCharType="begin"/>
      </w:r>
      <w:r>
        <w:rPr>
          <w:noProof/>
        </w:rPr>
        <w:instrText xml:space="preserve"> PAGEREF _Toc231256251 \h </w:instrText>
      </w:r>
      <w:r>
        <w:rPr>
          <w:noProof/>
        </w:rPr>
      </w:r>
      <w:r>
        <w:rPr>
          <w:noProof/>
        </w:rPr>
        <w:fldChar w:fldCharType="separate"/>
      </w:r>
      <w:r>
        <w:rPr>
          <w:noProof/>
        </w:rPr>
        <w:t>60</w:t>
      </w:r>
      <w:r>
        <w:rPr>
          <w:noProof/>
        </w:rPr>
        <w:fldChar w:fldCharType="end"/>
      </w:r>
    </w:p>
    <w:p w14:paraId="5491EB91"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2.29. Графики зависимости прироста производительности потоков выполнения относительно системных потоков, общая память</w:t>
      </w:r>
      <w:r>
        <w:rPr>
          <w:noProof/>
        </w:rPr>
        <w:tab/>
      </w:r>
      <w:r>
        <w:rPr>
          <w:noProof/>
        </w:rPr>
        <w:fldChar w:fldCharType="begin"/>
      </w:r>
      <w:r>
        <w:rPr>
          <w:noProof/>
        </w:rPr>
        <w:instrText xml:space="preserve"> PAGEREF _Toc231256252 \h </w:instrText>
      </w:r>
      <w:r>
        <w:rPr>
          <w:noProof/>
        </w:rPr>
      </w:r>
      <w:r>
        <w:rPr>
          <w:noProof/>
        </w:rPr>
        <w:fldChar w:fldCharType="separate"/>
      </w:r>
      <w:r>
        <w:rPr>
          <w:noProof/>
        </w:rPr>
        <w:t>60</w:t>
      </w:r>
      <w:r>
        <w:rPr>
          <w:noProof/>
        </w:rPr>
        <w:fldChar w:fldCharType="end"/>
      </w:r>
    </w:p>
    <w:p w14:paraId="7D070C3D"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2.30. Графики зависимости количества выполненных задач в единицу времени от количества потоков выполнения, примитивы синхронизации (а)</w:t>
      </w:r>
      <w:r>
        <w:rPr>
          <w:noProof/>
        </w:rPr>
        <w:tab/>
      </w:r>
      <w:r>
        <w:rPr>
          <w:noProof/>
        </w:rPr>
        <w:fldChar w:fldCharType="begin"/>
      </w:r>
      <w:r>
        <w:rPr>
          <w:noProof/>
        </w:rPr>
        <w:instrText xml:space="preserve"> PAGEREF _Toc231256253 \h </w:instrText>
      </w:r>
      <w:r>
        <w:rPr>
          <w:noProof/>
        </w:rPr>
      </w:r>
      <w:r>
        <w:rPr>
          <w:noProof/>
        </w:rPr>
        <w:fldChar w:fldCharType="separate"/>
      </w:r>
      <w:r>
        <w:rPr>
          <w:noProof/>
        </w:rPr>
        <w:t>61</w:t>
      </w:r>
      <w:r>
        <w:rPr>
          <w:noProof/>
        </w:rPr>
        <w:fldChar w:fldCharType="end"/>
      </w:r>
    </w:p>
    <w:p w14:paraId="126D75F3"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2.31. Графики зависимости количества выполненных задач в единицу времени от количества потоков выполнения, примитивы синхронизации (б)</w:t>
      </w:r>
      <w:r>
        <w:rPr>
          <w:noProof/>
        </w:rPr>
        <w:tab/>
      </w:r>
      <w:r>
        <w:rPr>
          <w:noProof/>
        </w:rPr>
        <w:fldChar w:fldCharType="begin"/>
      </w:r>
      <w:r>
        <w:rPr>
          <w:noProof/>
        </w:rPr>
        <w:instrText xml:space="preserve"> PAGEREF _Toc231256254 \h </w:instrText>
      </w:r>
      <w:r>
        <w:rPr>
          <w:noProof/>
        </w:rPr>
      </w:r>
      <w:r>
        <w:rPr>
          <w:noProof/>
        </w:rPr>
        <w:fldChar w:fldCharType="separate"/>
      </w:r>
      <w:r>
        <w:rPr>
          <w:noProof/>
        </w:rPr>
        <w:t>61</w:t>
      </w:r>
      <w:r>
        <w:rPr>
          <w:noProof/>
        </w:rPr>
        <w:fldChar w:fldCharType="end"/>
      </w:r>
    </w:p>
    <w:p w14:paraId="0C52B370"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2.32. Графики зависимости прироста производительности потоков выполнения относительно системных потоков, примитивы синхронизации</w:t>
      </w:r>
      <w:r>
        <w:rPr>
          <w:noProof/>
        </w:rPr>
        <w:tab/>
      </w:r>
      <w:r>
        <w:rPr>
          <w:noProof/>
        </w:rPr>
        <w:fldChar w:fldCharType="begin"/>
      </w:r>
      <w:r>
        <w:rPr>
          <w:noProof/>
        </w:rPr>
        <w:instrText xml:space="preserve"> PAGEREF _Toc231256255 \h </w:instrText>
      </w:r>
      <w:r>
        <w:rPr>
          <w:noProof/>
        </w:rPr>
      </w:r>
      <w:r>
        <w:rPr>
          <w:noProof/>
        </w:rPr>
        <w:fldChar w:fldCharType="separate"/>
      </w:r>
      <w:r>
        <w:rPr>
          <w:noProof/>
        </w:rPr>
        <w:t>62</w:t>
      </w:r>
      <w:r>
        <w:rPr>
          <w:noProof/>
        </w:rPr>
        <w:fldChar w:fldCharType="end"/>
      </w:r>
    </w:p>
    <w:p w14:paraId="5BBA8017"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2.33. Графики зависимости количества выполненных задач в единицу времени от количества потоков выполнения, операции чтения/записи</w:t>
      </w:r>
      <w:r>
        <w:rPr>
          <w:noProof/>
        </w:rPr>
        <w:tab/>
      </w:r>
      <w:r>
        <w:rPr>
          <w:noProof/>
        </w:rPr>
        <w:fldChar w:fldCharType="begin"/>
      </w:r>
      <w:r>
        <w:rPr>
          <w:noProof/>
        </w:rPr>
        <w:instrText xml:space="preserve"> PAGEREF _Toc231256256 \h </w:instrText>
      </w:r>
      <w:r>
        <w:rPr>
          <w:noProof/>
        </w:rPr>
      </w:r>
      <w:r>
        <w:rPr>
          <w:noProof/>
        </w:rPr>
        <w:fldChar w:fldCharType="separate"/>
      </w:r>
      <w:r>
        <w:rPr>
          <w:noProof/>
        </w:rPr>
        <w:t>63</w:t>
      </w:r>
      <w:r>
        <w:rPr>
          <w:noProof/>
        </w:rPr>
        <w:fldChar w:fldCharType="end"/>
      </w:r>
    </w:p>
    <w:p w14:paraId="1CD0D93C"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2.34. Графики зависимости прироста производительности потоков выполнения относительно системных потоков, операции чтения/записи</w:t>
      </w:r>
      <w:r>
        <w:rPr>
          <w:noProof/>
        </w:rPr>
        <w:tab/>
      </w:r>
      <w:r>
        <w:rPr>
          <w:noProof/>
        </w:rPr>
        <w:fldChar w:fldCharType="begin"/>
      </w:r>
      <w:r>
        <w:rPr>
          <w:noProof/>
        </w:rPr>
        <w:instrText xml:space="preserve"> PAGEREF _Toc231256257 \h </w:instrText>
      </w:r>
      <w:r>
        <w:rPr>
          <w:noProof/>
        </w:rPr>
      </w:r>
      <w:r>
        <w:rPr>
          <w:noProof/>
        </w:rPr>
        <w:fldChar w:fldCharType="separate"/>
      </w:r>
      <w:r>
        <w:rPr>
          <w:noProof/>
        </w:rPr>
        <w:t>63</w:t>
      </w:r>
      <w:r>
        <w:rPr>
          <w:noProof/>
        </w:rPr>
        <w:fldChar w:fldCharType="end"/>
      </w:r>
    </w:p>
    <w:p w14:paraId="132A9556"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2.35. Графики зависимости количества выполненных задач в единицу времени от количества потоков выполнения, </w:t>
      </w:r>
      <w:r w:rsidRPr="00D1397A">
        <w:rPr>
          <w:noProof/>
          <w:lang w:val="en-US"/>
        </w:rPr>
        <w:t>HTTP-</w:t>
      </w:r>
      <w:r>
        <w:rPr>
          <w:noProof/>
        </w:rPr>
        <w:t>сервер</w:t>
      </w:r>
      <w:r>
        <w:rPr>
          <w:noProof/>
        </w:rPr>
        <w:tab/>
      </w:r>
      <w:r>
        <w:rPr>
          <w:noProof/>
        </w:rPr>
        <w:fldChar w:fldCharType="begin"/>
      </w:r>
      <w:r>
        <w:rPr>
          <w:noProof/>
        </w:rPr>
        <w:instrText xml:space="preserve"> PAGEREF _Toc231256258 \h </w:instrText>
      </w:r>
      <w:r>
        <w:rPr>
          <w:noProof/>
        </w:rPr>
      </w:r>
      <w:r>
        <w:rPr>
          <w:noProof/>
        </w:rPr>
        <w:fldChar w:fldCharType="separate"/>
      </w:r>
      <w:r>
        <w:rPr>
          <w:noProof/>
        </w:rPr>
        <w:t>64</w:t>
      </w:r>
      <w:r>
        <w:rPr>
          <w:noProof/>
        </w:rPr>
        <w:fldChar w:fldCharType="end"/>
      </w:r>
    </w:p>
    <w:p w14:paraId="63AFC31B"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 xml:space="preserve">Рис. 2.36. Графики зависимости прироста производительности потоков выполнения относительно системных потоков, </w:t>
      </w:r>
      <w:r w:rsidRPr="00D1397A">
        <w:rPr>
          <w:noProof/>
          <w:lang w:val="en-US"/>
        </w:rPr>
        <w:t>HTTP-</w:t>
      </w:r>
      <w:r>
        <w:rPr>
          <w:noProof/>
        </w:rPr>
        <w:t>сервер</w:t>
      </w:r>
      <w:r>
        <w:rPr>
          <w:noProof/>
        </w:rPr>
        <w:tab/>
      </w:r>
      <w:r>
        <w:rPr>
          <w:noProof/>
        </w:rPr>
        <w:fldChar w:fldCharType="begin"/>
      </w:r>
      <w:r>
        <w:rPr>
          <w:noProof/>
        </w:rPr>
        <w:instrText xml:space="preserve"> PAGEREF _Toc231256259 \h </w:instrText>
      </w:r>
      <w:r>
        <w:rPr>
          <w:noProof/>
        </w:rPr>
      </w:r>
      <w:r>
        <w:rPr>
          <w:noProof/>
        </w:rPr>
        <w:fldChar w:fldCharType="separate"/>
      </w:r>
      <w:r>
        <w:rPr>
          <w:noProof/>
        </w:rPr>
        <w:t>65</w:t>
      </w:r>
      <w:r>
        <w:rPr>
          <w:noProof/>
        </w:rPr>
        <w:fldChar w:fldCharType="end"/>
      </w:r>
    </w:p>
    <w:p w14:paraId="68DCCBDB" w14:textId="77777777" w:rsidR="002A0751" w:rsidRDefault="002A0751">
      <w:pPr>
        <w:pStyle w:val="TableofFigures"/>
        <w:tabs>
          <w:tab w:val="right" w:leader="dot" w:pos="9345"/>
        </w:tabs>
        <w:rPr>
          <w:rFonts w:asciiTheme="minorHAnsi" w:eastAsiaTheme="minorEastAsia" w:hAnsiTheme="minorHAnsi" w:cstheme="minorBidi"/>
          <w:noProof/>
          <w:sz w:val="24"/>
          <w:lang w:eastAsia="ja-JP"/>
        </w:rPr>
      </w:pPr>
      <w:r>
        <w:rPr>
          <w:noProof/>
        </w:rPr>
        <w:t>Рис. 2.37. Парадокс производительности, диаграммы результатов</w:t>
      </w:r>
      <w:r>
        <w:rPr>
          <w:noProof/>
        </w:rPr>
        <w:tab/>
      </w:r>
      <w:r>
        <w:rPr>
          <w:noProof/>
        </w:rPr>
        <w:fldChar w:fldCharType="begin"/>
      </w:r>
      <w:r>
        <w:rPr>
          <w:noProof/>
        </w:rPr>
        <w:instrText xml:space="preserve"> PAGEREF _Toc231256260 \h </w:instrText>
      </w:r>
      <w:r>
        <w:rPr>
          <w:noProof/>
        </w:rPr>
      </w:r>
      <w:r>
        <w:rPr>
          <w:noProof/>
        </w:rPr>
        <w:fldChar w:fldCharType="separate"/>
      </w:r>
      <w:r>
        <w:rPr>
          <w:noProof/>
        </w:rPr>
        <w:t>66</w:t>
      </w:r>
      <w:r>
        <w:rPr>
          <w:noProof/>
        </w:rPr>
        <w:fldChar w:fldCharType="end"/>
      </w:r>
    </w:p>
    <w:p w14:paraId="262017C7" w14:textId="77777777" w:rsidR="00267B1A" w:rsidRPr="00267B1A" w:rsidRDefault="00A051DF" w:rsidP="000953E2">
      <w:pPr>
        <w:ind w:hanging="709"/>
        <w:rPr>
          <w:lang w:val="en-US"/>
        </w:rPr>
      </w:pPr>
      <w:r>
        <w:rPr>
          <w:lang w:val="en-US"/>
        </w:rPr>
        <w:fldChar w:fldCharType="end"/>
      </w:r>
    </w:p>
    <w:sectPr w:rsidR="00267B1A" w:rsidRPr="00267B1A" w:rsidSect="002F48E1">
      <w:footerReference w:type="default" r:id="rId56"/>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CFC49DF" w14:textId="77777777" w:rsidR="001F57FE" w:rsidRDefault="001F57FE">
      <w:pPr>
        <w:pStyle w:val="CommentText"/>
      </w:pPr>
      <w:r>
        <w:rPr>
          <w:rStyle w:val="CommentReference"/>
        </w:rPr>
        <w:annotationRef/>
      </w:r>
      <w:r w:rsidRPr="007B0E68">
        <w:t>http://en.wikipedia.org/wiki/System_call</w:t>
      </w:r>
    </w:p>
  </w:comment>
  <w:comment w:id="21" w:author="V S" w:date="2013-05-13T02:01:00Z" w:initials="VS">
    <w:p w14:paraId="15AAA07E" w14:textId="77777777" w:rsidR="001F57FE" w:rsidRDefault="001F57FE">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84" w:author="V S" w:date="2013-05-26T09:08:00Z" w:initials="VS">
    <w:p w14:paraId="4DDBC941" w14:textId="77777777" w:rsidR="001F57FE" w:rsidRDefault="001F57FE">
      <w:pPr>
        <w:pStyle w:val="CommentText"/>
      </w:pPr>
      <w:r>
        <w:rPr>
          <w:rStyle w:val="CommentReference"/>
        </w:rPr>
        <w:annotationRef/>
      </w:r>
      <w:r w:rsidRPr="00B838E3">
        <w:t>http://</w:t>
      </w:r>
      <w:r>
        <w:t xml:space="preserve"> </w:t>
      </w:r>
      <w:r w:rsidRPr="00B838E3">
        <w:t>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96DB1" w14:textId="77777777" w:rsidR="001F57FE" w:rsidRDefault="001F57FE">
      <w:r>
        <w:separator/>
      </w:r>
    </w:p>
    <w:p w14:paraId="060217DD" w14:textId="77777777" w:rsidR="001F57FE" w:rsidRDefault="001F57FE"/>
  </w:endnote>
  <w:endnote w:type="continuationSeparator" w:id="0">
    <w:p w14:paraId="34F5352F" w14:textId="77777777" w:rsidR="001F57FE" w:rsidRDefault="001F57FE">
      <w:r>
        <w:continuationSeparator/>
      </w:r>
    </w:p>
    <w:p w14:paraId="3E061654" w14:textId="77777777" w:rsidR="001F57FE" w:rsidRDefault="001F5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55060A57" w14:textId="77777777" w:rsidR="001F57FE" w:rsidRDefault="001F57FE">
        <w:pPr>
          <w:pStyle w:val="Footer"/>
          <w:jc w:val="center"/>
        </w:pPr>
        <w:r>
          <w:fldChar w:fldCharType="begin"/>
        </w:r>
        <w:r>
          <w:instrText>PAGE   \* MERGEFORMAT</w:instrText>
        </w:r>
        <w:r>
          <w:fldChar w:fldCharType="separate"/>
        </w:r>
        <w:r w:rsidR="00CD6E44">
          <w:rPr>
            <w:noProof/>
          </w:rPr>
          <w:t>78</w:t>
        </w:r>
        <w:r>
          <w:rPr>
            <w:noProof/>
          </w:rPr>
          <w:fldChar w:fldCharType="end"/>
        </w:r>
      </w:p>
    </w:sdtContent>
  </w:sdt>
  <w:p w14:paraId="63C79EFE" w14:textId="77777777" w:rsidR="001F57FE" w:rsidRDefault="001F57F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68CEF" w14:textId="77777777" w:rsidR="001F57FE" w:rsidRDefault="001F57FE">
      <w:r>
        <w:separator/>
      </w:r>
    </w:p>
    <w:p w14:paraId="55696BFD" w14:textId="77777777" w:rsidR="001F57FE" w:rsidRDefault="001F57FE"/>
  </w:footnote>
  <w:footnote w:type="continuationSeparator" w:id="0">
    <w:p w14:paraId="3F058946" w14:textId="77777777" w:rsidR="001F57FE" w:rsidRDefault="001F57FE">
      <w:r>
        <w:continuationSeparator/>
      </w:r>
    </w:p>
    <w:p w14:paraId="527024BC" w14:textId="77777777" w:rsidR="001F57FE" w:rsidRDefault="001F57F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97D3D4F"/>
    <w:multiLevelType w:val="hybridMultilevel"/>
    <w:tmpl w:val="4E22D73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0">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0D27CA3"/>
    <w:multiLevelType w:val="hybridMultilevel"/>
    <w:tmpl w:val="B8C2821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4A1D05B0"/>
    <w:multiLevelType w:val="hybridMultilevel"/>
    <w:tmpl w:val="C834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780859"/>
    <w:multiLevelType w:val="hybridMultilevel"/>
    <w:tmpl w:val="C5143E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5016272E"/>
    <w:multiLevelType w:val="hybridMultilevel"/>
    <w:tmpl w:val="80887D8A"/>
    <w:lvl w:ilvl="0" w:tplc="97228F38">
      <w:start w:val="1"/>
      <w:numFmt w:val="bullet"/>
      <w:lvlText w:val="•"/>
      <w:lvlJc w:val="left"/>
      <w:pPr>
        <w:tabs>
          <w:tab w:val="num" w:pos="720"/>
        </w:tabs>
        <w:ind w:left="720" w:hanging="360"/>
      </w:pPr>
      <w:rPr>
        <w:rFonts w:ascii="Arial" w:hAnsi="Arial" w:hint="default"/>
      </w:rPr>
    </w:lvl>
    <w:lvl w:ilvl="1" w:tplc="E46CA9D0" w:tentative="1">
      <w:start w:val="1"/>
      <w:numFmt w:val="bullet"/>
      <w:lvlText w:val="•"/>
      <w:lvlJc w:val="left"/>
      <w:pPr>
        <w:tabs>
          <w:tab w:val="num" w:pos="1440"/>
        </w:tabs>
        <w:ind w:left="1440" w:hanging="360"/>
      </w:pPr>
      <w:rPr>
        <w:rFonts w:ascii="Arial" w:hAnsi="Arial" w:hint="default"/>
      </w:rPr>
    </w:lvl>
    <w:lvl w:ilvl="2" w:tplc="2C727138" w:tentative="1">
      <w:start w:val="1"/>
      <w:numFmt w:val="bullet"/>
      <w:lvlText w:val="•"/>
      <w:lvlJc w:val="left"/>
      <w:pPr>
        <w:tabs>
          <w:tab w:val="num" w:pos="2160"/>
        </w:tabs>
        <w:ind w:left="2160" w:hanging="360"/>
      </w:pPr>
      <w:rPr>
        <w:rFonts w:ascii="Arial" w:hAnsi="Arial" w:hint="default"/>
      </w:rPr>
    </w:lvl>
    <w:lvl w:ilvl="3" w:tplc="ED128C62" w:tentative="1">
      <w:start w:val="1"/>
      <w:numFmt w:val="bullet"/>
      <w:lvlText w:val="•"/>
      <w:lvlJc w:val="left"/>
      <w:pPr>
        <w:tabs>
          <w:tab w:val="num" w:pos="2880"/>
        </w:tabs>
        <w:ind w:left="2880" w:hanging="360"/>
      </w:pPr>
      <w:rPr>
        <w:rFonts w:ascii="Arial" w:hAnsi="Arial" w:hint="default"/>
      </w:rPr>
    </w:lvl>
    <w:lvl w:ilvl="4" w:tplc="F536B874" w:tentative="1">
      <w:start w:val="1"/>
      <w:numFmt w:val="bullet"/>
      <w:lvlText w:val="•"/>
      <w:lvlJc w:val="left"/>
      <w:pPr>
        <w:tabs>
          <w:tab w:val="num" w:pos="3600"/>
        </w:tabs>
        <w:ind w:left="3600" w:hanging="360"/>
      </w:pPr>
      <w:rPr>
        <w:rFonts w:ascii="Arial" w:hAnsi="Arial" w:hint="default"/>
      </w:rPr>
    </w:lvl>
    <w:lvl w:ilvl="5" w:tplc="A98E489A" w:tentative="1">
      <w:start w:val="1"/>
      <w:numFmt w:val="bullet"/>
      <w:lvlText w:val="•"/>
      <w:lvlJc w:val="left"/>
      <w:pPr>
        <w:tabs>
          <w:tab w:val="num" w:pos="4320"/>
        </w:tabs>
        <w:ind w:left="4320" w:hanging="360"/>
      </w:pPr>
      <w:rPr>
        <w:rFonts w:ascii="Arial" w:hAnsi="Arial" w:hint="default"/>
      </w:rPr>
    </w:lvl>
    <w:lvl w:ilvl="6" w:tplc="B882FFC2" w:tentative="1">
      <w:start w:val="1"/>
      <w:numFmt w:val="bullet"/>
      <w:lvlText w:val="•"/>
      <w:lvlJc w:val="left"/>
      <w:pPr>
        <w:tabs>
          <w:tab w:val="num" w:pos="5040"/>
        </w:tabs>
        <w:ind w:left="5040" w:hanging="360"/>
      </w:pPr>
      <w:rPr>
        <w:rFonts w:ascii="Arial" w:hAnsi="Arial" w:hint="default"/>
      </w:rPr>
    </w:lvl>
    <w:lvl w:ilvl="7" w:tplc="5A944608" w:tentative="1">
      <w:start w:val="1"/>
      <w:numFmt w:val="bullet"/>
      <w:lvlText w:val="•"/>
      <w:lvlJc w:val="left"/>
      <w:pPr>
        <w:tabs>
          <w:tab w:val="num" w:pos="5760"/>
        </w:tabs>
        <w:ind w:left="5760" w:hanging="360"/>
      </w:pPr>
      <w:rPr>
        <w:rFonts w:ascii="Arial" w:hAnsi="Arial" w:hint="default"/>
      </w:rPr>
    </w:lvl>
    <w:lvl w:ilvl="8" w:tplc="0422DC44" w:tentative="1">
      <w:start w:val="1"/>
      <w:numFmt w:val="bullet"/>
      <w:lvlText w:val="•"/>
      <w:lvlJc w:val="left"/>
      <w:pPr>
        <w:tabs>
          <w:tab w:val="num" w:pos="6480"/>
        </w:tabs>
        <w:ind w:left="6480" w:hanging="360"/>
      </w:pPr>
      <w:rPr>
        <w:rFonts w:ascii="Arial" w:hAnsi="Arial" w:hint="default"/>
      </w:rPr>
    </w:lvl>
  </w:abstractNum>
  <w:abstractNum w:abstractNumId="18">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9">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4C52B40"/>
    <w:multiLevelType w:val="hybridMultilevel"/>
    <w:tmpl w:val="F7B47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5D964D3"/>
    <w:multiLevelType w:val="multilevel"/>
    <w:tmpl w:val="99E4378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27">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19"/>
  </w:num>
  <w:num w:numId="4">
    <w:abstractNumId w:val="23"/>
  </w:num>
  <w:num w:numId="5">
    <w:abstractNumId w:val="20"/>
  </w:num>
  <w:num w:numId="6">
    <w:abstractNumId w:val="27"/>
  </w:num>
  <w:num w:numId="7">
    <w:abstractNumId w:val="15"/>
  </w:num>
  <w:num w:numId="8">
    <w:abstractNumId w:val="8"/>
  </w:num>
  <w:num w:numId="9">
    <w:abstractNumId w:val="10"/>
  </w:num>
  <w:num w:numId="10">
    <w:abstractNumId w:val="24"/>
  </w:num>
  <w:num w:numId="11">
    <w:abstractNumId w:val="6"/>
  </w:num>
  <w:num w:numId="12">
    <w:abstractNumId w:val="21"/>
  </w:num>
  <w:num w:numId="13">
    <w:abstractNumId w:val="28"/>
  </w:num>
  <w:num w:numId="14">
    <w:abstractNumId w:val="4"/>
  </w:num>
  <w:num w:numId="15">
    <w:abstractNumId w:val="11"/>
  </w:num>
  <w:num w:numId="16">
    <w:abstractNumId w:val="7"/>
  </w:num>
  <w:num w:numId="17">
    <w:abstractNumId w:val="5"/>
  </w:num>
  <w:num w:numId="18">
    <w:abstractNumId w:val="3"/>
  </w:num>
  <w:num w:numId="19">
    <w:abstractNumId w:val="25"/>
  </w:num>
  <w:num w:numId="20">
    <w:abstractNumId w:val="18"/>
  </w:num>
  <w:num w:numId="21">
    <w:abstractNumId w:val="13"/>
  </w:num>
  <w:num w:numId="22">
    <w:abstractNumId w:val="0"/>
  </w:num>
  <w:num w:numId="23">
    <w:abstractNumId w:val="2"/>
  </w:num>
  <w:num w:numId="24">
    <w:abstractNumId w:val="9"/>
  </w:num>
  <w:num w:numId="25">
    <w:abstractNumId w:val="14"/>
  </w:num>
  <w:num w:numId="26">
    <w:abstractNumId w:val="1"/>
  </w:num>
  <w:num w:numId="27">
    <w:abstractNumId w:val="26"/>
  </w:num>
  <w:num w:numId="28">
    <w:abstractNumId w:val="12"/>
  </w:num>
  <w:num w:numId="29">
    <w:abstractNumId w:val="16"/>
  </w:num>
  <w:num w:numId="30">
    <w:abstractNumId w:val="17"/>
  </w:num>
  <w:num w:numId="31">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06FE9"/>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57F4B"/>
    <w:rsid w:val="00060951"/>
    <w:rsid w:val="00060AA9"/>
    <w:rsid w:val="00063C9F"/>
    <w:rsid w:val="00064F69"/>
    <w:rsid w:val="000662C8"/>
    <w:rsid w:val="000662E6"/>
    <w:rsid w:val="00070D49"/>
    <w:rsid w:val="0007306D"/>
    <w:rsid w:val="00074DEE"/>
    <w:rsid w:val="000758D9"/>
    <w:rsid w:val="000806A3"/>
    <w:rsid w:val="00081C41"/>
    <w:rsid w:val="00086531"/>
    <w:rsid w:val="00086E64"/>
    <w:rsid w:val="00087713"/>
    <w:rsid w:val="00091ABD"/>
    <w:rsid w:val="00092FE7"/>
    <w:rsid w:val="00093C49"/>
    <w:rsid w:val="000953E2"/>
    <w:rsid w:val="000975A2"/>
    <w:rsid w:val="000A1072"/>
    <w:rsid w:val="000A402F"/>
    <w:rsid w:val="000A61DB"/>
    <w:rsid w:val="000A6F4C"/>
    <w:rsid w:val="000B007E"/>
    <w:rsid w:val="000B03C0"/>
    <w:rsid w:val="000B35A2"/>
    <w:rsid w:val="000B5C24"/>
    <w:rsid w:val="000B68FB"/>
    <w:rsid w:val="000B6D93"/>
    <w:rsid w:val="000C0331"/>
    <w:rsid w:val="000C2574"/>
    <w:rsid w:val="000C4E50"/>
    <w:rsid w:val="000C615A"/>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2A85"/>
    <w:rsid w:val="00133C05"/>
    <w:rsid w:val="0013432E"/>
    <w:rsid w:val="001346EF"/>
    <w:rsid w:val="001357C7"/>
    <w:rsid w:val="001367E8"/>
    <w:rsid w:val="00142650"/>
    <w:rsid w:val="00144F7F"/>
    <w:rsid w:val="00146A71"/>
    <w:rsid w:val="00146D56"/>
    <w:rsid w:val="001503FE"/>
    <w:rsid w:val="00154CB9"/>
    <w:rsid w:val="001551C8"/>
    <w:rsid w:val="00155CFB"/>
    <w:rsid w:val="00156B88"/>
    <w:rsid w:val="00156FB6"/>
    <w:rsid w:val="00157BAA"/>
    <w:rsid w:val="0016086C"/>
    <w:rsid w:val="00160D4A"/>
    <w:rsid w:val="001616D4"/>
    <w:rsid w:val="00162BB6"/>
    <w:rsid w:val="00165EC0"/>
    <w:rsid w:val="001735A8"/>
    <w:rsid w:val="00174804"/>
    <w:rsid w:val="00174BA0"/>
    <w:rsid w:val="0017633C"/>
    <w:rsid w:val="001772C9"/>
    <w:rsid w:val="0018074D"/>
    <w:rsid w:val="00180BA6"/>
    <w:rsid w:val="00185C50"/>
    <w:rsid w:val="001873AF"/>
    <w:rsid w:val="00187B2E"/>
    <w:rsid w:val="00191DFE"/>
    <w:rsid w:val="0019262E"/>
    <w:rsid w:val="001927AC"/>
    <w:rsid w:val="00193242"/>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13EF"/>
    <w:rsid w:val="001C1907"/>
    <w:rsid w:val="001C75AB"/>
    <w:rsid w:val="001C7D34"/>
    <w:rsid w:val="001D171D"/>
    <w:rsid w:val="001E2CCE"/>
    <w:rsid w:val="001E79B2"/>
    <w:rsid w:val="001F18E1"/>
    <w:rsid w:val="001F3AC0"/>
    <w:rsid w:val="001F57FE"/>
    <w:rsid w:val="001F657B"/>
    <w:rsid w:val="001F73A1"/>
    <w:rsid w:val="00202F36"/>
    <w:rsid w:val="0020406E"/>
    <w:rsid w:val="002074F6"/>
    <w:rsid w:val="00213607"/>
    <w:rsid w:val="00216221"/>
    <w:rsid w:val="002169E2"/>
    <w:rsid w:val="002225AE"/>
    <w:rsid w:val="0022357F"/>
    <w:rsid w:val="00223708"/>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3217"/>
    <w:rsid w:val="00274642"/>
    <w:rsid w:val="00277331"/>
    <w:rsid w:val="00281D9E"/>
    <w:rsid w:val="00282344"/>
    <w:rsid w:val="00283287"/>
    <w:rsid w:val="00283ECF"/>
    <w:rsid w:val="00284021"/>
    <w:rsid w:val="00284FE8"/>
    <w:rsid w:val="00286F18"/>
    <w:rsid w:val="002870FE"/>
    <w:rsid w:val="00287801"/>
    <w:rsid w:val="00290845"/>
    <w:rsid w:val="00292A54"/>
    <w:rsid w:val="00294012"/>
    <w:rsid w:val="00294317"/>
    <w:rsid w:val="00294377"/>
    <w:rsid w:val="00296084"/>
    <w:rsid w:val="002A02E5"/>
    <w:rsid w:val="002A0538"/>
    <w:rsid w:val="002A0751"/>
    <w:rsid w:val="002A1958"/>
    <w:rsid w:val="002A3EDC"/>
    <w:rsid w:val="002A4109"/>
    <w:rsid w:val="002A5B4F"/>
    <w:rsid w:val="002A63DB"/>
    <w:rsid w:val="002A72FD"/>
    <w:rsid w:val="002A737B"/>
    <w:rsid w:val="002A7BD4"/>
    <w:rsid w:val="002A7FED"/>
    <w:rsid w:val="002B0C0A"/>
    <w:rsid w:val="002B171C"/>
    <w:rsid w:val="002B1835"/>
    <w:rsid w:val="002B21DE"/>
    <w:rsid w:val="002B3340"/>
    <w:rsid w:val="002B64D3"/>
    <w:rsid w:val="002C653F"/>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2DD5"/>
    <w:rsid w:val="0031434A"/>
    <w:rsid w:val="0031774B"/>
    <w:rsid w:val="0031786A"/>
    <w:rsid w:val="00317BC3"/>
    <w:rsid w:val="0032070E"/>
    <w:rsid w:val="00320AA2"/>
    <w:rsid w:val="0032250D"/>
    <w:rsid w:val="00322928"/>
    <w:rsid w:val="00323715"/>
    <w:rsid w:val="00325E98"/>
    <w:rsid w:val="00327841"/>
    <w:rsid w:val="00327895"/>
    <w:rsid w:val="00330941"/>
    <w:rsid w:val="00332993"/>
    <w:rsid w:val="003330B0"/>
    <w:rsid w:val="00333A67"/>
    <w:rsid w:val="003357CA"/>
    <w:rsid w:val="00335E91"/>
    <w:rsid w:val="0033685D"/>
    <w:rsid w:val="00336D24"/>
    <w:rsid w:val="0033718A"/>
    <w:rsid w:val="00344676"/>
    <w:rsid w:val="0034774A"/>
    <w:rsid w:val="00350FF2"/>
    <w:rsid w:val="00351816"/>
    <w:rsid w:val="00352CA9"/>
    <w:rsid w:val="0035386E"/>
    <w:rsid w:val="00353EC5"/>
    <w:rsid w:val="00353F1C"/>
    <w:rsid w:val="0035451B"/>
    <w:rsid w:val="003555ED"/>
    <w:rsid w:val="0035618D"/>
    <w:rsid w:val="003565FE"/>
    <w:rsid w:val="00356629"/>
    <w:rsid w:val="00360D24"/>
    <w:rsid w:val="00364237"/>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0B3C"/>
    <w:rsid w:val="003B1E0D"/>
    <w:rsid w:val="003B25EB"/>
    <w:rsid w:val="003B2BC8"/>
    <w:rsid w:val="003B2EA4"/>
    <w:rsid w:val="003B3997"/>
    <w:rsid w:val="003B6227"/>
    <w:rsid w:val="003C0BE4"/>
    <w:rsid w:val="003C121B"/>
    <w:rsid w:val="003C1705"/>
    <w:rsid w:val="003C1981"/>
    <w:rsid w:val="003C39F6"/>
    <w:rsid w:val="003C5806"/>
    <w:rsid w:val="003C686A"/>
    <w:rsid w:val="003D2AD4"/>
    <w:rsid w:val="003D3B66"/>
    <w:rsid w:val="003D4230"/>
    <w:rsid w:val="003D47CF"/>
    <w:rsid w:val="003D523E"/>
    <w:rsid w:val="003D60A4"/>
    <w:rsid w:val="003D7B4B"/>
    <w:rsid w:val="003D7FC9"/>
    <w:rsid w:val="003E08B5"/>
    <w:rsid w:val="003E178A"/>
    <w:rsid w:val="003E3043"/>
    <w:rsid w:val="003E674D"/>
    <w:rsid w:val="003E748B"/>
    <w:rsid w:val="003F0397"/>
    <w:rsid w:val="003F1BCC"/>
    <w:rsid w:val="003F1DC8"/>
    <w:rsid w:val="003F64D8"/>
    <w:rsid w:val="003F715D"/>
    <w:rsid w:val="00400B75"/>
    <w:rsid w:val="00400CB1"/>
    <w:rsid w:val="00403A5B"/>
    <w:rsid w:val="00404AC8"/>
    <w:rsid w:val="004063B1"/>
    <w:rsid w:val="004108CE"/>
    <w:rsid w:val="00413260"/>
    <w:rsid w:val="0041498A"/>
    <w:rsid w:val="00414AB1"/>
    <w:rsid w:val="00417FC8"/>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081D"/>
    <w:rsid w:val="004519A5"/>
    <w:rsid w:val="00453A63"/>
    <w:rsid w:val="00454ABE"/>
    <w:rsid w:val="00462638"/>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239"/>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C758A"/>
    <w:rsid w:val="004D22EC"/>
    <w:rsid w:val="004D523F"/>
    <w:rsid w:val="004D5AA8"/>
    <w:rsid w:val="004D5D1C"/>
    <w:rsid w:val="004D5D82"/>
    <w:rsid w:val="004D7195"/>
    <w:rsid w:val="004D794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7E16"/>
    <w:rsid w:val="00507F03"/>
    <w:rsid w:val="00512E7C"/>
    <w:rsid w:val="0051473E"/>
    <w:rsid w:val="00514EAF"/>
    <w:rsid w:val="00515359"/>
    <w:rsid w:val="005205C6"/>
    <w:rsid w:val="00520795"/>
    <w:rsid w:val="00521098"/>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0D11"/>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0D8E"/>
    <w:rsid w:val="005A18F0"/>
    <w:rsid w:val="005A66EE"/>
    <w:rsid w:val="005A7084"/>
    <w:rsid w:val="005A741A"/>
    <w:rsid w:val="005B01D4"/>
    <w:rsid w:val="005B0D20"/>
    <w:rsid w:val="005B4A9B"/>
    <w:rsid w:val="005B5F00"/>
    <w:rsid w:val="005B776D"/>
    <w:rsid w:val="005C181D"/>
    <w:rsid w:val="005C1ED4"/>
    <w:rsid w:val="005C224C"/>
    <w:rsid w:val="005C4E4B"/>
    <w:rsid w:val="005C5716"/>
    <w:rsid w:val="005C6D61"/>
    <w:rsid w:val="005C786C"/>
    <w:rsid w:val="005C7987"/>
    <w:rsid w:val="005D08DD"/>
    <w:rsid w:val="005D2F37"/>
    <w:rsid w:val="005D7F4E"/>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06948"/>
    <w:rsid w:val="006132ED"/>
    <w:rsid w:val="00616EE7"/>
    <w:rsid w:val="00622702"/>
    <w:rsid w:val="006237F1"/>
    <w:rsid w:val="00626509"/>
    <w:rsid w:val="0062685E"/>
    <w:rsid w:val="006301F1"/>
    <w:rsid w:val="0063133E"/>
    <w:rsid w:val="006320C8"/>
    <w:rsid w:val="00633449"/>
    <w:rsid w:val="00634AC6"/>
    <w:rsid w:val="00634BB6"/>
    <w:rsid w:val="006363C6"/>
    <w:rsid w:val="00644936"/>
    <w:rsid w:val="006513C0"/>
    <w:rsid w:val="0065326A"/>
    <w:rsid w:val="00653FB6"/>
    <w:rsid w:val="00654DAF"/>
    <w:rsid w:val="006551ED"/>
    <w:rsid w:val="00655406"/>
    <w:rsid w:val="00661ECA"/>
    <w:rsid w:val="006642CA"/>
    <w:rsid w:val="0066447F"/>
    <w:rsid w:val="0066488B"/>
    <w:rsid w:val="00664F79"/>
    <w:rsid w:val="00665272"/>
    <w:rsid w:val="006658F4"/>
    <w:rsid w:val="0066622B"/>
    <w:rsid w:val="00666F1F"/>
    <w:rsid w:val="0066729B"/>
    <w:rsid w:val="00667E0F"/>
    <w:rsid w:val="00670E28"/>
    <w:rsid w:val="00670F6A"/>
    <w:rsid w:val="0067149F"/>
    <w:rsid w:val="00671D80"/>
    <w:rsid w:val="00673E5D"/>
    <w:rsid w:val="00674B39"/>
    <w:rsid w:val="00674CA2"/>
    <w:rsid w:val="006874B5"/>
    <w:rsid w:val="00690064"/>
    <w:rsid w:val="00693B6B"/>
    <w:rsid w:val="00696ED5"/>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C6B91"/>
    <w:rsid w:val="006D0757"/>
    <w:rsid w:val="006D21AD"/>
    <w:rsid w:val="006D5A6E"/>
    <w:rsid w:val="006D721A"/>
    <w:rsid w:val="006E12A8"/>
    <w:rsid w:val="006E1DCA"/>
    <w:rsid w:val="006E25FC"/>
    <w:rsid w:val="006E2E41"/>
    <w:rsid w:val="006E3899"/>
    <w:rsid w:val="006E3B87"/>
    <w:rsid w:val="006E48A7"/>
    <w:rsid w:val="006F0D68"/>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3B7"/>
    <w:rsid w:val="007317AB"/>
    <w:rsid w:val="00732D04"/>
    <w:rsid w:val="00732DF6"/>
    <w:rsid w:val="00733362"/>
    <w:rsid w:val="00734479"/>
    <w:rsid w:val="00735A55"/>
    <w:rsid w:val="00736993"/>
    <w:rsid w:val="00737643"/>
    <w:rsid w:val="00740338"/>
    <w:rsid w:val="007426CD"/>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23F"/>
    <w:rsid w:val="00777469"/>
    <w:rsid w:val="00780605"/>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4648"/>
    <w:rsid w:val="007B78A4"/>
    <w:rsid w:val="007C0FD7"/>
    <w:rsid w:val="007C1CDA"/>
    <w:rsid w:val="007C2197"/>
    <w:rsid w:val="007C286D"/>
    <w:rsid w:val="007C49D5"/>
    <w:rsid w:val="007C5409"/>
    <w:rsid w:val="007C6F88"/>
    <w:rsid w:val="007D052F"/>
    <w:rsid w:val="007D09B8"/>
    <w:rsid w:val="007D1FC3"/>
    <w:rsid w:val="007D4C92"/>
    <w:rsid w:val="007D55A2"/>
    <w:rsid w:val="007D5C5B"/>
    <w:rsid w:val="007D66B6"/>
    <w:rsid w:val="007D7167"/>
    <w:rsid w:val="007E3499"/>
    <w:rsid w:val="007F028C"/>
    <w:rsid w:val="007F2A84"/>
    <w:rsid w:val="007F495E"/>
    <w:rsid w:val="008004CE"/>
    <w:rsid w:val="0080238B"/>
    <w:rsid w:val="00803875"/>
    <w:rsid w:val="00804613"/>
    <w:rsid w:val="008057DF"/>
    <w:rsid w:val="00813230"/>
    <w:rsid w:val="00813A14"/>
    <w:rsid w:val="00814C79"/>
    <w:rsid w:val="008168E2"/>
    <w:rsid w:val="00817334"/>
    <w:rsid w:val="008216D9"/>
    <w:rsid w:val="00824E80"/>
    <w:rsid w:val="00825939"/>
    <w:rsid w:val="0082605E"/>
    <w:rsid w:val="0082697E"/>
    <w:rsid w:val="00832CAF"/>
    <w:rsid w:val="00835341"/>
    <w:rsid w:val="0084320E"/>
    <w:rsid w:val="00845CE1"/>
    <w:rsid w:val="00846740"/>
    <w:rsid w:val="0084719F"/>
    <w:rsid w:val="00850174"/>
    <w:rsid w:val="008523C7"/>
    <w:rsid w:val="00854A3B"/>
    <w:rsid w:val="00856FD5"/>
    <w:rsid w:val="00862E2E"/>
    <w:rsid w:val="00863298"/>
    <w:rsid w:val="00864BAB"/>
    <w:rsid w:val="00865286"/>
    <w:rsid w:val="008739D3"/>
    <w:rsid w:val="00875570"/>
    <w:rsid w:val="00875D53"/>
    <w:rsid w:val="00881E14"/>
    <w:rsid w:val="0088366E"/>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6174"/>
    <w:rsid w:val="008C7862"/>
    <w:rsid w:val="008D0AD6"/>
    <w:rsid w:val="008D1E53"/>
    <w:rsid w:val="008D1FD1"/>
    <w:rsid w:val="008D3B54"/>
    <w:rsid w:val="008D51E6"/>
    <w:rsid w:val="008D5D5E"/>
    <w:rsid w:val="008D743F"/>
    <w:rsid w:val="008E2089"/>
    <w:rsid w:val="008E3E93"/>
    <w:rsid w:val="008E43A2"/>
    <w:rsid w:val="008E5E50"/>
    <w:rsid w:val="008E6371"/>
    <w:rsid w:val="008E64E3"/>
    <w:rsid w:val="008F015A"/>
    <w:rsid w:val="008F033A"/>
    <w:rsid w:val="008F17A8"/>
    <w:rsid w:val="008F2DAA"/>
    <w:rsid w:val="008F39CE"/>
    <w:rsid w:val="008F51C2"/>
    <w:rsid w:val="008F5E2C"/>
    <w:rsid w:val="008F5F72"/>
    <w:rsid w:val="008F60DE"/>
    <w:rsid w:val="00901297"/>
    <w:rsid w:val="00902343"/>
    <w:rsid w:val="00903D89"/>
    <w:rsid w:val="00911567"/>
    <w:rsid w:val="00912B38"/>
    <w:rsid w:val="009139EE"/>
    <w:rsid w:val="009148C3"/>
    <w:rsid w:val="00915768"/>
    <w:rsid w:val="009160C4"/>
    <w:rsid w:val="00920035"/>
    <w:rsid w:val="00922BC0"/>
    <w:rsid w:val="0092313E"/>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C6E54"/>
    <w:rsid w:val="009D50C1"/>
    <w:rsid w:val="009D54A0"/>
    <w:rsid w:val="009D57D8"/>
    <w:rsid w:val="009D63B1"/>
    <w:rsid w:val="009D75C7"/>
    <w:rsid w:val="009D7A61"/>
    <w:rsid w:val="009E0376"/>
    <w:rsid w:val="009E04E1"/>
    <w:rsid w:val="009E0F0D"/>
    <w:rsid w:val="009E1462"/>
    <w:rsid w:val="009E3C38"/>
    <w:rsid w:val="009E4A1E"/>
    <w:rsid w:val="009E5E5A"/>
    <w:rsid w:val="009F03E7"/>
    <w:rsid w:val="009F3E4A"/>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737"/>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47CA0"/>
    <w:rsid w:val="00A504F4"/>
    <w:rsid w:val="00A50703"/>
    <w:rsid w:val="00A521BA"/>
    <w:rsid w:val="00A547D2"/>
    <w:rsid w:val="00A568D8"/>
    <w:rsid w:val="00A569DC"/>
    <w:rsid w:val="00A57356"/>
    <w:rsid w:val="00A6150A"/>
    <w:rsid w:val="00A64A16"/>
    <w:rsid w:val="00A6528D"/>
    <w:rsid w:val="00A665DF"/>
    <w:rsid w:val="00A67CA2"/>
    <w:rsid w:val="00A67F53"/>
    <w:rsid w:val="00A70B72"/>
    <w:rsid w:val="00A72191"/>
    <w:rsid w:val="00A7398C"/>
    <w:rsid w:val="00A7471C"/>
    <w:rsid w:val="00A74C95"/>
    <w:rsid w:val="00A75133"/>
    <w:rsid w:val="00A755C6"/>
    <w:rsid w:val="00A76049"/>
    <w:rsid w:val="00A80329"/>
    <w:rsid w:val="00A80390"/>
    <w:rsid w:val="00A82994"/>
    <w:rsid w:val="00A841BC"/>
    <w:rsid w:val="00A92476"/>
    <w:rsid w:val="00A956C7"/>
    <w:rsid w:val="00A9646E"/>
    <w:rsid w:val="00A9686B"/>
    <w:rsid w:val="00A972A0"/>
    <w:rsid w:val="00AA40A6"/>
    <w:rsid w:val="00AA42E7"/>
    <w:rsid w:val="00AA4F8D"/>
    <w:rsid w:val="00AA502F"/>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65A8"/>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65E"/>
    <w:rsid w:val="00AE6A2D"/>
    <w:rsid w:val="00AE70D6"/>
    <w:rsid w:val="00AF2CBF"/>
    <w:rsid w:val="00AF314D"/>
    <w:rsid w:val="00AF327C"/>
    <w:rsid w:val="00AF3BB2"/>
    <w:rsid w:val="00AF64D7"/>
    <w:rsid w:val="00B0063F"/>
    <w:rsid w:val="00B01A57"/>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3FC4"/>
    <w:rsid w:val="00B34D4D"/>
    <w:rsid w:val="00B35C44"/>
    <w:rsid w:val="00B36615"/>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7EE"/>
    <w:rsid w:val="00B57CDF"/>
    <w:rsid w:val="00B60670"/>
    <w:rsid w:val="00B6099C"/>
    <w:rsid w:val="00B60F40"/>
    <w:rsid w:val="00B70221"/>
    <w:rsid w:val="00B7102C"/>
    <w:rsid w:val="00B734B4"/>
    <w:rsid w:val="00B7385A"/>
    <w:rsid w:val="00B73E77"/>
    <w:rsid w:val="00B74E88"/>
    <w:rsid w:val="00B75BD1"/>
    <w:rsid w:val="00B77308"/>
    <w:rsid w:val="00B77EA8"/>
    <w:rsid w:val="00B8174A"/>
    <w:rsid w:val="00B838E3"/>
    <w:rsid w:val="00B83E6D"/>
    <w:rsid w:val="00B8541D"/>
    <w:rsid w:val="00B87344"/>
    <w:rsid w:val="00B90AB0"/>
    <w:rsid w:val="00B9332C"/>
    <w:rsid w:val="00B9786B"/>
    <w:rsid w:val="00BA055B"/>
    <w:rsid w:val="00BA168B"/>
    <w:rsid w:val="00BA21BB"/>
    <w:rsid w:val="00BA5CAB"/>
    <w:rsid w:val="00BA71F1"/>
    <w:rsid w:val="00BA7421"/>
    <w:rsid w:val="00BB11BA"/>
    <w:rsid w:val="00BB21E3"/>
    <w:rsid w:val="00BB263B"/>
    <w:rsid w:val="00BC1EFF"/>
    <w:rsid w:val="00BC3CCF"/>
    <w:rsid w:val="00BC5CBD"/>
    <w:rsid w:val="00BC7C06"/>
    <w:rsid w:val="00BD0FB7"/>
    <w:rsid w:val="00BD18C0"/>
    <w:rsid w:val="00BD1BF0"/>
    <w:rsid w:val="00BD46F0"/>
    <w:rsid w:val="00BD54D2"/>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0BC"/>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6737"/>
    <w:rsid w:val="00C47273"/>
    <w:rsid w:val="00C514B8"/>
    <w:rsid w:val="00C514D3"/>
    <w:rsid w:val="00C51E9F"/>
    <w:rsid w:val="00C52AEA"/>
    <w:rsid w:val="00C56B60"/>
    <w:rsid w:val="00C56D79"/>
    <w:rsid w:val="00C629D0"/>
    <w:rsid w:val="00C62EE4"/>
    <w:rsid w:val="00C64017"/>
    <w:rsid w:val="00C66376"/>
    <w:rsid w:val="00C717E3"/>
    <w:rsid w:val="00C7340C"/>
    <w:rsid w:val="00C7370C"/>
    <w:rsid w:val="00C77F5D"/>
    <w:rsid w:val="00C8077F"/>
    <w:rsid w:val="00C80F2D"/>
    <w:rsid w:val="00C821EE"/>
    <w:rsid w:val="00C839A4"/>
    <w:rsid w:val="00C83FA3"/>
    <w:rsid w:val="00C87937"/>
    <w:rsid w:val="00CA07DB"/>
    <w:rsid w:val="00CA0C7E"/>
    <w:rsid w:val="00CA592B"/>
    <w:rsid w:val="00CA7198"/>
    <w:rsid w:val="00CA78BB"/>
    <w:rsid w:val="00CB10DE"/>
    <w:rsid w:val="00CB1F30"/>
    <w:rsid w:val="00CB47F7"/>
    <w:rsid w:val="00CB77E3"/>
    <w:rsid w:val="00CC0330"/>
    <w:rsid w:val="00CC0AE4"/>
    <w:rsid w:val="00CC563B"/>
    <w:rsid w:val="00CC6906"/>
    <w:rsid w:val="00CD06F7"/>
    <w:rsid w:val="00CD2EB5"/>
    <w:rsid w:val="00CD3AAE"/>
    <w:rsid w:val="00CD5862"/>
    <w:rsid w:val="00CD596D"/>
    <w:rsid w:val="00CD6E44"/>
    <w:rsid w:val="00CE2404"/>
    <w:rsid w:val="00CE4B54"/>
    <w:rsid w:val="00CE5150"/>
    <w:rsid w:val="00CE6CD7"/>
    <w:rsid w:val="00CE70CC"/>
    <w:rsid w:val="00CF1E87"/>
    <w:rsid w:val="00CF2FDB"/>
    <w:rsid w:val="00CF40C3"/>
    <w:rsid w:val="00D000F2"/>
    <w:rsid w:val="00D029F2"/>
    <w:rsid w:val="00D034F5"/>
    <w:rsid w:val="00D0405C"/>
    <w:rsid w:val="00D04171"/>
    <w:rsid w:val="00D07B0E"/>
    <w:rsid w:val="00D1524B"/>
    <w:rsid w:val="00D16E73"/>
    <w:rsid w:val="00D17145"/>
    <w:rsid w:val="00D25B47"/>
    <w:rsid w:val="00D25E4A"/>
    <w:rsid w:val="00D260B1"/>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41BD"/>
    <w:rsid w:val="00D6560B"/>
    <w:rsid w:val="00D66C7D"/>
    <w:rsid w:val="00D7049F"/>
    <w:rsid w:val="00D774FE"/>
    <w:rsid w:val="00D7772F"/>
    <w:rsid w:val="00D84881"/>
    <w:rsid w:val="00D85FA2"/>
    <w:rsid w:val="00D870E2"/>
    <w:rsid w:val="00D908E3"/>
    <w:rsid w:val="00D90E9D"/>
    <w:rsid w:val="00D91CCD"/>
    <w:rsid w:val="00D93221"/>
    <w:rsid w:val="00DA0062"/>
    <w:rsid w:val="00DA0642"/>
    <w:rsid w:val="00DA2172"/>
    <w:rsid w:val="00DA29DB"/>
    <w:rsid w:val="00DA3A20"/>
    <w:rsid w:val="00DA4EA5"/>
    <w:rsid w:val="00DA622F"/>
    <w:rsid w:val="00DB0FAD"/>
    <w:rsid w:val="00DB333B"/>
    <w:rsid w:val="00DB6905"/>
    <w:rsid w:val="00DB6A0C"/>
    <w:rsid w:val="00DB723C"/>
    <w:rsid w:val="00DC2609"/>
    <w:rsid w:val="00DC3464"/>
    <w:rsid w:val="00DC4317"/>
    <w:rsid w:val="00DC5F8A"/>
    <w:rsid w:val="00DD2324"/>
    <w:rsid w:val="00DD29DF"/>
    <w:rsid w:val="00DD3119"/>
    <w:rsid w:val="00DD6D66"/>
    <w:rsid w:val="00DE0269"/>
    <w:rsid w:val="00DE14D4"/>
    <w:rsid w:val="00DE27D9"/>
    <w:rsid w:val="00DE3516"/>
    <w:rsid w:val="00DE6C6A"/>
    <w:rsid w:val="00DE7508"/>
    <w:rsid w:val="00DF0DC9"/>
    <w:rsid w:val="00DF1924"/>
    <w:rsid w:val="00DF1F1C"/>
    <w:rsid w:val="00DF29D4"/>
    <w:rsid w:val="00DF52A5"/>
    <w:rsid w:val="00DF5D19"/>
    <w:rsid w:val="00DF61C6"/>
    <w:rsid w:val="00DF67E7"/>
    <w:rsid w:val="00DF702A"/>
    <w:rsid w:val="00DF74A4"/>
    <w:rsid w:val="00E00672"/>
    <w:rsid w:val="00E022DF"/>
    <w:rsid w:val="00E03169"/>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55CF7"/>
    <w:rsid w:val="00E57197"/>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569C"/>
    <w:rsid w:val="00EE6147"/>
    <w:rsid w:val="00EF3C2C"/>
    <w:rsid w:val="00EF4745"/>
    <w:rsid w:val="00F01979"/>
    <w:rsid w:val="00F04D35"/>
    <w:rsid w:val="00F065D8"/>
    <w:rsid w:val="00F06FBC"/>
    <w:rsid w:val="00F07175"/>
    <w:rsid w:val="00F10576"/>
    <w:rsid w:val="00F11E01"/>
    <w:rsid w:val="00F13EC3"/>
    <w:rsid w:val="00F1418E"/>
    <w:rsid w:val="00F15801"/>
    <w:rsid w:val="00F16133"/>
    <w:rsid w:val="00F168B9"/>
    <w:rsid w:val="00F25D0F"/>
    <w:rsid w:val="00F37953"/>
    <w:rsid w:val="00F40BA0"/>
    <w:rsid w:val="00F44507"/>
    <w:rsid w:val="00F45349"/>
    <w:rsid w:val="00F514AF"/>
    <w:rsid w:val="00F54A3F"/>
    <w:rsid w:val="00F5524E"/>
    <w:rsid w:val="00F56227"/>
    <w:rsid w:val="00F563A6"/>
    <w:rsid w:val="00F56A27"/>
    <w:rsid w:val="00F56E0B"/>
    <w:rsid w:val="00F6078A"/>
    <w:rsid w:val="00F60851"/>
    <w:rsid w:val="00F702BD"/>
    <w:rsid w:val="00F70B80"/>
    <w:rsid w:val="00F715F5"/>
    <w:rsid w:val="00F723F5"/>
    <w:rsid w:val="00F75031"/>
    <w:rsid w:val="00F76E9C"/>
    <w:rsid w:val="00F80368"/>
    <w:rsid w:val="00F8099B"/>
    <w:rsid w:val="00F80B93"/>
    <w:rsid w:val="00F85D23"/>
    <w:rsid w:val="00F902C6"/>
    <w:rsid w:val="00F9172B"/>
    <w:rsid w:val="00F91F85"/>
    <w:rsid w:val="00F95182"/>
    <w:rsid w:val="00F95D0F"/>
    <w:rsid w:val="00F97E11"/>
    <w:rsid w:val="00FA0A98"/>
    <w:rsid w:val="00FA2B0A"/>
    <w:rsid w:val="00FA3973"/>
    <w:rsid w:val="00FA4801"/>
    <w:rsid w:val="00FA50F5"/>
    <w:rsid w:val="00FA514D"/>
    <w:rsid w:val="00FA72A8"/>
    <w:rsid w:val="00FB0062"/>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6D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next w:val="BodyText"/>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 w:type="paragraph" w:styleId="BodyText">
    <w:name w:val="Body Text"/>
    <w:basedOn w:val="Normal"/>
    <w:link w:val="BodyTextChar"/>
    <w:rsid w:val="00A9686B"/>
    <w:pPr>
      <w:spacing w:after="120"/>
    </w:pPr>
  </w:style>
  <w:style w:type="character" w:customStyle="1" w:styleId="BodyTextChar">
    <w:name w:val="Body Text Char"/>
    <w:basedOn w:val="DefaultParagraphFont"/>
    <w:link w:val="BodyText"/>
    <w:rsid w:val="00A9686B"/>
    <w:rPr>
      <w:rFonts w:eastAsia="Calibri"/>
      <w:sz w:val="28"/>
      <w:szCs w:val="24"/>
    </w:rPr>
  </w:style>
  <w:style w:type="paragraph" w:styleId="Revision">
    <w:name w:val="Revision"/>
    <w:hidden/>
    <w:uiPriority w:val="99"/>
    <w:semiHidden/>
    <w:rsid w:val="00B90AB0"/>
    <w:rPr>
      <w:rFonts w:eastAsia="Calibri"/>
      <w:sz w:val="28"/>
      <w:szCs w:val="24"/>
    </w:rPr>
  </w:style>
  <w:style w:type="paragraph" w:styleId="HTMLPreformatted">
    <w:name w:val="HTML Preformatted"/>
    <w:basedOn w:val="Normal"/>
    <w:link w:val="HTMLPreformattedChar"/>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PreformattedChar">
    <w:name w:val="HTML Preformatted Char"/>
    <w:basedOn w:val="DefaultParagraphFont"/>
    <w:link w:val="HTMLPreformatted"/>
    <w:uiPriority w:val="99"/>
    <w:rsid w:val="0077723F"/>
    <w:rPr>
      <w:rFonts w:ascii="Courier" w:hAnsi="Courier" w:cs="Courier"/>
      <w:lang w:eastAsia="en-US"/>
    </w:rPr>
  </w:style>
  <w:style w:type="character" w:customStyle="1" w:styleId="pln">
    <w:name w:val="pln"/>
    <w:basedOn w:val="DefaultParagraphFont"/>
    <w:rsid w:val="0077723F"/>
  </w:style>
  <w:style w:type="character" w:customStyle="1" w:styleId="typ">
    <w:name w:val="typ"/>
    <w:basedOn w:val="DefaultParagraphFont"/>
    <w:rsid w:val="0077723F"/>
  </w:style>
  <w:style w:type="character" w:customStyle="1" w:styleId="pun">
    <w:name w:val="pun"/>
    <w:basedOn w:val="DefaultParagraphFont"/>
    <w:rsid w:val="0077723F"/>
  </w:style>
  <w:style w:type="character" w:customStyle="1" w:styleId="kwd">
    <w:name w:val="kwd"/>
    <w:basedOn w:val="DefaultParagraphFont"/>
    <w:rsid w:val="0077723F"/>
  </w:style>
  <w:style w:type="character" w:customStyle="1" w:styleId="lit">
    <w:name w:val="lit"/>
    <w:basedOn w:val="DefaultParagraphFont"/>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6429">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193731603">
      <w:bodyDiv w:val="1"/>
      <w:marLeft w:val="0"/>
      <w:marRight w:val="0"/>
      <w:marTop w:val="0"/>
      <w:marBottom w:val="0"/>
      <w:divBdr>
        <w:top w:val="none" w:sz="0" w:space="0" w:color="auto"/>
        <w:left w:val="none" w:sz="0" w:space="0" w:color="auto"/>
        <w:bottom w:val="none" w:sz="0" w:space="0" w:color="auto"/>
        <w:right w:val="none" w:sz="0" w:space="0" w:color="auto"/>
      </w:divBdr>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35670431">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24234594">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697900109">
      <w:bodyDiv w:val="1"/>
      <w:marLeft w:val="0"/>
      <w:marRight w:val="0"/>
      <w:marTop w:val="0"/>
      <w:marBottom w:val="0"/>
      <w:divBdr>
        <w:top w:val="none" w:sz="0" w:space="0" w:color="auto"/>
        <w:left w:val="none" w:sz="0" w:space="0" w:color="auto"/>
        <w:bottom w:val="none" w:sz="0" w:space="0" w:color="auto"/>
        <w:right w:val="none" w:sz="0" w:space="0" w:color="auto"/>
      </w:divBdr>
    </w:div>
    <w:div w:id="73616839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978145557">
      <w:bodyDiv w:val="1"/>
      <w:marLeft w:val="0"/>
      <w:marRight w:val="0"/>
      <w:marTop w:val="0"/>
      <w:marBottom w:val="0"/>
      <w:divBdr>
        <w:top w:val="none" w:sz="0" w:space="0" w:color="auto"/>
        <w:left w:val="none" w:sz="0" w:space="0" w:color="auto"/>
        <w:bottom w:val="none" w:sz="0" w:space="0" w:color="auto"/>
        <w:right w:val="none" w:sz="0" w:space="0" w:color="auto"/>
      </w:divBdr>
    </w:div>
    <w:div w:id="978919139">
      <w:bodyDiv w:val="1"/>
      <w:marLeft w:val="0"/>
      <w:marRight w:val="0"/>
      <w:marTop w:val="0"/>
      <w:marBottom w:val="0"/>
      <w:divBdr>
        <w:top w:val="none" w:sz="0" w:space="0" w:color="auto"/>
        <w:left w:val="none" w:sz="0" w:space="0" w:color="auto"/>
        <w:bottom w:val="none" w:sz="0" w:space="0" w:color="auto"/>
        <w:right w:val="none" w:sz="0" w:space="0" w:color="auto"/>
      </w:divBdr>
      <w:divsChild>
        <w:div w:id="2011830630">
          <w:marLeft w:val="547"/>
          <w:marRight w:val="0"/>
          <w:marTop w:val="0"/>
          <w:marBottom w:val="283"/>
          <w:divBdr>
            <w:top w:val="none" w:sz="0" w:space="0" w:color="auto"/>
            <w:left w:val="none" w:sz="0" w:space="0" w:color="auto"/>
            <w:bottom w:val="none" w:sz="0" w:space="0" w:color="auto"/>
            <w:right w:val="none" w:sz="0" w:space="0" w:color="auto"/>
          </w:divBdr>
        </w:div>
        <w:div w:id="1475488243">
          <w:marLeft w:val="547"/>
          <w:marRight w:val="0"/>
          <w:marTop w:val="0"/>
          <w:marBottom w:val="283"/>
          <w:divBdr>
            <w:top w:val="none" w:sz="0" w:space="0" w:color="auto"/>
            <w:left w:val="none" w:sz="0" w:space="0" w:color="auto"/>
            <w:bottom w:val="none" w:sz="0" w:space="0" w:color="auto"/>
            <w:right w:val="none" w:sz="0" w:space="0" w:color="auto"/>
          </w:divBdr>
        </w:div>
        <w:div w:id="1371760287">
          <w:marLeft w:val="547"/>
          <w:marRight w:val="0"/>
          <w:marTop w:val="0"/>
          <w:marBottom w:val="283"/>
          <w:divBdr>
            <w:top w:val="none" w:sz="0" w:space="0" w:color="auto"/>
            <w:left w:val="none" w:sz="0" w:space="0" w:color="auto"/>
            <w:bottom w:val="none" w:sz="0" w:space="0" w:color="auto"/>
            <w:right w:val="none" w:sz="0" w:space="0" w:color="auto"/>
          </w:divBdr>
        </w:div>
        <w:div w:id="1600913524">
          <w:marLeft w:val="547"/>
          <w:marRight w:val="0"/>
          <w:marTop w:val="0"/>
          <w:marBottom w:val="283"/>
          <w:divBdr>
            <w:top w:val="none" w:sz="0" w:space="0" w:color="auto"/>
            <w:left w:val="none" w:sz="0" w:space="0" w:color="auto"/>
            <w:bottom w:val="none" w:sz="0" w:space="0" w:color="auto"/>
            <w:right w:val="none" w:sz="0" w:space="0" w:color="auto"/>
          </w:divBdr>
        </w:div>
        <w:div w:id="586110322">
          <w:marLeft w:val="547"/>
          <w:marRight w:val="0"/>
          <w:marTop w:val="0"/>
          <w:marBottom w:val="283"/>
          <w:divBdr>
            <w:top w:val="none" w:sz="0" w:space="0" w:color="auto"/>
            <w:left w:val="none" w:sz="0" w:space="0" w:color="auto"/>
            <w:bottom w:val="none" w:sz="0" w:space="0" w:color="auto"/>
            <w:right w:val="none" w:sz="0" w:space="0" w:color="auto"/>
          </w:divBdr>
        </w:div>
        <w:div w:id="1539927820">
          <w:marLeft w:val="547"/>
          <w:marRight w:val="0"/>
          <w:marTop w:val="0"/>
          <w:marBottom w:val="283"/>
          <w:divBdr>
            <w:top w:val="none" w:sz="0" w:space="0" w:color="auto"/>
            <w:left w:val="none" w:sz="0" w:space="0" w:color="auto"/>
            <w:bottom w:val="none" w:sz="0" w:space="0" w:color="auto"/>
            <w:right w:val="none" w:sz="0" w:space="0" w:color="auto"/>
          </w:divBdr>
        </w:div>
        <w:div w:id="528445703">
          <w:marLeft w:val="547"/>
          <w:marRight w:val="0"/>
          <w:marTop w:val="0"/>
          <w:marBottom w:val="283"/>
          <w:divBdr>
            <w:top w:val="none" w:sz="0" w:space="0" w:color="auto"/>
            <w:left w:val="none" w:sz="0" w:space="0" w:color="auto"/>
            <w:bottom w:val="none" w:sz="0" w:space="0" w:color="auto"/>
            <w:right w:val="none" w:sz="0" w:space="0" w:color="auto"/>
          </w:divBdr>
        </w:div>
      </w:divsChild>
    </w:div>
    <w:div w:id="983701508">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489204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09499428">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1971667289">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ourceforge.net/projects/state-threads/" TargetMode="External"/><Relationship Id="rId46" Type="http://schemas.openxmlformats.org/officeDocument/2006/relationships/hyperlink" Target="http://www.spec.org/osg/web99/" TargetMode="External"/><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emf"/><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90E"/>
    <w:rsid w:val="00B3690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90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9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FB286-154B-F544-8B6D-48DBFBC3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591</TotalTime>
  <Pages>81</Pages>
  <Words>14033</Words>
  <Characters>79990</Characters>
  <Application>Microsoft Macintosh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93836</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 S</cp:lastModifiedBy>
  <cp:revision>101</cp:revision>
  <cp:lastPrinted>2013-05-24T10:21:00Z</cp:lastPrinted>
  <dcterms:created xsi:type="dcterms:W3CDTF">2013-05-24T10:21:00Z</dcterms:created>
  <dcterms:modified xsi:type="dcterms:W3CDTF">2013-05-27T04:13:00Z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