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FFFDD"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2B77A1B8"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2783E0FE"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95B3F40" w14:textId="77777777" w:rsidR="002F48E1" w:rsidRPr="0038558E" w:rsidRDefault="002F48E1" w:rsidP="00AE2319">
      <w:pPr>
        <w:ind w:right="-244" w:firstLine="0"/>
        <w:jc w:val="center"/>
        <w:rPr>
          <w:szCs w:val="28"/>
        </w:rPr>
      </w:pPr>
    </w:p>
    <w:p w14:paraId="0C963EF6" w14:textId="77777777" w:rsidR="002F48E1" w:rsidRPr="0038558E" w:rsidRDefault="002F48E1" w:rsidP="00AE2319">
      <w:pPr>
        <w:ind w:right="-244" w:firstLine="0"/>
        <w:jc w:val="center"/>
        <w:rPr>
          <w:szCs w:val="28"/>
        </w:rPr>
      </w:pPr>
    </w:p>
    <w:p w14:paraId="7AFA2C7E" w14:textId="77777777" w:rsidR="002F48E1" w:rsidRPr="0038558E" w:rsidRDefault="002F48E1" w:rsidP="00AE2319">
      <w:pPr>
        <w:ind w:right="-244" w:firstLine="0"/>
        <w:jc w:val="center"/>
        <w:rPr>
          <w:szCs w:val="28"/>
        </w:rPr>
      </w:pPr>
    </w:p>
    <w:p w14:paraId="6A89E8C3" w14:textId="77777777" w:rsidR="002F48E1" w:rsidRPr="0038558E" w:rsidRDefault="002F48E1" w:rsidP="00AE2319">
      <w:pPr>
        <w:ind w:right="-244" w:firstLine="0"/>
        <w:jc w:val="center"/>
        <w:rPr>
          <w:szCs w:val="28"/>
        </w:rPr>
      </w:pPr>
    </w:p>
    <w:p w14:paraId="47B37EF2" w14:textId="77777777" w:rsidR="002F48E1" w:rsidRPr="0038558E" w:rsidRDefault="002F48E1" w:rsidP="00AE2319">
      <w:pPr>
        <w:ind w:right="-244" w:firstLine="0"/>
        <w:jc w:val="center"/>
        <w:rPr>
          <w:szCs w:val="28"/>
        </w:rPr>
      </w:pPr>
    </w:p>
    <w:p w14:paraId="4C19D84A" w14:textId="77777777" w:rsidR="002F48E1" w:rsidRPr="0038558E" w:rsidRDefault="009B4B59" w:rsidP="00AE2319">
      <w:pPr>
        <w:ind w:firstLine="0"/>
        <w:jc w:val="center"/>
        <w:rPr>
          <w:szCs w:val="28"/>
        </w:rPr>
      </w:pPr>
      <w:r>
        <w:rPr>
          <w:szCs w:val="28"/>
        </w:rPr>
        <w:t>Сарычев Валентин Сергеевич</w:t>
      </w:r>
    </w:p>
    <w:p w14:paraId="168B6893" w14:textId="77777777" w:rsidR="002F48E1" w:rsidRPr="0038558E" w:rsidRDefault="002F48E1" w:rsidP="00AE2319">
      <w:pPr>
        <w:ind w:firstLine="0"/>
        <w:jc w:val="center"/>
        <w:rPr>
          <w:b/>
          <w:szCs w:val="28"/>
        </w:rPr>
      </w:pPr>
    </w:p>
    <w:p w14:paraId="7D379322"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8148758" w14:textId="77777777" w:rsidR="002F48E1" w:rsidRPr="0038558E" w:rsidRDefault="002F48E1" w:rsidP="00AE2319">
      <w:pPr>
        <w:ind w:firstLine="0"/>
        <w:jc w:val="center"/>
        <w:rPr>
          <w:szCs w:val="28"/>
        </w:rPr>
      </w:pPr>
    </w:p>
    <w:p w14:paraId="26992EE2" w14:textId="77777777" w:rsidR="007F2A84" w:rsidRDefault="007F2A84" w:rsidP="00AE2319">
      <w:pPr>
        <w:ind w:firstLine="0"/>
        <w:jc w:val="center"/>
        <w:rPr>
          <w:sz w:val="26"/>
          <w:szCs w:val="26"/>
        </w:rPr>
      </w:pPr>
      <w:r>
        <w:rPr>
          <w:sz w:val="26"/>
          <w:szCs w:val="26"/>
        </w:rPr>
        <w:t>ДИССЕРТАЦИЯ</w:t>
      </w:r>
    </w:p>
    <w:p w14:paraId="5DA86DDD"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218BA85B"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5C66236" w14:textId="77777777" w:rsidR="007F2A84" w:rsidRDefault="007F2A84" w:rsidP="00AE2319">
      <w:pPr>
        <w:ind w:firstLine="0"/>
        <w:jc w:val="center"/>
        <w:rPr>
          <w:sz w:val="26"/>
          <w:szCs w:val="26"/>
        </w:rPr>
      </w:pPr>
    </w:p>
    <w:p w14:paraId="26B2591B" w14:textId="77777777" w:rsidR="007F2A84" w:rsidRDefault="007F2A84" w:rsidP="00AE2319">
      <w:pPr>
        <w:ind w:firstLine="0"/>
        <w:jc w:val="center"/>
        <w:rPr>
          <w:sz w:val="26"/>
          <w:szCs w:val="26"/>
        </w:rPr>
      </w:pPr>
    </w:p>
    <w:p w14:paraId="23113016" w14:textId="77777777" w:rsidR="007F2A84" w:rsidRDefault="007F2A84" w:rsidP="00AE2319">
      <w:pPr>
        <w:ind w:firstLine="0"/>
        <w:jc w:val="center"/>
        <w:rPr>
          <w:sz w:val="26"/>
          <w:szCs w:val="26"/>
        </w:rPr>
      </w:pPr>
    </w:p>
    <w:p w14:paraId="656E7636" w14:textId="77777777" w:rsidR="007F2A84" w:rsidRDefault="007F2A84" w:rsidP="00AE2319">
      <w:pPr>
        <w:ind w:firstLine="0"/>
        <w:jc w:val="center"/>
        <w:rPr>
          <w:sz w:val="26"/>
          <w:szCs w:val="26"/>
        </w:rPr>
      </w:pPr>
    </w:p>
    <w:p w14:paraId="59B9D4A0" w14:textId="77777777" w:rsidR="00AE2319" w:rsidRDefault="00AE2319" w:rsidP="00AE2319">
      <w:pPr>
        <w:spacing w:line="240" w:lineRule="auto"/>
        <w:ind w:firstLine="0"/>
        <w:jc w:val="right"/>
        <w:rPr>
          <w:sz w:val="26"/>
          <w:szCs w:val="26"/>
        </w:rPr>
      </w:pPr>
      <w:r>
        <w:rPr>
          <w:sz w:val="26"/>
          <w:szCs w:val="26"/>
        </w:rPr>
        <w:t>Научный руководитель</w:t>
      </w:r>
    </w:p>
    <w:p w14:paraId="491EE441" w14:textId="77777777" w:rsidR="00AE2319" w:rsidRDefault="00AE2319" w:rsidP="00AE2319">
      <w:pPr>
        <w:spacing w:line="240" w:lineRule="auto"/>
        <w:ind w:firstLine="0"/>
        <w:jc w:val="right"/>
        <w:rPr>
          <w:sz w:val="26"/>
          <w:szCs w:val="26"/>
        </w:rPr>
      </w:pPr>
      <w:r>
        <w:rPr>
          <w:sz w:val="26"/>
          <w:szCs w:val="26"/>
        </w:rPr>
        <w:t>к.т.н., профессор</w:t>
      </w:r>
    </w:p>
    <w:p w14:paraId="41275B31" w14:textId="77777777" w:rsidR="00AE2319" w:rsidRDefault="00AE2319" w:rsidP="00AE2319">
      <w:pPr>
        <w:spacing w:line="240" w:lineRule="auto"/>
        <w:ind w:firstLine="0"/>
        <w:jc w:val="right"/>
        <w:rPr>
          <w:sz w:val="26"/>
          <w:szCs w:val="26"/>
        </w:rPr>
      </w:pPr>
      <w:r>
        <w:rPr>
          <w:sz w:val="26"/>
          <w:szCs w:val="26"/>
        </w:rPr>
        <w:t>кафедры ИПОВС</w:t>
      </w:r>
    </w:p>
    <w:p w14:paraId="1DE24EE1"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0DF8CCAE" w14:textId="77777777" w:rsidR="007F2A84" w:rsidRDefault="007F2A84" w:rsidP="00AE2319">
      <w:pPr>
        <w:ind w:firstLine="0"/>
        <w:jc w:val="center"/>
        <w:rPr>
          <w:sz w:val="26"/>
          <w:szCs w:val="26"/>
        </w:rPr>
      </w:pPr>
    </w:p>
    <w:p w14:paraId="1CD0F8DE" w14:textId="77777777" w:rsidR="002F48E1" w:rsidRPr="0038558E" w:rsidRDefault="002F48E1" w:rsidP="00AE2319">
      <w:pPr>
        <w:ind w:firstLine="0"/>
        <w:jc w:val="center"/>
        <w:rPr>
          <w:szCs w:val="28"/>
        </w:rPr>
      </w:pPr>
    </w:p>
    <w:p w14:paraId="17E8255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3FECE8B3"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7EA7E50E"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0A0B359D"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B146E52"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3A89DD4E" w14:textId="77777777" w:rsidR="0025793A" w:rsidRDefault="00A051DF">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25793A">
        <w:rPr>
          <w:noProof/>
        </w:rPr>
        <w:t>Введение</w:t>
      </w:r>
      <w:r w:rsidR="0025793A">
        <w:rPr>
          <w:noProof/>
        </w:rPr>
        <w:tab/>
      </w:r>
      <w:r w:rsidR="0025793A">
        <w:rPr>
          <w:noProof/>
        </w:rPr>
        <w:fldChar w:fldCharType="begin"/>
      </w:r>
      <w:r w:rsidR="0025793A">
        <w:rPr>
          <w:noProof/>
        </w:rPr>
        <w:instrText xml:space="preserve"> PAGEREF _Toc231024469 \h </w:instrText>
      </w:r>
      <w:r w:rsidR="0025793A">
        <w:rPr>
          <w:noProof/>
        </w:rPr>
      </w:r>
      <w:r w:rsidR="0025793A">
        <w:rPr>
          <w:noProof/>
        </w:rPr>
        <w:fldChar w:fldCharType="separate"/>
      </w:r>
      <w:r w:rsidR="00C46737">
        <w:rPr>
          <w:noProof/>
        </w:rPr>
        <w:t>5</w:t>
      </w:r>
      <w:r w:rsidR="0025793A">
        <w:rPr>
          <w:noProof/>
        </w:rPr>
        <w:fldChar w:fldCharType="end"/>
      </w:r>
    </w:p>
    <w:p w14:paraId="55FBCADB" w14:textId="77777777" w:rsidR="0025793A" w:rsidRDefault="0025793A">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_Toc231024470 \h </w:instrText>
      </w:r>
      <w:r>
        <w:rPr>
          <w:noProof/>
        </w:rPr>
      </w:r>
      <w:r>
        <w:rPr>
          <w:noProof/>
        </w:rPr>
        <w:fldChar w:fldCharType="separate"/>
      </w:r>
      <w:r w:rsidR="00C46737">
        <w:rPr>
          <w:noProof/>
        </w:rPr>
        <w:t>9</w:t>
      </w:r>
      <w:r>
        <w:rPr>
          <w:noProof/>
        </w:rPr>
        <w:fldChar w:fldCharType="end"/>
      </w:r>
    </w:p>
    <w:p w14:paraId="37A22560"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_Toc231024471 \h </w:instrText>
      </w:r>
      <w:r>
        <w:rPr>
          <w:noProof/>
        </w:rPr>
      </w:r>
      <w:r>
        <w:rPr>
          <w:noProof/>
        </w:rPr>
        <w:fldChar w:fldCharType="separate"/>
      </w:r>
      <w:r w:rsidR="00C46737">
        <w:rPr>
          <w:noProof/>
        </w:rPr>
        <w:t>9</w:t>
      </w:r>
      <w:r>
        <w:rPr>
          <w:noProof/>
        </w:rPr>
        <w:fldChar w:fldCharType="end"/>
      </w:r>
    </w:p>
    <w:p w14:paraId="6280AA57"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_Toc231024472 \h </w:instrText>
      </w:r>
      <w:r>
        <w:rPr>
          <w:noProof/>
        </w:rPr>
      </w:r>
      <w:r>
        <w:rPr>
          <w:noProof/>
        </w:rPr>
        <w:fldChar w:fldCharType="separate"/>
      </w:r>
      <w:r w:rsidR="00C46737">
        <w:rPr>
          <w:noProof/>
        </w:rPr>
        <w:t>11</w:t>
      </w:r>
      <w:r>
        <w:rPr>
          <w:noProof/>
        </w:rPr>
        <w:fldChar w:fldCharType="end"/>
      </w:r>
    </w:p>
    <w:p w14:paraId="7D13BCF8"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_Toc231024473 \h </w:instrText>
      </w:r>
      <w:r>
        <w:rPr>
          <w:noProof/>
        </w:rPr>
      </w:r>
      <w:r>
        <w:rPr>
          <w:noProof/>
        </w:rPr>
        <w:fldChar w:fldCharType="separate"/>
      </w:r>
      <w:r w:rsidR="00C46737">
        <w:rPr>
          <w:noProof/>
        </w:rPr>
        <w:t>13</w:t>
      </w:r>
      <w:r>
        <w:rPr>
          <w:noProof/>
        </w:rPr>
        <w:fldChar w:fldCharType="end"/>
      </w:r>
    </w:p>
    <w:p w14:paraId="79456F79"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_Toc231024474 \h </w:instrText>
      </w:r>
      <w:r>
        <w:rPr>
          <w:noProof/>
        </w:rPr>
      </w:r>
      <w:r>
        <w:rPr>
          <w:noProof/>
        </w:rPr>
        <w:fldChar w:fldCharType="separate"/>
      </w:r>
      <w:r w:rsidR="00C46737">
        <w:rPr>
          <w:noProof/>
        </w:rPr>
        <w:t>13</w:t>
      </w:r>
      <w:r>
        <w:rPr>
          <w:noProof/>
        </w:rPr>
        <w:fldChar w:fldCharType="end"/>
      </w:r>
    </w:p>
    <w:p w14:paraId="77D27F0C"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_Toc231024475 \h </w:instrText>
      </w:r>
      <w:r>
        <w:rPr>
          <w:noProof/>
        </w:rPr>
      </w:r>
      <w:r>
        <w:rPr>
          <w:noProof/>
        </w:rPr>
        <w:fldChar w:fldCharType="separate"/>
      </w:r>
      <w:r w:rsidR="00C46737">
        <w:rPr>
          <w:noProof/>
        </w:rPr>
        <w:t>14</w:t>
      </w:r>
      <w:r>
        <w:rPr>
          <w:noProof/>
        </w:rPr>
        <w:fldChar w:fldCharType="end"/>
      </w:r>
    </w:p>
    <w:p w14:paraId="6160E692"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922DB8">
        <w:rPr>
          <w:noProof/>
        </w:rPr>
        <w:t xml:space="preserve"> Голодание</w:t>
      </w:r>
      <w:r>
        <w:rPr>
          <w:noProof/>
        </w:rPr>
        <w:tab/>
      </w:r>
      <w:r>
        <w:rPr>
          <w:noProof/>
        </w:rPr>
        <w:fldChar w:fldCharType="begin"/>
      </w:r>
      <w:r>
        <w:rPr>
          <w:noProof/>
        </w:rPr>
        <w:instrText xml:space="preserve"> PAGEREF _Toc231024476 \h </w:instrText>
      </w:r>
      <w:r>
        <w:rPr>
          <w:noProof/>
        </w:rPr>
      </w:r>
      <w:r>
        <w:rPr>
          <w:noProof/>
        </w:rPr>
        <w:fldChar w:fldCharType="separate"/>
      </w:r>
      <w:r w:rsidR="00C46737">
        <w:rPr>
          <w:noProof/>
        </w:rPr>
        <w:t>16</w:t>
      </w:r>
      <w:r>
        <w:rPr>
          <w:noProof/>
        </w:rPr>
        <w:fldChar w:fldCharType="end"/>
      </w:r>
    </w:p>
    <w:p w14:paraId="5D7A4894"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922DB8">
        <w:rPr>
          <w:noProof/>
        </w:rPr>
        <w:t xml:space="preserve"> Гонка</w:t>
      </w:r>
      <w:r>
        <w:rPr>
          <w:noProof/>
        </w:rPr>
        <w:tab/>
      </w:r>
      <w:r>
        <w:rPr>
          <w:noProof/>
        </w:rPr>
        <w:fldChar w:fldCharType="begin"/>
      </w:r>
      <w:r>
        <w:rPr>
          <w:noProof/>
        </w:rPr>
        <w:instrText xml:space="preserve"> PAGEREF _Toc231024477 \h </w:instrText>
      </w:r>
      <w:r>
        <w:rPr>
          <w:noProof/>
        </w:rPr>
      </w:r>
      <w:r>
        <w:rPr>
          <w:noProof/>
        </w:rPr>
        <w:fldChar w:fldCharType="separate"/>
      </w:r>
      <w:r w:rsidR="00C46737">
        <w:rPr>
          <w:noProof/>
        </w:rPr>
        <w:t>17</w:t>
      </w:r>
      <w:r>
        <w:rPr>
          <w:noProof/>
        </w:rPr>
        <w:fldChar w:fldCharType="end"/>
      </w:r>
    </w:p>
    <w:p w14:paraId="373F31EE"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1.1.7.</w:t>
      </w:r>
      <w:r>
        <w:rPr>
          <w:noProof/>
        </w:rPr>
        <w:t xml:space="preserve"> Инверсия приоритета</w:t>
      </w:r>
      <w:r>
        <w:rPr>
          <w:noProof/>
        </w:rPr>
        <w:tab/>
      </w:r>
      <w:r>
        <w:rPr>
          <w:noProof/>
        </w:rPr>
        <w:fldChar w:fldCharType="begin"/>
      </w:r>
      <w:r>
        <w:rPr>
          <w:noProof/>
        </w:rPr>
        <w:instrText xml:space="preserve"> PAGEREF _Toc231024478 \h </w:instrText>
      </w:r>
      <w:r>
        <w:rPr>
          <w:noProof/>
        </w:rPr>
      </w:r>
      <w:r>
        <w:rPr>
          <w:noProof/>
        </w:rPr>
        <w:fldChar w:fldCharType="separate"/>
      </w:r>
      <w:r w:rsidR="00C46737">
        <w:rPr>
          <w:noProof/>
        </w:rPr>
        <w:t>17</w:t>
      </w:r>
      <w:r>
        <w:rPr>
          <w:noProof/>
        </w:rPr>
        <w:fldChar w:fldCharType="end"/>
      </w:r>
    </w:p>
    <w:p w14:paraId="0E6B3AF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_Toc231024479 \h </w:instrText>
      </w:r>
      <w:r>
        <w:rPr>
          <w:noProof/>
        </w:rPr>
      </w:r>
      <w:r>
        <w:rPr>
          <w:noProof/>
        </w:rPr>
        <w:fldChar w:fldCharType="separate"/>
      </w:r>
      <w:r w:rsidR="00C46737">
        <w:rPr>
          <w:noProof/>
        </w:rPr>
        <w:t>18</w:t>
      </w:r>
      <w:r>
        <w:rPr>
          <w:noProof/>
        </w:rPr>
        <w:fldChar w:fldCharType="end"/>
      </w:r>
    </w:p>
    <w:p w14:paraId="42C22F2F"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_Toc231024480 \h </w:instrText>
      </w:r>
      <w:r>
        <w:rPr>
          <w:noProof/>
        </w:rPr>
      </w:r>
      <w:r>
        <w:rPr>
          <w:noProof/>
        </w:rPr>
        <w:fldChar w:fldCharType="separate"/>
      </w:r>
      <w:r w:rsidR="00C46737">
        <w:rPr>
          <w:noProof/>
        </w:rPr>
        <w:t>19</w:t>
      </w:r>
      <w:r>
        <w:rPr>
          <w:noProof/>
        </w:rPr>
        <w:fldChar w:fldCharType="end"/>
      </w:r>
    </w:p>
    <w:p w14:paraId="2E98F7E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1.3.1. 1:1 (потоки выполнения на уровне ядра)</w:t>
      </w:r>
      <w:r>
        <w:rPr>
          <w:noProof/>
        </w:rPr>
        <w:tab/>
      </w:r>
      <w:r>
        <w:rPr>
          <w:noProof/>
        </w:rPr>
        <w:fldChar w:fldCharType="begin"/>
      </w:r>
      <w:r>
        <w:rPr>
          <w:noProof/>
        </w:rPr>
        <w:instrText xml:space="preserve"> PAGEREF _Toc231024481 \h </w:instrText>
      </w:r>
      <w:r>
        <w:rPr>
          <w:noProof/>
        </w:rPr>
      </w:r>
      <w:r>
        <w:rPr>
          <w:noProof/>
        </w:rPr>
        <w:fldChar w:fldCharType="separate"/>
      </w:r>
      <w:r w:rsidR="00C46737">
        <w:rPr>
          <w:noProof/>
        </w:rPr>
        <w:t>19</w:t>
      </w:r>
      <w:r>
        <w:rPr>
          <w:noProof/>
        </w:rPr>
        <w:fldChar w:fldCharType="end"/>
      </w:r>
    </w:p>
    <w:p w14:paraId="3D6B9DAE"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1.3.2.</w:t>
      </w:r>
      <w:r>
        <w:rPr>
          <w:noProof/>
        </w:rPr>
        <w:t xml:space="preserve"> N</w:t>
      </w:r>
      <w:r w:rsidRPr="00922DB8">
        <w:rPr>
          <w:noProof/>
        </w:rPr>
        <w:t>:1 (потоки выполнения уровня пользователя)</w:t>
      </w:r>
      <w:r>
        <w:rPr>
          <w:noProof/>
        </w:rPr>
        <w:tab/>
      </w:r>
      <w:r>
        <w:rPr>
          <w:noProof/>
        </w:rPr>
        <w:fldChar w:fldCharType="begin"/>
      </w:r>
      <w:r>
        <w:rPr>
          <w:noProof/>
        </w:rPr>
        <w:instrText xml:space="preserve"> PAGEREF _Toc231024482 \h </w:instrText>
      </w:r>
      <w:r>
        <w:rPr>
          <w:noProof/>
        </w:rPr>
      </w:r>
      <w:r>
        <w:rPr>
          <w:noProof/>
        </w:rPr>
        <w:fldChar w:fldCharType="separate"/>
      </w:r>
      <w:r w:rsidR="00C46737">
        <w:rPr>
          <w:noProof/>
        </w:rPr>
        <w:t>19</w:t>
      </w:r>
      <w:r>
        <w:rPr>
          <w:noProof/>
        </w:rPr>
        <w:fldChar w:fldCharType="end"/>
      </w:r>
    </w:p>
    <w:p w14:paraId="648CF599"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_Toc231024483 \h </w:instrText>
      </w:r>
      <w:r>
        <w:rPr>
          <w:noProof/>
        </w:rPr>
      </w:r>
      <w:r>
        <w:rPr>
          <w:noProof/>
        </w:rPr>
        <w:fldChar w:fldCharType="separate"/>
      </w:r>
      <w:r w:rsidR="00C46737">
        <w:rPr>
          <w:noProof/>
        </w:rPr>
        <w:t>20</w:t>
      </w:r>
      <w:r>
        <w:rPr>
          <w:noProof/>
        </w:rPr>
        <w:fldChar w:fldCharType="end"/>
      </w:r>
    </w:p>
    <w:p w14:paraId="0EB6E32C"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_Toc231024484 \h </w:instrText>
      </w:r>
      <w:r>
        <w:rPr>
          <w:noProof/>
        </w:rPr>
      </w:r>
      <w:r>
        <w:rPr>
          <w:noProof/>
        </w:rPr>
        <w:fldChar w:fldCharType="separate"/>
      </w:r>
      <w:r w:rsidR="00C46737">
        <w:rPr>
          <w:noProof/>
        </w:rPr>
        <w:t>20</w:t>
      </w:r>
      <w:r>
        <w:rPr>
          <w:noProof/>
        </w:rPr>
        <w:fldChar w:fldCharType="end"/>
      </w:r>
    </w:p>
    <w:p w14:paraId="1935DABD"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_Toc231024485 \h </w:instrText>
      </w:r>
      <w:r>
        <w:rPr>
          <w:noProof/>
        </w:rPr>
      </w:r>
      <w:r>
        <w:rPr>
          <w:noProof/>
        </w:rPr>
        <w:fldChar w:fldCharType="separate"/>
      </w:r>
      <w:r w:rsidR="00C46737">
        <w:rPr>
          <w:noProof/>
        </w:rPr>
        <w:t>20</w:t>
      </w:r>
      <w:r>
        <w:rPr>
          <w:noProof/>
        </w:rPr>
        <w:fldChar w:fldCharType="end"/>
      </w:r>
    </w:p>
    <w:p w14:paraId="421550A3"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1.4.2. Потоки данных, «будущие результаты» и «обещания»</w:t>
      </w:r>
      <w:r>
        <w:rPr>
          <w:noProof/>
        </w:rPr>
        <w:tab/>
      </w:r>
      <w:r>
        <w:rPr>
          <w:noProof/>
        </w:rPr>
        <w:fldChar w:fldCharType="begin"/>
      </w:r>
      <w:r>
        <w:rPr>
          <w:noProof/>
        </w:rPr>
        <w:instrText xml:space="preserve"> PAGEREF _Toc231024486 \h </w:instrText>
      </w:r>
      <w:r>
        <w:rPr>
          <w:noProof/>
        </w:rPr>
      </w:r>
      <w:r>
        <w:rPr>
          <w:noProof/>
        </w:rPr>
        <w:fldChar w:fldCharType="separate"/>
      </w:r>
      <w:r w:rsidR="00C46737">
        <w:rPr>
          <w:noProof/>
        </w:rPr>
        <w:t>22</w:t>
      </w:r>
      <w:r>
        <w:rPr>
          <w:noProof/>
        </w:rPr>
        <w:fldChar w:fldCharType="end"/>
      </w:r>
    </w:p>
    <w:p w14:paraId="46C35E19"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_Toc231024487 \h </w:instrText>
      </w:r>
      <w:r>
        <w:rPr>
          <w:noProof/>
        </w:rPr>
      </w:r>
      <w:r>
        <w:rPr>
          <w:noProof/>
        </w:rPr>
        <w:fldChar w:fldCharType="separate"/>
      </w:r>
      <w:r w:rsidR="00C46737">
        <w:rPr>
          <w:noProof/>
        </w:rPr>
        <w:t>24</w:t>
      </w:r>
      <w:r>
        <w:rPr>
          <w:noProof/>
        </w:rPr>
        <w:fldChar w:fldCharType="end"/>
      </w:r>
    </w:p>
    <w:p w14:paraId="4FFDB99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_Toc231024488 \h </w:instrText>
      </w:r>
      <w:r>
        <w:rPr>
          <w:noProof/>
        </w:rPr>
      </w:r>
      <w:r>
        <w:rPr>
          <w:noProof/>
        </w:rPr>
        <w:fldChar w:fldCharType="separate"/>
      </w:r>
      <w:r w:rsidR="00C46737">
        <w:rPr>
          <w:noProof/>
        </w:rPr>
        <w:t>25</w:t>
      </w:r>
      <w:r>
        <w:rPr>
          <w:noProof/>
        </w:rPr>
        <w:fldChar w:fldCharType="end"/>
      </w:r>
    </w:p>
    <w:p w14:paraId="53C61E96"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_Toc231024489 \h </w:instrText>
      </w:r>
      <w:r>
        <w:rPr>
          <w:noProof/>
        </w:rPr>
      </w:r>
      <w:r>
        <w:rPr>
          <w:noProof/>
        </w:rPr>
        <w:fldChar w:fldCharType="separate"/>
      </w:r>
      <w:r w:rsidR="00C46737">
        <w:rPr>
          <w:noProof/>
        </w:rPr>
        <w:t>26</w:t>
      </w:r>
      <w:r>
        <w:rPr>
          <w:noProof/>
        </w:rPr>
        <w:fldChar w:fldCharType="end"/>
      </w:r>
    </w:p>
    <w:p w14:paraId="729051EE"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rFonts w:cs="Times New Roman"/>
          <w:noProof/>
        </w:rPr>
        <w:t>1.7.</w:t>
      </w:r>
      <w:r>
        <w:rPr>
          <w:noProof/>
        </w:rPr>
        <w:t xml:space="preserve"> Постановка задачи диссертационных исследован</w:t>
      </w:r>
      <w:r w:rsidRPr="00922DB8">
        <w:rPr>
          <w:rFonts w:cs="Times New Roman"/>
          <w:noProof/>
        </w:rPr>
        <w:t>ий</w:t>
      </w:r>
      <w:r>
        <w:rPr>
          <w:noProof/>
        </w:rPr>
        <w:tab/>
      </w:r>
      <w:r>
        <w:rPr>
          <w:noProof/>
        </w:rPr>
        <w:fldChar w:fldCharType="begin"/>
      </w:r>
      <w:r>
        <w:rPr>
          <w:noProof/>
        </w:rPr>
        <w:instrText xml:space="preserve"> PAGEREF _Toc231024490 \h </w:instrText>
      </w:r>
      <w:r>
        <w:rPr>
          <w:noProof/>
        </w:rPr>
      </w:r>
      <w:r>
        <w:rPr>
          <w:noProof/>
        </w:rPr>
        <w:fldChar w:fldCharType="separate"/>
      </w:r>
      <w:r w:rsidR="00C46737">
        <w:rPr>
          <w:noProof/>
        </w:rPr>
        <w:t>27</w:t>
      </w:r>
      <w:r>
        <w:rPr>
          <w:noProof/>
        </w:rPr>
        <w:fldChar w:fldCharType="end"/>
      </w:r>
    </w:p>
    <w:p w14:paraId="25A417D1"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_Toc231024491 \h </w:instrText>
      </w:r>
      <w:r>
        <w:rPr>
          <w:noProof/>
        </w:rPr>
      </w:r>
      <w:r>
        <w:rPr>
          <w:noProof/>
        </w:rPr>
        <w:fldChar w:fldCharType="separate"/>
      </w:r>
      <w:r w:rsidR="00C46737">
        <w:rPr>
          <w:noProof/>
        </w:rPr>
        <w:t>28</w:t>
      </w:r>
      <w:r>
        <w:rPr>
          <w:noProof/>
        </w:rPr>
        <w:fldChar w:fldCharType="end"/>
      </w:r>
    </w:p>
    <w:p w14:paraId="2332663F" w14:textId="77777777" w:rsidR="0025793A" w:rsidRDefault="0025793A">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_Toc231024492 \h </w:instrText>
      </w:r>
      <w:r>
        <w:rPr>
          <w:noProof/>
        </w:rPr>
      </w:r>
      <w:r>
        <w:rPr>
          <w:noProof/>
        </w:rPr>
        <w:fldChar w:fldCharType="separate"/>
      </w:r>
      <w:r w:rsidR="00C46737">
        <w:rPr>
          <w:noProof/>
        </w:rPr>
        <w:t>29</w:t>
      </w:r>
      <w:r>
        <w:rPr>
          <w:noProof/>
        </w:rPr>
        <w:fldChar w:fldCharType="end"/>
      </w:r>
    </w:p>
    <w:p w14:paraId="5F895700"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_Toc231024493 \h </w:instrText>
      </w:r>
      <w:r>
        <w:rPr>
          <w:noProof/>
        </w:rPr>
      </w:r>
      <w:r>
        <w:rPr>
          <w:noProof/>
        </w:rPr>
        <w:fldChar w:fldCharType="separate"/>
      </w:r>
      <w:r w:rsidR="00C46737">
        <w:rPr>
          <w:noProof/>
        </w:rPr>
        <w:t>30</w:t>
      </w:r>
      <w:r>
        <w:rPr>
          <w:noProof/>
        </w:rPr>
        <w:fldChar w:fldCharType="end"/>
      </w:r>
    </w:p>
    <w:p w14:paraId="32DB8C38"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2.2. Расчет погрешности измерений</w:t>
      </w:r>
      <w:r>
        <w:rPr>
          <w:noProof/>
        </w:rPr>
        <w:tab/>
      </w:r>
      <w:r>
        <w:rPr>
          <w:noProof/>
        </w:rPr>
        <w:fldChar w:fldCharType="begin"/>
      </w:r>
      <w:r>
        <w:rPr>
          <w:noProof/>
        </w:rPr>
        <w:instrText xml:space="preserve"> PAGEREF _Toc231024494 \h </w:instrText>
      </w:r>
      <w:r>
        <w:rPr>
          <w:noProof/>
        </w:rPr>
      </w:r>
      <w:r>
        <w:rPr>
          <w:noProof/>
        </w:rPr>
        <w:fldChar w:fldCharType="separate"/>
      </w:r>
      <w:r w:rsidR="00C46737">
        <w:rPr>
          <w:noProof/>
        </w:rPr>
        <w:t>39</w:t>
      </w:r>
      <w:r>
        <w:rPr>
          <w:noProof/>
        </w:rPr>
        <w:fldChar w:fldCharType="end"/>
      </w:r>
    </w:p>
    <w:p w14:paraId="2B9F056E"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2.3. Выбор средств анализа результатов</w:t>
      </w:r>
      <w:r>
        <w:rPr>
          <w:noProof/>
        </w:rPr>
        <w:tab/>
      </w:r>
      <w:r>
        <w:rPr>
          <w:noProof/>
        </w:rPr>
        <w:fldChar w:fldCharType="begin"/>
      </w:r>
      <w:r>
        <w:rPr>
          <w:noProof/>
        </w:rPr>
        <w:instrText xml:space="preserve"> PAGEREF _Toc231024495 \h </w:instrText>
      </w:r>
      <w:r>
        <w:rPr>
          <w:noProof/>
        </w:rPr>
      </w:r>
      <w:r>
        <w:rPr>
          <w:noProof/>
        </w:rPr>
        <w:fldChar w:fldCharType="separate"/>
      </w:r>
      <w:r w:rsidR="00C46737">
        <w:rPr>
          <w:noProof/>
        </w:rPr>
        <w:t>40</w:t>
      </w:r>
      <w:r>
        <w:rPr>
          <w:noProof/>
        </w:rPr>
        <w:fldChar w:fldCharType="end"/>
      </w:r>
    </w:p>
    <w:p w14:paraId="0EA01293"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2.3.1. Microsoft Concurrency Visualizer</w:t>
      </w:r>
      <w:r>
        <w:rPr>
          <w:noProof/>
        </w:rPr>
        <w:tab/>
      </w:r>
      <w:r>
        <w:rPr>
          <w:noProof/>
        </w:rPr>
        <w:fldChar w:fldCharType="begin"/>
      </w:r>
      <w:r>
        <w:rPr>
          <w:noProof/>
        </w:rPr>
        <w:instrText xml:space="preserve"> PAGEREF _Toc231024496 \h </w:instrText>
      </w:r>
      <w:r>
        <w:rPr>
          <w:noProof/>
        </w:rPr>
      </w:r>
      <w:r>
        <w:rPr>
          <w:noProof/>
        </w:rPr>
        <w:fldChar w:fldCharType="separate"/>
      </w:r>
      <w:r w:rsidR="00C46737">
        <w:rPr>
          <w:noProof/>
        </w:rPr>
        <w:t>40</w:t>
      </w:r>
      <w:r>
        <w:rPr>
          <w:noProof/>
        </w:rPr>
        <w:fldChar w:fldCharType="end"/>
      </w:r>
    </w:p>
    <w:p w14:paraId="2DF53B10"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2.3.2. Intel VTune Amplifier</w:t>
      </w:r>
      <w:r>
        <w:rPr>
          <w:noProof/>
        </w:rPr>
        <w:tab/>
      </w:r>
      <w:r>
        <w:rPr>
          <w:noProof/>
        </w:rPr>
        <w:fldChar w:fldCharType="begin"/>
      </w:r>
      <w:r>
        <w:rPr>
          <w:noProof/>
        </w:rPr>
        <w:instrText xml:space="preserve"> PAGEREF _Toc231024497 \h </w:instrText>
      </w:r>
      <w:r>
        <w:rPr>
          <w:noProof/>
        </w:rPr>
      </w:r>
      <w:r>
        <w:rPr>
          <w:noProof/>
        </w:rPr>
        <w:fldChar w:fldCharType="separate"/>
      </w:r>
      <w:r w:rsidR="00C46737">
        <w:rPr>
          <w:noProof/>
        </w:rPr>
        <w:t>41</w:t>
      </w:r>
      <w:r>
        <w:rPr>
          <w:noProof/>
        </w:rPr>
        <w:fldChar w:fldCharType="end"/>
      </w:r>
    </w:p>
    <w:p w14:paraId="33E7AE5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2.3.3. AMD CodeAnalyst Performance Analyzer</w:t>
      </w:r>
      <w:r>
        <w:rPr>
          <w:noProof/>
        </w:rPr>
        <w:tab/>
      </w:r>
      <w:r>
        <w:rPr>
          <w:noProof/>
        </w:rPr>
        <w:fldChar w:fldCharType="begin"/>
      </w:r>
      <w:r>
        <w:rPr>
          <w:noProof/>
        </w:rPr>
        <w:instrText xml:space="preserve"> PAGEREF _Toc231024498 \h </w:instrText>
      </w:r>
      <w:r>
        <w:rPr>
          <w:noProof/>
        </w:rPr>
      </w:r>
      <w:r>
        <w:rPr>
          <w:noProof/>
        </w:rPr>
        <w:fldChar w:fldCharType="separate"/>
      </w:r>
      <w:r w:rsidR="00C46737">
        <w:rPr>
          <w:noProof/>
        </w:rPr>
        <w:t>42</w:t>
      </w:r>
      <w:r>
        <w:rPr>
          <w:noProof/>
        </w:rPr>
        <w:fldChar w:fldCharType="end"/>
      </w:r>
    </w:p>
    <w:p w14:paraId="5A188EDB"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2.3.4. Apple XCode Instruments</w:t>
      </w:r>
      <w:r>
        <w:rPr>
          <w:noProof/>
        </w:rPr>
        <w:tab/>
      </w:r>
      <w:r>
        <w:rPr>
          <w:noProof/>
        </w:rPr>
        <w:fldChar w:fldCharType="begin"/>
      </w:r>
      <w:r>
        <w:rPr>
          <w:noProof/>
        </w:rPr>
        <w:instrText xml:space="preserve"> PAGEREF _Toc231024499 \h </w:instrText>
      </w:r>
      <w:r>
        <w:rPr>
          <w:noProof/>
        </w:rPr>
      </w:r>
      <w:r>
        <w:rPr>
          <w:noProof/>
        </w:rPr>
        <w:fldChar w:fldCharType="separate"/>
      </w:r>
      <w:r w:rsidR="00C46737">
        <w:rPr>
          <w:noProof/>
        </w:rPr>
        <w:t>43</w:t>
      </w:r>
      <w:r>
        <w:rPr>
          <w:noProof/>
        </w:rPr>
        <w:fldChar w:fldCharType="end"/>
      </w:r>
    </w:p>
    <w:p w14:paraId="7B2D516E"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2.3.5. GNU Valgrind</w:t>
      </w:r>
      <w:r>
        <w:rPr>
          <w:noProof/>
        </w:rPr>
        <w:tab/>
      </w:r>
      <w:r>
        <w:rPr>
          <w:noProof/>
        </w:rPr>
        <w:fldChar w:fldCharType="begin"/>
      </w:r>
      <w:r>
        <w:rPr>
          <w:noProof/>
        </w:rPr>
        <w:instrText xml:space="preserve"> PAGEREF _Toc231024500 \h </w:instrText>
      </w:r>
      <w:r>
        <w:rPr>
          <w:noProof/>
        </w:rPr>
      </w:r>
      <w:r>
        <w:rPr>
          <w:noProof/>
        </w:rPr>
        <w:fldChar w:fldCharType="separate"/>
      </w:r>
      <w:r w:rsidR="00C46737">
        <w:rPr>
          <w:noProof/>
        </w:rPr>
        <w:t>43</w:t>
      </w:r>
      <w:r>
        <w:rPr>
          <w:noProof/>
        </w:rPr>
        <w:fldChar w:fldCharType="end"/>
      </w:r>
    </w:p>
    <w:p w14:paraId="1499DC0E"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2.3.6. Сравнение средств профилирования</w:t>
      </w:r>
      <w:r>
        <w:rPr>
          <w:noProof/>
        </w:rPr>
        <w:tab/>
      </w:r>
      <w:r>
        <w:rPr>
          <w:noProof/>
        </w:rPr>
        <w:fldChar w:fldCharType="begin"/>
      </w:r>
      <w:r>
        <w:rPr>
          <w:noProof/>
        </w:rPr>
        <w:instrText xml:space="preserve"> PAGEREF _Toc231024501 \h </w:instrText>
      </w:r>
      <w:r>
        <w:rPr>
          <w:noProof/>
        </w:rPr>
      </w:r>
      <w:r>
        <w:rPr>
          <w:noProof/>
        </w:rPr>
        <w:fldChar w:fldCharType="separate"/>
      </w:r>
      <w:r w:rsidR="00C46737">
        <w:rPr>
          <w:noProof/>
        </w:rPr>
        <w:t>44</w:t>
      </w:r>
      <w:r>
        <w:rPr>
          <w:noProof/>
        </w:rPr>
        <w:fldChar w:fldCharType="end"/>
      </w:r>
    </w:p>
    <w:p w14:paraId="6D9BB88F"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rFonts w:cs="Times New Roman"/>
          <w:noProof/>
        </w:rPr>
        <w:t>2.4. Разработка системы тестов для моделирования работы потоков</w:t>
      </w:r>
      <w:r>
        <w:rPr>
          <w:noProof/>
        </w:rPr>
        <w:tab/>
      </w:r>
      <w:r>
        <w:rPr>
          <w:noProof/>
        </w:rPr>
        <w:fldChar w:fldCharType="begin"/>
      </w:r>
      <w:r>
        <w:rPr>
          <w:noProof/>
        </w:rPr>
        <w:instrText xml:space="preserve"> PAGEREF _Toc231024502 \h </w:instrText>
      </w:r>
      <w:r>
        <w:rPr>
          <w:noProof/>
        </w:rPr>
      </w:r>
      <w:r>
        <w:rPr>
          <w:noProof/>
        </w:rPr>
        <w:fldChar w:fldCharType="separate"/>
      </w:r>
      <w:r w:rsidR="00C46737">
        <w:rPr>
          <w:noProof/>
        </w:rPr>
        <w:t>45</w:t>
      </w:r>
      <w:r>
        <w:rPr>
          <w:noProof/>
        </w:rPr>
        <w:fldChar w:fldCharType="end"/>
      </w:r>
    </w:p>
    <w:p w14:paraId="0A043DFD"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_Toc231024503 \h </w:instrText>
      </w:r>
      <w:r>
        <w:rPr>
          <w:noProof/>
        </w:rPr>
      </w:r>
      <w:r>
        <w:rPr>
          <w:noProof/>
        </w:rPr>
        <w:fldChar w:fldCharType="separate"/>
      </w:r>
      <w:r w:rsidR="00C46737">
        <w:rPr>
          <w:noProof/>
        </w:rPr>
        <w:t>47</w:t>
      </w:r>
      <w:r>
        <w:rPr>
          <w:noProof/>
        </w:rPr>
        <w:fldChar w:fldCharType="end"/>
      </w:r>
    </w:p>
    <w:p w14:paraId="5FCAC616"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2.4.2. Переключение контекста</w:t>
      </w:r>
      <w:r>
        <w:rPr>
          <w:noProof/>
        </w:rPr>
        <w:tab/>
      </w:r>
      <w:r>
        <w:rPr>
          <w:noProof/>
        </w:rPr>
        <w:fldChar w:fldCharType="begin"/>
      </w:r>
      <w:r>
        <w:rPr>
          <w:noProof/>
        </w:rPr>
        <w:instrText xml:space="preserve"> PAGEREF _Toc231024504 \h </w:instrText>
      </w:r>
      <w:r>
        <w:rPr>
          <w:noProof/>
        </w:rPr>
      </w:r>
      <w:r>
        <w:rPr>
          <w:noProof/>
        </w:rPr>
        <w:fldChar w:fldCharType="separate"/>
      </w:r>
      <w:r w:rsidR="00C46737">
        <w:rPr>
          <w:noProof/>
        </w:rPr>
        <w:t>48</w:t>
      </w:r>
      <w:r>
        <w:rPr>
          <w:noProof/>
        </w:rPr>
        <w:fldChar w:fldCharType="end"/>
      </w:r>
    </w:p>
    <w:p w14:paraId="011E1628"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2.4.3. Короткие вычисления</w:t>
      </w:r>
      <w:r>
        <w:rPr>
          <w:noProof/>
        </w:rPr>
        <w:tab/>
      </w:r>
      <w:r>
        <w:rPr>
          <w:noProof/>
        </w:rPr>
        <w:fldChar w:fldCharType="begin"/>
      </w:r>
      <w:r>
        <w:rPr>
          <w:noProof/>
        </w:rPr>
        <w:instrText xml:space="preserve"> PAGEREF _Toc231024505 \h </w:instrText>
      </w:r>
      <w:r>
        <w:rPr>
          <w:noProof/>
        </w:rPr>
      </w:r>
      <w:r>
        <w:rPr>
          <w:noProof/>
        </w:rPr>
        <w:fldChar w:fldCharType="separate"/>
      </w:r>
      <w:r w:rsidR="00C46737">
        <w:rPr>
          <w:noProof/>
        </w:rPr>
        <w:t>48</w:t>
      </w:r>
      <w:r>
        <w:rPr>
          <w:noProof/>
        </w:rPr>
        <w:fldChar w:fldCharType="end"/>
      </w:r>
    </w:p>
    <w:p w14:paraId="7A44C00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2.4.4. Длительные вычисления</w:t>
      </w:r>
      <w:r>
        <w:rPr>
          <w:noProof/>
        </w:rPr>
        <w:tab/>
      </w:r>
      <w:r>
        <w:rPr>
          <w:noProof/>
        </w:rPr>
        <w:fldChar w:fldCharType="begin"/>
      </w:r>
      <w:r>
        <w:rPr>
          <w:noProof/>
        </w:rPr>
        <w:instrText xml:space="preserve"> PAGEREF _Toc231024506 \h </w:instrText>
      </w:r>
      <w:r>
        <w:rPr>
          <w:noProof/>
        </w:rPr>
      </w:r>
      <w:r>
        <w:rPr>
          <w:noProof/>
        </w:rPr>
        <w:fldChar w:fldCharType="separate"/>
      </w:r>
      <w:r w:rsidR="00C46737">
        <w:rPr>
          <w:noProof/>
        </w:rPr>
        <w:t>49</w:t>
      </w:r>
      <w:r>
        <w:rPr>
          <w:noProof/>
        </w:rPr>
        <w:fldChar w:fldCharType="end"/>
      </w:r>
    </w:p>
    <w:p w14:paraId="3A8832B9"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2.4.5. Общая память</w:t>
      </w:r>
      <w:r>
        <w:rPr>
          <w:noProof/>
        </w:rPr>
        <w:tab/>
      </w:r>
      <w:r>
        <w:rPr>
          <w:noProof/>
        </w:rPr>
        <w:fldChar w:fldCharType="begin"/>
      </w:r>
      <w:r>
        <w:rPr>
          <w:noProof/>
        </w:rPr>
        <w:instrText xml:space="preserve"> PAGEREF _Toc231024507 \h </w:instrText>
      </w:r>
      <w:r>
        <w:rPr>
          <w:noProof/>
        </w:rPr>
      </w:r>
      <w:r>
        <w:rPr>
          <w:noProof/>
        </w:rPr>
        <w:fldChar w:fldCharType="separate"/>
      </w:r>
      <w:r w:rsidR="00C46737">
        <w:rPr>
          <w:noProof/>
        </w:rPr>
        <w:t>50</w:t>
      </w:r>
      <w:r>
        <w:rPr>
          <w:noProof/>
        </w:rPr>
        <w:fldChar w:fldCharType="end"/>
      </w:r>
    </w:p>
    <w:p w14:paraId="160EC897"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2.4.6. Примитивы синхронизации</w:t>
      </w:r>
      <w:r>
        <w:rPr>
          <w:noProof/>
        </w:rPr>
        <w:tab/>
      </w:r>
      <w:r>
        <w:rPr>
          <w:noProof/>
        </w:rPr>
        <w:fldChar w:fldCharType="begin"/>
      </w:r>
      <w:r>
        <w:rPr>
          <w:noProof/>
        </w:rPr>
        <w:instrText xml:space="preserve"> PAGEREF _Toc231024508 \h </w:instrText>
      </w:r>
      <w:r>
        <w:rPr>
          <w:noProof/>
        </w:rPr>
      </w:r>
      <w:r>
        <w:rPr>
          <w:noProof/>
        </w:rPr>
        <w:fldChar w:fldCharType="separate"/>
      </w:r>
      <w:r w:rsidR="00C46737">
        <w:rPr>
          <w:noProof/>
        </w:rPr>
        <w:t>51</w:t>
      </w:r>
      <w:r>
        <w:rPr>
          <w:noProof/>
        </w:rPr>
        <w:fldChar w:fldCharType="end"/>
      </w:r>
    </w:p>
    <w:p w14:paraId="5031F31D"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2.4.7. Чтение/запись с медленным чередованием дескрипторов</w:t>
      </w:r>
      <w:r>
        <w:rPr>
          <w:noProof/>
        </w:rPr>
        <w:tab/>
      </w:r>
      <w:r>
        <w:rPr>
          <w:noProof/>
        </w:rPr>
        <w:fldChar w:fldCharType="begin"/>
      </w:r>
      <w:r>
        <w:rPr>
          <w:noProof/>
        </w:rPr>
        <w:instrText xml:space="preserve"> PAGEREF _Toc231024509 \h </w:instrText>
      </w:r>
      <w:r>
        <w:rPr>
          <w:noProof/>
        </w:rPr>
      </w:r>
      <w:r>
        <w:rPr>
          <w:noProof/>
        </w:rPr>
        <w:fldChar w:fldCharType="separate"/>
      </w:r>
      <w:r w:rsidR="00C46737">
        <w:rPr>
          <w:noProof/>
        </w:rPr>
        <w:t>52</w:t>
      </w:r>
      <w:r>
        <w:rPr>
          <w:noProof/>
        </w:rPr>
        <w:fldChar w:fldCharType="end"/>
      </w:r>
    </w:p>
    <w:p w14:paraId="27488A76"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2.4.8. Чтение/запись с быстрым чередованием дескрипторов</w:t>
      </w:r>
      <w:r>
        <w:rPr>
          <w:noProof/>
        </w:rPr>
        <w:tab/>
      </w:r>
      <w:r>
        <w:rPr>
          <w:noProof/>
        </w:rPr>
        <w:fldChar w:fldCharType="begin"/>
      </w:r>
      <w:r>
        <w:rPr>
          <w:noProof/>
        </w:rPr>
        <w:instrText xml:space="preserve"> PAGEREF _Toc231024510 \h </w:instrText>
      </w:r>
      <w:r>
        <w:rPr>
          <w:noProof/>
        </w:rPr>
      </w:r>
      <w:r>
        <w:rPr>
          <w:noProof/>
        </w:rPr>
        <w:fldChar w:fldCharType="separate"/>
      </w:r>
      <w:r w:rsidR="00C46737">
        <w:rPr>
          <w:noProof/>
        </w:rPr>
        <w:t>53</w:t>
      </w:r>
      <w:r>
        <w:rPr>
          <w:noProof/>
        </w:rPr>
        <w:fldChar w:fldCharType="end"/>
      </w:r>
    </w:p>
    <w:p w14:paraId="24F48C10"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 Анализ результатов моделирования</w:t>
      </w:r>
      <w:r>
        <w:rPr>
          <w:noProof/>
        </w:rPr>
        <w:tab/>
      </w:r>
      <w:r>
        <w:rPr>
          <w:noProof/>
        </w:rPr>
        <w:fldChar w:fldCharType="begin"/>
      </w:r>
      <w:r>
        <w:rPr>
          <w:noProof/>
        </w:rPr>
        <w:instrText xml:space="preserve"> PAGEREF _Toc231024511 \h </w:instrText>
      </w:r>
      <w:r>
        <w:rPr>
          <w:noProof/>
        </w:rPr>
      </w:r>
      <w:r>
        <w:rPr>
          <w:noProof/>
        </w:rPr>
        <w:fldChar w:fldCharType="separate"/>
      </w:r>
      <w:r w:rsidR="00C46737">
        <w:rPr>
          <w:noProof/>
        </w:rPr>
        <w:t>54</w:t>
      </w:r>
      <w:r>
        <w:rPr>
          <w:noProof/>
        </w:rPr>
        <w:fldChar w:fldCharType="end"/>
      </w:r>
    </w:p>
    <w:p w14:paraId="54AE0852"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_Toc231024512 \h </w:instrText>
      </w:r>
      <w:r>
        <w:rPr>
          <w:noProof/>
        </w:rPr>
      </w:r>
      <w:r>
        <w:rPr>
          <w:noProof/>
        </w:rPr>
        <w:fldChar w:fldCharType="separate"/>
      </w:r>
      <w:r w:rsidR="00C46737">
        <w:rPr>
          <w:noProof/>
        </w:rPr>
        <w:t>54</w:t>
      </w:r>
      <w:r>
        <w:rPr>
          <w:noProof/>
        </w:rPr>
        <w:fldChar w:fldCharType="end"/>
      </w:r>
    </w:p>
    <w:p w14:paraId="338208B5"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922DB8">
        <w:rPr>
          <w:noProof/>
        </w:rPr>
        <w:t xml:space="preserve"> Переключение контекста</w:t>
      </w:r>
      <w:r>
        <w:rPr>
          <w:noProof/>
        </w:rPr>
        <w:tab/>
      </w:r>
      <w:r>
        <w:rPr>
          <w:noProof/>
        </w:rPr>
        <w:fldChar w:fldCharType="begin"/>
      </w:r>
      <w:r>
        <w:rPr>
          <w:noProof/>
        </w:rPr>
        <w:instrText xml:space="preserve"> PAGEREF _Toc231024513 \h </w:instrText>
      </w:r>
      <w:r>
        <w:rPr>
          <w:noProof/>
        </w:rPr>
      </w:r>
      <w:r>
        <w:rPr>
          <w:noProof/>
        </w:rPr>
        <w:fldChar w:fldCharType="separate"/>
      </w:r>
      <w:r w:rsidR="00C46737">
        <w:rPr>
          <w:noProof/>
        </w:rPr>
        <w:t>55</w:t>
      </w:r>
      <w:r>
        <w:rPr>
          <w:noProof/>
        </w:rPr>
        <w:fldChar w:fldCharType="end"/>
      </w:r>
    </w:p>
    <w:p w14:paraId="1E94D635"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922DB8">
        <w:rPr>
          <w:noProof/>
        </w:rPr>
        <w:t xml:space="preserve"> Короткие вычисления</w:t>
      </w:r>
      <w:r>
        <w:rPr>
          <w:noProof/>
        </w:rPr>
        <w:tab/>
      </w:r>
      <w:r>
        <w:rPr>
          <w:noProof/>
        </w:rPr>
        <w:fldChar w:fldCharType="begin"/>
      </w:r>
      <w:r>
        <w:rPr>
          <w:noProof/>
        </w:rPr>
        <w:instrText xml:space="preserve"> PAGEREF _Toc231024514 \h </w:instrText>
      </w:r>
      <w:r>
        <w:rPr>
          <w:noProof/>
        </w:rPr>
      </w:r>
      <w:r>
        <w:rPr>
          <w:noProof/>
        </w:rPr>
        <w:fldChar w:fldCharType="separate"/>
      </w:r>
      <w:r w:rsidR="00C46737">
        <w:rPr>
          <w:noProof/>
        </w:rPr>
        <w:t>59</w:t>
      </w:r>
      <w:r>
        <w:rPr>
          <w:noProof/>
        </w:rPr>
        <w:fldChar w:fldCharType="end"/>
      </w:r>
    </w:p>
    <w:p w14:paraId="4EEA698C"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922DB8">
        <w:rPr>
          <w:noProof/>
        </w:rPr>
        <w:t xml:space="preserve"> Длительные вычисления</w:t>
      </w:r>
      <w:r>
        <w:rPr>
          <w:noProof/>
        </w:rPr>
        <w:tab/>
      </w:r>
      <w:r>
        <w:rPr>
          <w:noProof/>
        </w:rPr>
        <w:fldChar w:fldCharType="begin"/>
      </w:r>
      <w:r>
        <w:rPr>
          <w:noProof/>
        </w:rPr>
        <w:instrText xml:space="preserve"> PAGEREF _Toc231024515 \h </w:instrText>
      </w:r>
      <w:r>
        <w:rPr>
          <w:noProof/>
        </w:rPr>
      </w:r>
      <w:r>
        <w:rPr>
          <w:noProof/>
        </w:rPr>
        <w:fldChar w:fldCharType="separate"/>
      </w:r>
      <w:r w:rsidR="00C46737">
        <w:rPr>
          <w:noProof/>
        </w:rPr>
        <w:t>61</w:t>
      </w:r>
      <w:r>
        <w:rPr>
          <w:noProof/>
        </w:rPr>
        <w:fldChar w:fldCharType="end"/>
      </w:r>
    </w:p>
    <w:p w14:paraId="11E005D7"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922DB8">
        <w:rPr>
          <w:noProof/>
        </w:rPr>
        <w:t xml:space="preserve"> Общая память</w:t>
      </w:r>
      <w:r>
        <w:rPr>
          <w:noProof/>
        </w:rPr>
        <w:tab/>
      </w:r>
      <w:r>
        <w:rPr>
          <w:noProof/>
        </w:rPr>
        <w:fldChar w:fldCharType="begin"/>
      </w:r>
      <w:r>
        <w:rPr>
          <w:noProof/>
        </w:rPr>
        <w:instrText xml:space="preserve"> PAGEREF _Toc231024516 \h </w:instrText>
      </w:r>
      <w:r>
        <w:rPr>
          <w:noProof/>
        </w:rPr>
      </w:r>
      <w:r>
        <w:rPr>
          <w:noProof/>
        </w:rPr>
        <w:fldChar w:fldCharType="separate"/>
      </w:r>
      <w:r w:rsidR="00C46737">
        <w:rPr>
          <w:noProof/>
        </w:rPr>
        <w:t>63</w:t>
      </w:r>
      <w:r>
        <w:rPr>
          <w:noProof/>
        </w:rPr>
        <w:fldChar w:fldCharType="end"/>
      </w:r>
    </w:p>
    <w:p w14:paraId="5A4CC4BF"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2.5.6.</w:t>
      </w:r>
      <w:r w:rsidRPr="00922DB8">
        <w:rPr>
          <w:noProof/>
        </w:rPr>
        <w:t xml:space="preserve"> Примитивы синхронизации</w:t>
      </w:r>
      <w:r>
        <w:rPr>
          <w:noProof/>
        </w:rPr>
        <w:tab/>
      </w:r>
      <w:r>
        <w:rPr>
          <w:noProof/>
        </w:rPr>
        <w:fldChar w:fldCharType="begin"/>
      </w:r>
      <w:r>
        <w:rPr>
          <w:noProof/>
        </w:rPr>
        <w:instrText xml:space="preserve"> PAGEREF _Toc231024517 \h </w:instrText>
      </w:r>
      <w:r>
        <w:rPr>
          <w:noProof/>
        </w:rPr>
      </w:r>
      <w:r>
        <w:rPr>
          <w:noProof/>
        </w:rPr>
        <w:fldChar w:fldCharType="separate"/>
      </w:r>
      <w:r w:rsidR="00C46737">
        <w:rPr>
          <w:noProof/>
        </w:rPr>
        <w:t>65</w:t>
      </w:r>
      <w:r>
        <w:rPr>
          <w:noProof/>
        </w:rPr>
        <w:fldChar w:fldCharType="end"/>
      </w:r>
    </w:p>
    <w:p w14:paraId="4E24C3B4"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2.5.7. Чтение/запись с медленным чередованием дескрипторов</w:t>
      </w:r>
      <w:r>
        <w:rPr>
          <w:noProof/>
        </w:rPr>
        <w:tab/>
      </w:r>
      <w:r>
        <w:rPr>
          <w:noProof/>
        </w:rPr>
        <w:fldChar w:fldCharType="begin"/>
      </w:r>
      <w:r>
        <w:rPr>
          <w:noProof/>
        </w:rPr>
        <w:instrText xml:space="preserve"> PAGEREF _Toc231024518 \h </w:instrText>
      </w:r>
      <w:r>
        <w:rPr>
          <w:noProof/>
        </w:rPr>
      </w:r>
      <w:r>
        <w:rPr>
          <w:noProof/>
        </w:rPr>
        <w:fldChar w:fldCharType="separate"/>
      </w:r>
      <w:r w:rsidR="00C46737">
        <w:rPr>
          <w:noProof/>
        </w:rPr>
        <w:t>67</w:t>
      </w:r>
      <w:r>
        <w:rPr>
          <w:noProof/>
        </w:rPr>
        <w:fldChar w:fldCharType="end"/>
      </w:r>
    </w:p>
    <w:p w14:paraId="7374B4F1"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sidRPr="00922DB8">
        <w:rPr>
          <w:noProof/>
        </w:rPr>
        <w:t>2.5.8. Чтение/запись с быстрым чередованием дескрипторов</w:t>
      </w:r>
      <w:r>
        <w:rPr>
          <w:noProof/>
        </w:rPr>
        <w:tab/>
      </w:r>
      <w:r>
        <w:rPr>
          <w:noProof/>
        </w:rPr>
        <w:fldChar w:fldCharType="begin"/>
      </w:r>
      <w:r>
        <w:rPr>
          <w:noProof/>
        </w:rPr>
        <w:instrText xml:space="preserve"> PAGEREF _Toc231024519 \h </w:instrText>
      </w:r>
      <w:r>
        <w:rPr>
          <w:noProof/>
        </w:rPr>
      </w:r>
      <w:r>
        <w:rPr>
          <w:noProof/>
        </w:rPr>
        <w:fldChar w:fldCharType="separate"/>
      </w:r>
      <w:r w:rsidR="00C46737">
        <w:rPr>
          <w:noProof/>
        </w:rPr>
        <w:t>69</w:t>
      </w:r>
      <w:r>
        <w:rPr>
          <w:noProof/>
        </w:rPr>
        <w:fldChar w:fldCharType="end"/>
      </w:r>
    </w:p>
    <w:p w14:paraId="5F4E789C"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_Toc231024520 \h </w:instrText>
      </w:r>
      <w:r>
        <w:rPr>
          <w:noProof/>
        </w:rPr>
      </w:r>
      <w:r>
        <w:rPr>
          <w:noProof/>
        </w:rPr>
        <w:fldChar w:fldCharType="separate"/>
      </w:r>
      <w:r w:rsidR="00C46737">
        <w:rPr>
          <w:noProof/>
        </w:rPr>
        <w:t>70</w:t>
      </w:r>
      <w:r>
        <w:rPr>
          <w:noProof/>
        </w:rPr>
        <w:fldChar w:fldCharType="end"/>
      </w:r>
    </w:p>
    <w:p w14:paraId="6075EAA3"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_Toc231024521 \h </w:instrText>
      </w:r>
      <w:r>
        <w:rPr>
          <w:noProof/>
        </w:rPr>
      </w:r>
      <w:r>
        <w:rPr>
          <w:noProof/>
        </w:rPr>
        <w:fldChar w:fldCharType="separate"/>
      </w:r>
      <w:r w:rsidR="00C46737">
        <w:rPr>
          <w:noProof/>
        </w:rPr>
        <w:t>70</w:t>
      </w:r>
      <w:r>
        <w:rPr>
          <w:noProof/>
        </w:rPr>
        <w:fldChar w:fldCharType="end"/>
      </w:r>
    </w:p>
    <w:p w14:paraId="26B7539F"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_Toc231024522 \h </w:instrText>
      </w:r>
      <w:r>
        <w:rPr>
          <w:noProof/>
        </w:rPr>
      </w:r>
      <w:r>
        <w:rPr>
          <w:noProof/>
        </w:rPr>
        <w:fldChar w:fldCharType="separate"/>
      </w:r>
      <w:r w:rsidR="00C46737">
        <w:rPr>
          <w:noProof/>
        </w:rPr>
        <w:t>70</w:t>
      </w:r>
      <w:r>
        <w:rPr>
          <w:noProof/>
        </w:rPr>
        <w:fldChar w:fldCharType="end"/>
      </w:r>
    </w:p>
    <w:p w14:paraId="620FBD85"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922DB8">
        <w:rPr>
          <w:noProof/>
        </w:rPr>
        <w:t xml:space="preserve"> Длительные вычисления</w:t>
      </w:r>
      <w:r>
        <w:rPr>
          <w:noProof/>
        </w:rPr>
        <w:tab/>
      </w:r>
      <w:r>
        <w:rPr>
          <w:noProof/>
        </w:rPr>
        <w:fldChar w:fldCharType="begin"/>
      </w:r>
      <w:r>
        <w:rPr>
          <w:noProof/>
        </w:rPr>
        <w:instrText xml:space="preserve"> PAGEREF _Toc231024523 \h </w:instrText>
      </w:r>
      <w:r>
        <w:rPr>
          <w:noProof/>
        </w:rPr>
      </w:r>
      <w:r>
        <w:rPr>
          <w:noProof/>
        </w:rPr>
        <w:fldChar w:fldCharType="separate"/>
      </w:r>
      <w:r w:rsidR="00C46737">
        <w:rPr>
          <w:noProof/>
        </w:rPr>
        <w:t>70</w:t>
      </w:r>
      <w:r>
        <w:rPr>
          <w:noProof/>
        </w:rPr>
        <w:fldChar w:fldCharType="end"/>
      </w:r>
    </w:p>
    <w:p w14:paraId="10E69174"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922DB8">
        <w:rPr>
          <w:noProof/>
        </w:rPr>
        <w:t xml:space="preserve"> Примитивы синхронизации</w:t>
      </w:r>
      <w:r>
        <w:rPr>
          <w:noProof/>
        </w:rPr>
        <w:tab/>
      </w:r>
      <w:r>
        <w:rPr>
          <w:noProof/>
        </w:rPr>
        <w:fldChar w:fldCharType="begin"/>
      </w:r>
      <w:r>
        <w:rPr>
          <w:noProof/>
        </w:rPr>
        <w:instrText xml:space="preserve"> PAGEREF _Toc231024524 \h </w:instrText>
      </w:r>
      <w:r>
        <w:rPr>
          <w:noProof/>
        </w:rPr>
      </w:r>
      <w:r>
        <w:rPr>
          <w:noProof/>
        </w:rPr>
        <w:fldChar w:fldCharType="separate"/>
      </w:r>
      <w:r w:rsidR="00C46737">
        <w:rPr>
          <w:noProof/>
        </w:rPr>
        <w:t>70</w:t>
      </w:r>
      <w:r>
        <w:rPr>
          <w:noProof/>
        </w:rPr>
        <w:fldChar w:fldCharType="end"/>
      </w:r>
    </w:p>
    <w:p w14:paraId="7866C576"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2.7.4.</w:t>
      </w:r>
      <w:r w:rsidRPr="00922DB8">
        <w:rPr>
          <w:noProof/>
        </w:rPr>
        <w:t xml:space="preserve"> Чтение/запись</w:t>
      </w:r>
      <w:r>
        <w:rPr>
          <w:noProof/>
        </w:rPr>
        <w:tab/>
      </w:r>
      <w:r>
        <w:rPr>
          <w:noProof/>
        </w:rPr>
        <w:fldChar w:fldCharType="begin"/>
      </w:r>
      <w:r>
        <w:rPr>
          <w:noProof/>
        </w:rPr>
        <w:instrText xml:space="preserve"> PAGEREF _Toc231024525 \h </w:instrText>
      </w:r>
      <w:r>
        <w:rPr>
          <w:noProof/>
        </w:rPr>
      </w:r>
      <w:r>
        <w:rPr>
          <w:noProof/>
        </w:rPr>
        <w:fldChar w:fldCharType="separate"/>
      </w:r>
      <w:r w:rsidR="00C46737">
        <w:rPr>
          <w:noProof/>
        </w:rPr>
        <w:t>70</w:t>
      </w:r>
      <w:r>
        <w:rPr>
          <w:noProof/>
        </w:rPr>
        <w:fldChar w:fldCharType="end"/>
      </w:r>
    </w:p>
    <w:p w14:paraId="19B23429"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2.7.5.</w:t>
      </w:r>
      <w:r w:rsidRPr="00922DB8">
        <w:rPr>
          <w:noProof/>
        </w:rPr>
        <w:t xml:space="preserve"> Нагруженная среда выполнения</w:t>
      </w:r>
      <w:r>
        <w:rPr>
          <w:noProof/>
        </w:rPr>
        <w:tab/>
      </w:r>
      <w:r>
        <w:rPr>
          <w:noProof/>
        </w:rPr>
        <w:fldChar w:fldCharType="begin"/>
      </w:r>
      <w:r>
        <w:rPr>
          <w:noProof/>
        </w:rPr>
        <w:instrText xml:space="preserve"> PAGEREF _Toc231024526 \h </w:instrText>
      </w:r>
      <w:r>
        <w:rPr>
          <w:noProof/>
        </w:rPr>
      </w:r>
      <w:r>
        <w:rPr>
          <w:noProof/>
        </w:rPr>
        <w:fldChar w:fldCharType="separate"/>
      </w:r>
      <w:r w:rsidR="00C46737">
        <w:rPr>
          <w:noProof/>
        </w:rPr>
        <w:t>70</w:t>
      </w:r>
      <w:r>
        <w:rPr>
          <w:noProof/>
        </w:rPr>
        <w:fldChar w:fldCharType="end"/>
      </w:r>
    </w:p>
    <w:p w14:paraId="6487B8C6"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_Toc231024527 \h </w:instrText>
      </w:r>
      <w:r>
        <w:rPr>
          <w:noProof/>
        </w:rPr>
      </w:r>
      <w:r>
        <w:rPr>
          <w:noProof/>
        </w:rPr>
        <w:fldChar w:fldCharType="separate"/>
      </w:r>
      <w:r w:rsidR="00C46737">
        <w:rPr>
          <w:noProof/>
        </w:rPr>
        <w:t>70</w:t>
      </w:r>
      <w:r>
        <w:rPr>
          <w:noProof/>
        </w:rPr>
        <w:fldChar w:fldCharType="end"/>
      </w:r>
    </w:p>
    <w:p w14:paraId="45C86064" w14:textId="77777777" w:rsidR="0025793A" w:rsidRDefault="0025793A">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_Toc231024528 \h </w:instrText>
      </w:r>
      <w:r>
        <w:rPr>
          <w:noProof/>
        </w:rPr>
      </w:r>
      <w:r>
        <w:rPr>
          <w:noProof/>
        </w:rPr>
        <w:fldChar w:fldCharType="separate"/>
      </w:r>
      <w:r w:rsidR="00C46737">
        <w:rPr>
          <w:noProof/>
        </w:rPr>
        <w:t>71</w:t>
      </w:r>
      <w:r>
        <w:rPr>
          <w:noProof/>
        </w:rPr>
        <w:fldChar w:fldCharType="end"/>
      </w:r>
    </w:p>
    <w:p w14:paraId="3326BBB7"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_Toc231024529 \h </w:instrText>
      </w:r>
      <w:r>
        <w:rPr>
          <w:noProof/>
        </w:rPr>
      </w:r>
      <w:r>
        <w:rPr>
          <w:noProof/>
        </w:rPr>
        <w:fldChar w:fldCharType="separate"/>
      </w:r>
      <w:r w:rsidR="00C46737">
        <w:rPr>
          <w:noProof/>
        </w:rPr>
        <w:t>71</w:t>
      </w:r>
      <w:r>
        <w:rPr>
          <w:noProof/>
        </w:rPr>
        <w:fldChar w:fldCharType="end"/>
      </w:r>
    </w:p>
    <w:p w14:paraId="6FFC17B8"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922DB8">
        <w:rPr>
          <w:rFonts w:cs="Times New Roman"/>
          <w:noProof/>
        </w:rPr>
        <w:t xml:space="preserve"> Принцип инверсии контроля</w:t>
      </w:r>
      <w:r>
        <w:rPr>
          <w:noProof/>
        </w:rPr>
        <w:tab/>
      </w:r>
      <w:r>
        <w:rPr>
          <w:noProof/>
        </w:rPr>
        <w:fldChar w:fldCharType="begin"/>
      </w:r>
      <w:r>
        <w:rPr>
          <w:noProof/>
        </w:rPr>
        <w:instrText xml:space="preserve"> PAGEREF _Toc231024530 \h </w:instrText>
      </w:r>
      <w:r>
        <w:rPr>
          <w:noProof/>
        </w:rPr>
      </w:r>
      <w:r>
        <w:rPr>
          <w:noProof/>
        </w:rPr>
        <w:fldChar w:fldCharType="separate"/>
      </w:r>
      <w:r w:rsidR="00C46737">
        <w:rPr>
          <w:noProof/>
        </w:rPr>
        <w:t>71</w:t>
      </w:r>
      <w:r>
        <w:rPr>
          <w:noProof/>
        </w:rPr>
        <w:fldChar w:fldCharType="end"/>
      </w:r>
    </w:p>
    <w:p w14:paraId="3526EF8C"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922DB8">
        <w:rPr>
          <w:rFonts w:cs="Times New Roman"/>
          <w:noProof/>
        </w:rPr>
        <w:t xml:space="preserve"> «Голливудский» принцип</w:t>
      </w:r>
      <w:r>
        <w:rPr>
          <w:noProof/>
        </w:rPr>
        <w:tab/>
      </w:r>
      <w:r>
        <w:rPr>
          <w:noProof/>
        </w:rPr>
        <w:fldChar w:fldCharType="begin"/>
      </w:r>
      <w:r>
        <w:rPr>
          <w:noProof/>
        </w:rPr>
        <w:instrText xml:space="preserve"> PAGEREF _Toc231024531 \h </w:instrText>
      </w:r>
      <w:r>
        <w:rPr>
          <w:noProof/>
        </w:rPr>
      </w:r>
      <w:r>
        <w:rPr>
          <w:noProof/>
        </w:rPr>
        <w:fldChar w:fldCharType="separate"/>
      </w:r>
      <w:r w:rsidR="00C46737">
        <w:rPr>
          <w:noProof/>
        </w:rPr>
        <w:t>71</w:t>
      </w:r>
      <w:r>
        <w:rPr>
          <w:noProof/>
        </w:rPr>
        <w:fldChar w:fldCharType="end"/>
      </w:r>
    </w:p>
    <w:p w14:paraId="31C09185"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_Toc231024532 \h </w:instrText>
      </w:r>
      <w:r>
        <w:rPr>
          <w:noProof/>
        </w:rPr>
      </w:r>
      <w:r>
        <w:rPr>
          <w:noProof/>
        </w:rPr>
        <w:fldChar w:fldCharType="separate"/>
      </w:r>
      <w:r w:rsidR="00C46737">
        <w:rPr>
          <w:noProof/>
        </w:rPr>
        <w:t>71</w:t>
      </w:r>
      <w:r>
        <w:rPr>
          <w:noProof/>
        </w:rPr>
        <w:fldChar w:fldCharType="end"/>
      </w:r>
    </w:p>
    <w:p w14:paraId="439B75FB"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922DB8">
        <w:rPr>
          <w:noProof/>
        </w:rPr>
        <w:t xml:space="preserve"> Проверка совместимости </w:t>
      </w:r>
      <w:r>
        <w:rPr>
          <w:noProof/>
        </w:rPr>
        <w:t>API</w:t>
      </w:r>
      <w:r>
        <w:rPr>
          <w:noProof/>
        </w:rPr>
        <w:tab/>
      </w:r>
      <w:r>
        <w:rPr>
          <w:noProof/>
        </w:rPr>
        <w:fldChar w:fldCharType="begin"/>
      </w:r>
      <w:r>
        <w:rPr>
          <w:noProof/>
        </w:rPr>
        <w:instrText xml:space="preserve"> PAGEREF _Toc231024533 \h </w:instrText>
      </w:r>
      <w:r>
        <w:rPr>
          <w:noProof/>
        </w:rPr>
      </w:r>
      <w:r>
        <w:rPr>
          <w:noProof/>
        </w:rPr>
        <w:fldChar w:fldCharType="separate"/>
      </w:r>
      <w:r w:rsidR="00C46737">
        <w:rPr>
          <w:noProof/>
        </w:rPr>
        <w:t>71</w:t>
      </w:r>
      <w:r>
        <w:rPr>
          <w:noProof/>
        </w:rPr>
        <w:fldChar w:fldCharType="end"/>
      </w:r>
    </w:p>
    <w:p w14:paraId="3E09EFC8"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_Toc231024534 \h </w:instrText>
      </w:r>
      <w:r>
        <w:rPr>
          <w:noProof/>
        </w:rPr>
      </w:r>
      <w:r>
        <w:rPr>
          <w:noProof/>
        </w:rPr>
        <w:fldChar w:fldCharType="separate"/>
      </w:r>
      <w:r w:rsidR="00C46737">
        <w:rPr>
          <w:noProof/>
        </w:rPr>
        <w:t>71</w:t>
      </w:r>
      <w:r>
        <w:rPr>
          <w:noProof/>
        </w:rPr>
        <w:fldChar w:fldCharType="end"/>
      </w:r>
    </w:p>
    <w:p w14:paraId="1E409E14"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922DB8">
        <w:rPr>
          <w:noProof/>
        </w:rPr>
        <w:t xml:space="preserve"> Длительные вычисления</w:t>
      </w:r>
      <w:r>
        <w:rPr>
          <w:noProof/>
        </w:rPr>
        <w:tab/>
      </w:r>
      <w:r>
        <w:rPr>
          <w:noProof/>
        </w:rPr>
        <w:fldChar w:fldCharType="begin"/>
      </w:r>
      <w:r>
        <w:rPr>
          <w:noProof/>
        </w:rPr>
        <w:instrText xml:space="preserve"> PAGEREF _Toc231024535 \h </w:instrText>
      </w:r>
      <w:r>
        <w:rPr>
          <w:noProof/>
        </w:rPr>
      </w:r>
      <w:r>
        <w:rPr>
          <w:noProof/>
        </w:rPr>
        <w:fldChar w:fldCharType="separate"/>
      </w:r>
      <w:r w:rsidR="00C46737">
        <w:rPr>
          <w:noProof/>
        </w:rPr>
        <w:t>71</w:t>
      </w:r>
      <w:r>
        <w:rPr>
          <w:noProof/>
        </w:rPr>
        <w:fldChar w:fldCharType="end"/>
      </w:r>
    </w:p>
    <w:p w14:paraId="2FFD379D"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922DB8">
        <w:rPr>
          <w:noProof/>
        </w:rPr>
        <w:t xml:space="preserve"> Примитивы синхронизации</w:t>
      </w:r>
      <w:r>
        <w:rPr>
          <w:noProof/>
        </w:rPr>
        <w:tab/>
      </w:r>
      <w:r>
        <w:rPr>
          <w:noProof/>
        </w:rPr>
        <w:fldChar w:fldCharType="begin"/>
      </w:r>
      <w:r>
        <w:rPr>
          <w:noProof/>
        </w:rPr>
        <w:instrText xml:space="preserve"> PAGEREF _Toc231024536 \h </w:instrText>
      </w:r>
      <w:r>
        <w:rPr>
          <w:noProof/>
        </w:rPr>
      </w:r>
      <w:r>
        <w:rPr>
          <w:noProof/>
        </w:rPr>
        <w:fldChar w:fldCharType="separate"/>
      </w:r>
      <w:r w:rsidR="00C46737">
        <w:rPr>
          <w:noProof/>
        </w:rPr>
        <w:t>71</w:t>
      </w:r>
      <w:r>
        <w:rPr>
          <w:noProof/>
        </w:rPr>
        <w:fldChar w:fldCharType="end"/>
      </w:r>
    </w:p>
    <w:p w14:paraId="204B4D6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922DB8">
        <w:rPr>
          <w:noProof/>
        </w:rPr>
        <w:t xml:space="preserve"> Чтение/запись</w:t>
      </w:r>
      <w:r>
        <w:rPr>
          <w:noProof/>
        </w:rPr>
        <w:tab/>
      </w:r>
      <w:r>
        <w:rPr>
          <w:noProof/>
        </w:rPr>
        <w:fldChar w:fldCharType="begin"/>
      </w:r>
      <w:r>
        <w:rPr>
          <w:noProof/>
        </w:rPr>
        <w:instrText xml:space="preserve"> PAGEREF _Toc231024537 \h </w:instrText>
      </w:r>
      <w:r>
        <w:rPr>
          <w:noProof/>
        </w:rPr>
      </w:r>
      <w:r>
        <w:rPr>
          <w:noProof/>
        </w:rPr>
        <w:fldChar w:fldCharType="separate"/>
      </w:r>
      <w:r w:rsidR="00C46737">
        <w:rPr>
          <w:noProof/>
        </w:rPr>
        <w:t>71</w:t>
      </w:r>
      <w:r>
        <w:rPr>
          <w:noProof/>
        </w:rPr>
        <w:fldChar w:fldCharType="end"/>
      </w:r>
    </w:p>
    <w:p w14:paraId="03E5AB03"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922DB8">
        <w:rPr>
          <w:noProof/>
        </w:rPr>
        <w:t xml:space="preserve"> Нагруженная среда выполнения</w:t>
      </w:r>
      <w:r>
        <w:rPr>
          <w:noProof/>
        </w:rPr>
        <w:tab/>
      </w:r>
      <w:r>
        <w:rPr>
          <w:noProof/>
        </w:rPr>
        <w:fldChar w:fldCharType="begin"/>
      </w:r>
      <w:r>
        <w:rPr>
          <w:noProof/>
        </w:rPr>
        <w:instrText xml:space="preserve"> PAGEREF _Toc231024538 \h </w:instrText>
      </w:r>
      <w:r>
        <w:rPr>
          <w:noProof/>
        </w:rPr>
      </w:r>
      <w:r>
        <w:rPr>
          <w:noProof/>
        </w:rPr>
        <w:fldChar w:fldCharType="separate"/>
      </w:r>
      <w:r w:rsidR="00C46737">
        <w:rPr>
          <w:noProof/>
        </w:rPr>
        <w:t>71</w:t>
      </w:r>
      <w:r>
        <w:rPr>
          <w:noProof/>
        </w:rPr>
        <w:fldChar w:fldCharType="end"/>
      </w:r>
    </w:p>
    <w:p w14:paraId="1CDE3ADA" w14:textId="77777777" w:rsidR="0025793A" w:rsidRDefault="0025793A">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_Toc231024539 \h </w:instrText>
      </w:r>
      <w:r>
        <w:rPr>
          <w:noProof/>
        </w:rPr>
      </w:r>
      <w:r>
        <w:rPr>
          <w:noProof/>
        </w:rPr>
        <w:fldChar w:fldCharType="separate"/>
      </w:r>
      <w:r w:rsidR="00C46737">
        <w:rPr>
          <w:noProof/>
        </w:rPr>
        <w:t>71</w:t>
      </w:r>
      <w:r>
        <w:rPr>
          <w:noProof/>
        </w:rPr>
        <w:fldChar w:fldCharType="end"/>
      </w:r>
    </w:p>
    <w:p w14:paraId="45F54270" w14:textId="77777777" w:rsidR="009D7A61" w:rsidRPr="00311544" w:rsidRDefault="00A051DF" w:rsidP="00B1788D">
      <w:r w:rsidRPr="00AF2CBF">
        <w:rPr>
          <w:lang w:val="en-US"/>
        </w:rPr>
        <w:fldChar w:fldCharType="end"/>
      </w:r>
      <w:r w:rsidR="009D7A61" w:rsidRPr="00311544">
        <w:br w:type="page"/>
      </w:r>
    </w:p>
    <w:p w14:paraId="6D02A2D1" w14:textId="77777777" w:rsidR="002E6BD3" w:rsidRPr="00AF2CBF" w:rsidRDefault="002E6BD3" w:rsidP="002E6BD3">
      <w:pPr>
        <w:pStyle w:val="Heading1"/>
        <w:numPr>
          <w:ilvl w:val="0"/>
          <w:numId w:val="0"/>
        </w:numPr>
        <w:ind w:left="360" w:hanging="360"/>
        <w:jc w:val="both"/>
      </w:pPr>
      <w:bookmarkStart w:id="0" w:name="_Toc231024469"/>
      <w:r w:rsidRPr="00AF2CBF">
        <w:lastRenderedPageBreak/>
        <w:t>Введение</w:t>
      </w:r>
      <w:bookmarkEnd w:id="0"/>
    </w:p>
    <w:p w14:paraId="192D2DDB" w14:textId="77777777" w:rsidR="00CE4B54" w:rsidRPr="00AF2CBF" w:rsidRDefault="00CE4B54" w:rsidP="00A547D2">
      <w:pPr>
        <w:pStyle w:val="Heading4"/>
      </w:pPr>
      <w:r w:rsidRPr="00AF2CBF">
        <w:t>Актуальность исследования</w:t>
      </w:r>
    </w:p>
    <w:p w14:paraId="7544DCD5"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proofErr w:type="spellStart"/>
      <w:r w:rsidR="00282344">
        <w:rPr>
          <w:lang w:val="en-US"/>
        </w:rPr>
        <w:t>Youtube</w:t>
      </w:r>
      <w:proofErr w:type="spellEnd"/>
      <w:r w:rsidR="00282344" w:rsidRPr="00311544">
        <w:t xml:space="preserve">, </w:t>
      </w:r>
      <w:proofErr w:type="spellStart"/>
      <w:r w:rsidR="00282344">
        <w:rPr>
          <w:lang w:val="en-US"/>
        </w:rPr>
        <w:t>Yandex</w:t>
      </w:r>
      <w:proofErr w:type="spellEnd"/>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6DD8D302"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3223E8D7"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26A8565A"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230570CC"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22C4FB22"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9E30397" w14:textId="77777777" w:rsidR="00CE4B54" w:rsidRPr="00AF2CBF" w:rsidRDefault="00CE4B54" w:rsidP="00A547D2">
      <w:pPr>
        <w:pStyle w:val="Heading4"/>
      </w:pPr>
      <w:r w:rsidRPr="00AF2CBF">
        <w:t>Объект исследования</w:t>
      </w:r>
    </w:p>
    <w:p w14:paraId="150DB98F"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4A94669C" w14:textId="77777777" w:rsidR="00CE4B54" w:rsidRPr="00AF2CBF" w:rsidRDefault="00CE4B54" w:rsidP="00A547D2">
      <w:pPr>
        <w:pStyle w:val="Heading4"/>
      </w:pPr>
      <w:r w:rsidRPr="00AF2CBF">
        <w:t>Предмет исследования</w:t>
      </w:r>
    </w:p>
    <w:p w14:paraId="3A314956"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proofErr w:type="spellStart"/>
      <w:r w:rsidR="00B46680">
        <w:rPr>
          <w:lang w:val="en-US"/>
        </w:rPr>
        <w:t>Debian</w:t>
      </w:r>
      <w:proofErr w:type="spellEnd"/>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0FD739D8" w14:textId="77777777" w:rsidR="00CE4B54" w:rsidRPr="00AF2CBF" w:rsidRDefault="00CE4B54" w:rsidP="00A547D2">
      <w:pPr>
        <w:pStyle w:val="Heading4"/>
      </w:pPr>
      <w:r w:rsidRPr="00AF2CBF">
        <w:t>Цели и задачи исследования</w:t>
      </w:r>
    </w:p>
    <w:p w14:paraId="4ED2BF87"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060A7065"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98677B4"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16AB2A41"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3F80CEBD"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4B87FB4E"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AC0C696"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108F4DE0"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64AB34A2"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170F15C7" w14:textId="77777777" w:rsidR="00CE4B54" w:rsidRPr="00AF2CBF" w:rsidRDefault="00CE4B54" w:rsidP="00A547D2">
      <w:pPr>
        <w:pStyle w:val="Heading4"/>
      </w:pPr>
      <w:r w:rsidRPr="00AF2CBF">
        <w:t>Методы исследования</w:t>
      </w:r>
    </w:p>
    <w:p w14:paraId="38C32E7D" w14:textId="77777777" w:rsidR="00CE4B54" w:rsidRPr="0041498A" w:rsidRDefault="00CE4B54" w:rsidP="00CE4B54">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32DB37EB" w14:textId="77777777" w:rsidR="00CE4B54" w:rsidRPr="00DF29D4" w:rsidRDefault="00CE4B54" w:rsidP="00A547D2">
      <w:pPr>
        <w:pStyle w:val="Heading4"/>
      </w:pPr>
      <w:r w:rsidRPr="00AF2CBF">
        <w:t>Положения, выносимые на защиту</w:t>
      </w:r>
    </w:p>
    <w:p w14:paraId="1EFD094A" w14:textId="77777777" w:rsidR="00CE4B54" w:rsidRPr="00AF2CBF" w:rsidRDefault="00CE4B54" w:rsidP="00CE4B54">
      <w:r w:rsidRPr="00AF2CBF">
        <w:t>На защиту выносятся следующие положения:</w:t>
      </w:r>
    </w:p>
    <w:p w14:paraId="6C5A2A55"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5A16DF89"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3A8A70E6"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6C19F122" w14:textId="77777777" w:rsidR="00CE4B54" w:rsidRPr="00AF2CBF" w:rsidRDefault="00CE4B54" w:rsidP="00A547D2">
      <w:pPr>
        <w:pStyle w:val="Heading4"/>
      </w:pPr>
      <w:r w:rsidRPr="00AF2CBF">
        <w:t>Научная новизна исследования</w:t>
      </w:r>
    </w:p>
    <w:p w14:paraId="3A448D6D" w14:textId="77777777" w:rsidR="00CE4B54" w:rsidRDefault="00CE4B54" w:rsidP="00AD1EE6">
      <w:r w:rsidRPr="00AF2CBF">
        <w:t>В диссертации были получены следующие результаты:</w:t>
      </w:r>
    </w:p>
    <w:p w14:paraId="72F273F9"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5A580E71"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7F2EEFF8"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46B90503"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4302311C"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4622E406" w14:textId="77777777" w:rsidR="00CE4B54" w:rsidRPr="00AF2CBF" w:rsidRDefault="00CE4B54" w:rsidP="00A547D2">
      <w:pPr>
        <w:pStyle w:val="Heading4"/>
      </w:pPr>
      <w:r w:rsidRPr="00AF2CBF">
        <w:lastRenderedPageBreak/>
        <w:t>Обоснованность и достоверность результатов</w:t>
      </w:r>
    </w:p>
    <w:p w14:paraId="4392A6C0"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6C13F528"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54B0DE77"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20535A77"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38C25BE6" w14:textId="77777777" w:rsidR="00CE4B54" w:rsidRPr="00AF2CBF" w:rsidRDefault="00CE4B54" w:rsidP="00A547D2">
      <w:pPr>
        <w:pStyle w:val="Heading4"/>
      </w:pPr>
      <w:r w:rsidRPr="00AF2CBF">
        <w:t>Практическая значимость результатов</w:t>
      </w:r>
    </w:p>
    <w:p w14:paraId="134C6A23"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7590838C" w14:textId="77777777" w:rsidR="00CE4B54" w:rsidRPr="00AF2CBF" w:rsidRDefault="00CE4B54" w:rsidP="00A547D2">
      <w:pPr>
        <w:pStyle w:val="Heading4"/>
      </w:pPr>
      <w:r w:rsidRPr="00AF2CBF">
        <w:t>Структура и объем работы</w:t>
      </w:r>
    </w:p>
    <w:p w14:paraId="441392F6"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3DF9C002" w14:textId="77777777" w:rsidR="005B776D" w:rsidRPr="005B776D" w:rsidRDefault="00CE4B54" w:rsidP="005B776D">
      <w:pPr>
        <w:pStyle w:val="Heading1"/>
        <w:ind w:left="0"/>
      </w:pPr>
      <w:r w:rsidRPr="00AF2CBF">
        <w:br w:type="page"/>
      </w:r>
      <w:bookmarkStart w:id="1" w:name="_Toc231024470"/>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3147E1FF" w14:textId="77777777" w:rsidR="005B776D" w:rsidRDefault="00B73E77" w:rsidP="00471B47">
      <w:pPr>
        <w:pStyle w:val="Heading2"/>
        <w:keepLines/>
        <w:spacing w:before="200" w:after="0"/>
      </w:pPr>
      <w:bookmarkStart w:id="2" w:name="_Toc231024471"/>
      <w:r>
        <w:t>Многозадачность и ее типы</w:t>
      </w:r>
      <w:bookmarkEnd w:id="2"/>
    </w:p>
    <w:p w14:paraId="2DB5C23D" w14:textId="77777777" w:rsidR="00A41EB5" w:rsidRDefault="009E4A1E" w:rsidP="009E4A1E">
      <w:r w:rsidRPr="0054198E">
        <w:rPr>
          <w:i/>
        </w:rPr>
        <w:t>Многозадачность</w:t>
      </w:r>
      <w:r w:rsidR="00A41EB5" w:rsidRPr="0054198E">
        <w:rPr>
          <w:i/>
        </w:rPr>
        <w:t xml:space="preserve"> (англ. </w:t>
      </w:r>
      <w:proofErr w:type="spellStart"/>
      <w:r w:rsidR="00A41EB5" w:rsidRPr="0054198E">
        <w:rPr>
          <w:i/>
        </w:rPr>
        <w:t>multitasking</w:t>
      </w:r>
      <w:proofErr w:type="spellEnd"/>
      <w:r w:rsidR="00A41EB5" w:rsidRPr="0054198E">
        <w:rPr>
          <w:i/>
        </w:rPr>
        <w:t>)</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0E96664" w14:textId="77777777" w:rsidR="00A41EB5" w:rsidRDefault="00A41EB5" w:rsidP="009E4A1E">
      <w:r>
        <w:t>Существует 2 типа многозадачности</w:t>
      </w:r>
      <w:r w:rsidR="0054198E">
        <w:t>:</w:t>
      </w:r>
    </w:p>
    <w:p w14:paraId="0509E811"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818909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116EF3F4" w14:textId="77777777" w:rsidR="00A41EB5" w:rsidRDefault="00A41EB5" w:rsidP="009E4A1E">
      <w:proofErr w:type="spellStart"/>
      <w:r w:rsidRPr="0054198E">
        <w:rPr>
          <w:i/>
        </w:rPr>
        <w:t>Многопоточность</w:t>
      </w:r>
      <w:proofErr w:type="spellEnd"/>
      <w:r>
        <w:t xml:space="preserve"> — специализиров</w:t>
      </w:r>
      <w:r w:rsidR="009E4A1E">
        <w:t>анная форма многозадачности.</w:t>
      </w:r>
    </w:p>
    <w:p w14:paraId="689192FB"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33C0A1FE"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00135BF4"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01BB487B"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08D849F1"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6C99469C" w14:textId="77777777" w:rsidR="009E4A1E" w:rsidRDefault="00A41EB5" w:rsidP="00D54FA5">
      <w:pPr>
        <w:pStyle w:val="ListParagraph"/>
        <w:numPr>
          <w:ilvl w:val="0"/>
          <w:numId w:val="8"/>
        </w:numPr>
      </w:pPr>
      <w: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t>невыполняющихся</w:t>
      </w:r>
      <w:proofErr w:type="spellEnd"/>
      <w:r>
        <w:t xml:space="preserve"> задач могут быть вытеснены на диск (</w:t>
      </w:r>
      <w:proofErr w:type="spellStart"/>
      <w:r>
        <w:t>своппинг</w:t>
      </w:r>
      <w:proofErr w:type="spellEnd"/>
      <w:r>
        <w:t>), а потом через определённое системой время, восстанавливаться в памяти</w:t>
      </w:r>
    </w:p>
    <w:p w14:paraId="4F36AED3"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7FDDA87E"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7595F3CA" w14:textId="77777777"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14B67CB4"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37DAC3A8"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E90DBB2" w14:textId="77777777" w:rsidR="00A41EB5" w:rsidRDefault="00A41EB5" w:rsidP="00D54FA5">
      <w:pPr>
        <w:pStyle w:val="ListParagraph"/>
        <w:numPr>
          <w:ilvl w:val="0"/>
          <w:numId w:val="8"/>
        </w:numPr>
      </w:pPr>
      <w:r>
        <w:t>Система обрабатывает запросы реального времени</w:t>
      </w:r>
    </w:p>
    <w:p w14:paraId="7649296E" w14:textId="77777777" w:rsidR="00A41EB5" w:rsidRDefault="00A41EB5" w:rsidP="00D54FA5">
      <w:pPr>
        <w:pStyle w:val="ListParagraph"/>
        <w:numPr>
          <w:ilvl w:val="0"/>
          <w:numId w:val="8"/>
        </w:numPr>
      </w:pPr>
      <w:r>
        <w:t>Система обеспечивает коммуникацию между процессами</w:t>
      </w:r>
    </w:p>
    <w:p w14:paraId="6FC76522"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4F7FB313"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105C521" w14:textId="77777777" w:rsidR="00A41EB5" w:rsidRDefault="00A41EB5" w:rsidP="00165EC0">
      <w:pPr>
        <w:pStyle w:val="3"/>
      </w:pPr>
      <w:bookmarkStart w:id="3" w:name="_Toc231024472"/>
      <w:proofErr w:type="spellStart"/>
      <w:r>
        <w:lastRenderedPageBreak/>
        <w:t>История</w:t>
      </w:r>
      <w:proofErr w:type="spellEnd"/>
      <w:r>
        <w:t xml:space="preserve"> </w:t>
      </w:r>
      <w:proofErr w:type="spellStart"/>
      <w:r>
        <w:t>многозадачных</w:t>
      </w:r>
      <w:proofErr w:type="spellEnd"/>
      <w:r>
        <w:t xml:space="preserve"> </w:t>
      </w:r>
      <w:proofErr w:type="spellStart"/>
      <w:r>
        <w:t>операционных</w:t>
      </w:r>
      <w:proofErr w:type="spellEnd"/>
      <w:r>
        <w:t xml:space="preserve"> </w:t>
      </w:r>
      <w:proofErr w:type="spellStart"/>
      <w:r>
        <w:t>систем</w:t>
      </w:r>
      <w:bookmarkEnd w:id="3"/>
      <w:proofErr w:type="spellEnd"/>
    </w:p>
    <w:p w14:paraId="05686C0B"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12058896"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7955AADF" w14:textId="77777777" w:rsidR="00A41EB5" w:rsidRDefault="00A41EB5" w:rsidP="009E4A1E">
      <w:r>
        <w:t xml:space="preserve">Впервые многозадачность операционной системы была реализована в ходе разработки операционной системы </w:t>
      </w:r>
      <w:proofErr w:type="spellStart"/>
      <w:r>
        <w:t>Multics</w:t>
      </w:r>
      <w:proofErr w:type="spellEnd"/>
      <w:r>
        <w:t xml:space="preserve">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668918AF" w14:textId="77777777" w:rsidR="00A41EB5" w:rsidRDefault="00A41EB5" w:rsidP="009E4A1E">
      <w:r>
        <w:t xml:space="preserve">В 1969 году на основе </w:t>
      </w:r>
      <w:proofErr w:type="spellStart"/>
      <w:r>
        <w:t>Multics</w:t>
      </w:r>
      <w:proofErr w:type="spellEnd"/>
      <w:r>
        <w:t xml:space="preserve">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3484CC2A"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659931E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411BA802" w14:textId="77777777" w:rsidR="00A41EB5" w:rsidRDefault="00A41EB5" w:rsidP="009E4A1E">
      <w:r>
        <w:t xml:space="preserve">Первый в мире мультимедийный персональный компьютер </w:t>
      </w:r>
      <w:proofErr w:type="spellStart"/>
      <w:r>
        <w:t>Amiga</w:t>
      </w:r>
      <w:proofErr w:type="spellEnd"/>
      <w:r>
        <w:t xml:space="preserve"> 1000 (1984 год) изначально проектировался с расчётом на полную аппаратную поддержку вытесняющей многозадачности реального времени в ОС </w:t>
      </w:r>
      <w:proofErr w:type="spellStart"/>
      <w:r>
        <w:t>AmigaOS</w:t>
      </w:r>
      <w:proofErr w:type="spellEnd"/>
      <w:r>
        <w:t xml:space="preserve">.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w:t>
      </w:r>
      <w:proofErr w:type="spellStart"/>
      <w:r>
        <w:t>AmigaOS</w:t>
      </w:r>
      <w:proofErr w:type="spellEnd"/>
      <w:r>
        <w:t xml:space="preserve"> долгое время оставалась непревзойдённой на персональных компьютерах.</w:t>
      </w:r>
    </w:p>
    <w:p w14:paraId="5D0926B2" w14:textId="77777777" w:rsidR="00A41EB5" w:rsidRDefault="00A41EB5" w:rsidP="009E4A1E">
      <w:r>
        <w:t xml:space="preserve">Многозадачность обеспечивала также фирма </w:t>
      </w:r>
      <w:proofErr w:type="spellStart"/>
      <w:r>
        <w:t>Microsoft</w:t>
      </w:r>
      <w:proofErr w:type="spellEnd"/>
      <w:r>
        <w:t xml:space="preserve"> в операционных системах </w:t>
      </w:r>
      <w:proofErr w:type="spellStart"/>
      <w:r>
        <w:t>Windows</w:t>
      </w:r>
      <w:proofErr w:type="spellEnd"/>
      <w:r>
        <w:t xml:space="preserve">. При этом </w:t>
      </w:r>
      <w:proofErr w:type="spellStart"/>
      <w:r>
        <w:t>Microsoft</w:t>
      </w:r>
      <w:proofErr w:type="spellEnd"/>
      <w:r>
        <w:t xml:space="preserve"> выбрала две линии разработок — на базе приобретённой ею </w:t>
      </w:r>
      <w:proofErr w:type="spellStart"/>
      <w:r>
        <w:t>Windows</w:t>
      </w:r>
      <w:proofErr w:type="spellEnd"/>
      <w:r>
        <w:t xml:space="preserve"> 0.9[источник не указан 1306 дней], которая после долгой доработки системы, изначально обладавшей кооперативной многозадачностью, аналогичной </w:t>
      </w:r>
      <w:proofErr w:type="spellStart"/>
      <w:r>
        <w:t>Mac</w:t>
      </w:r>
      <w:proofErr w:type="spellEnd"/>
      <w:r>
        <w:t xml:space="preserve"> OS, вылилась в линейку </w:t>
      </w:r>
      <w:proofErr w:type="spellStart"/>
      <w:r>
        <w:t>Windows</w:t>
      </w:r>
      <w:proofErr w:type="spellEnd"/>
      <w:r>
        <w:t xml:space="preserve"> 3.x, и на основе идей, заложенных в VMS, которые привели к созданию операционных систем </w:t>
      </w:r>
      <w:proofErr w:type="spellStart"/>
      <w:r>
        <w:t>Windows</w:t>
      </w:r>
      <w:proofErr w:type="spellEnd"/>
      <w:r>
        <w:t xml:space="preserve">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w:t>
      </w:r>
      <w:proofErr w:type="spellStart"/>
      <w:r>
        <w:t>AmigaOS</w:t>
      </w:r>
      <w:proofErr w:type="spellEnd"/>
      <w:r>
        <w:t xml:space="preserve"> и UNIX (а также его потомками, такими, как ядро </w:t>
      </w:r>
      <w:proofErr w:type="spellStart"/>
      <w:r>
        <w:t>Linux</w:t>
      </w:r>
      <w:proofErr w:type="spellEnd"/>
      <w:r>
        <w:t>).</w:t>
      </w:r>
    </w:p>
    <w:p w14:paraId="431E6FED"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w:t>
      </w:r>
      <w:proofErr w:type="spellStart"/>
      <w:r>
        <w:t>Ada</w:t>
      </w:r>
      <w:proofErr w:type="spellEnd"/>
      <w:r>
        <w:t xml:space="preserve">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w:t>
      </w:r>
      <w:proofErr w:type="spellStart"/>
      <w:r>
        <w:t>TopSpeed</w:t>
      </w:r>
      <w:proofErr w:type="spellEnd"/>
      <w:r>
        <w:t xml:space="preserve"> Модула-2 от JPI/</w:t>
      </w:r>
      <w:proofErr w:type="spellStart"/>
      <w:r>
        <w:t>Clarion</w:t>
      </w:r>
      <w:proofErr w:type="spellEnd"/>
      <w:r>
        <w:t xml:space="preserve">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01B8BB35" w14:textId="77777777" w:rsidR="00A41EB5" w:rsidRDefault="00A41EB5" w:rsidP="00165EC0">
      <w:pPr>
        <w:pStyle w:val="3"/>
      </w:pPr>
      <w:bookmarkStart w:id="4" w:name="_Toc231024473"/>
      <w:proofErr w:type="spellStart"/>
      <w:r>
        <w:t>Невытесняющая</w:t>
      </w:r>
      <w:proofErr w:type="spellEnd"/>
      <w:r>
        <w:t xml:space="preserve"> </w:t>
      </w:r>
      <w:proofErr w:type="spellStart"/>
      <w:r>
        <w:t>многозадачность</w:t>
      </w:r>
      <w:bookmarkEnd w:id="4"/>
      <w:proofErr w:type="spellEnd"/>
    </w:p>
    <w:p w14:paraId="26F28725" w14:textId="77777777" w:rsidR="00A41EB5" w:rsidRDefault="00A41EB5" w:rsidP="009E4A1E">
      <w:r>
        <w:t xml:space="preserve">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w:t>
      </w:r>
      <w:proofErr w:type="spellStart"/>
      <w:r>
        <w:t>DESQview</w:t>
      </w:r>
      <w:proofErr w:type="spellEnd"/>
      <w:r>
        <w:t>, работавшая под DOS и выпущенная первый раз в 1985 году.</w:t>
      </w:r>
    </w:p>
    <w:p w14:paraId="41375456" w14:textId="77777777" w:rsidR="00A41EB5" w:rsidRDefault="00A41EB5" w:rsidP="00165EC0">
      <w:pPr>
        <w:pStyle w:val="3"/>
      </w:pPr>
      <w:bookmarkStart w:id="5" w:name="_Toc231024474"/>
      <w:proofErr w:type="spellStart"/>
      <w:r>
        <w:t>Совместная</w:t>
      </w:r>
      <w:proofErr w:type="spellEnd"/>
      <w:r>
        <w:t xml:space="preserve"> </w:t>
      </w:r>
      <w:proofErr w:type="spellStart"/>
      <w:r>
        <w:t>или</w:t>
      </w:r>
      <w:proofErr w:type="spellEnd"/>
      <w:r>
        <w:t xml:space="preserve"> </w:t>
      </w:r>
      <w:proofErr w:type="spellStart"/>
      <w:r>
        <w:t>кооперативная</w:t>
      </w:r>
      <w:proofErr w:type="spellEnd"/>
      <w:r>
        <w:t xml:space="preserve"> </w:t>
      </w:r>
      <w:proofErr w:type="spellStart"/>
      <w:r>
        <w:t>многозадачность</w:t>
      </w:r>
      <w:bookmarkEnd w:id="5"/>
      <w:proofErr w:type="spellEnd"/>
    </w:p>
    <w:p w14:paraId="02AB3313" w14:textId="77777777" w:rsidR="00A41EB5" w:rsidRDefault="00A41EB5" w:rsidP="009E4A1E">
      <w:r>
        <w:t>Сюда перенаправляется запрос «Кооперативная многозадачность». На эту тему нужна отдельная статья.</w:t>
      </w:r>
    </w:p>
    <w:p w14:paraId="7CD30C7B" w14:textId="77777777" w:rsidR="00A41EB5" w:rsidRDefault="00A41EB5" w:rsidP="009E4A1E">
      <w:r>
        <w:t xml:space="preserve">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w:t>
      </w:r>
      <w:proofErr w:type="spellStart"/>
      <w:r>
        <w:t>mutex</w:t>
      </w:r>
      <w:proofErr w:type="spellEnd"/>
      <w:r>
        <w:t xml:space="preserve"> (ядро </w:t>
      </w:r>
      <w:proofErr w:type="spellStart"/>
      <w:r>
        <w:t>Linux</w:t>
      </w:r>
      <w:proofErr w:type="spellEnd"/>
      <w:r>
        <w:t>), а также при ожидании поступления следующего сообщения от подсистемы пользовательского интерфейса (</w:t>
      </w:r>
      <w:proofErr w:type="spellStart"/>
      <w:r>
        <w:t>Windows</w:t>
      </w:r>
      <w:proofErr w:type="spellEnd"/>
      <w:r>
        <w:t xml:space="preserve"> версий до 3.x включительно, а также 16-битные приложения в </w:t>
      </w:r>
      <w:proofErr w:type="spellStart"/>
      <w:r>
        <w:t>Windows</w:t>
      </w:r>
      <w:proofErr w:type="spellEnd"/>
      <w:r>
        <w:t xml:space="preserve"> 9x).</w:t>
      </w:r>
    </w:p>
    <w:p w14:paraId="4792CDCF"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w:t>
      </w:r>
      <w:proofErr w:type="spellStart"/>
      <w:r>
        <w:t>Shell</w:t>
      </w:r>
      <w:proofErr w:type="spellEnd"/>
      <w:r>
        <w:t xml:space="preserve">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5EE6A2B" w14:textId="77777777" w:rsidR="00A41EB5" w:rsidRDefault="00A41EB5" w:rsidP="009E4A1E">
      <w:r>
        <w:t xml:space="preserve">Преимущества кооперативной многозадачности: отсутствие необходимости защищать все разделяемые структуры данных объектами типа критических секций и </w:t>
      </w:r>
      <w:proofErr w:type="spellStart"/>
      <w:r>
        <w:t>mutex’ов</w:t>
      </w:r>
      <w:proofErr w:type="spellEnd"/>
      <w:r>
        <w:t>, что упрощает программирование, особенно перенос кода из однозадачных сред в многозадачные.</w:t>
      </w:r>
    </w:p>
    <w:p w14:paraId="066BEA03"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74FD2843" w14:textId="77777777" w:rsidR="00A41EB5" w:rsidRDefault="00A41EB5" w:rsidP="009E4A1E">
      <w:r>
        <w:t xml:space="preserve">Реализована в пользовательском режиме ОС </w:t>
      </w:r>
      <w:proofErr w:type="spellStart"/>
      <w:r>
        <w:t>Windows</w:t>
      </w:r>
      <w:proofErr w:type="spellEnd"/>
      <w:r>
        <w:t xml:space="preserve"> версий до 3.х включительно, </w:t>
      </w:r>
      <w:proofErr w:type="spellStart"/>
      <w:r>
        <w:t>Mac</w:t>
      </w:r>
      <w:proofErr w:type="spellEnd"/>
      <w:r>
        <w:t xml:space="preserve"> OS версий до </w:t>
      </w:r>
      <w:proofErr w:type="spellStart"/>
      <w:r>
        <w:t>Mac</w:t>
      </w:r>
      <w:proofErr w:type="spellEnd"/>
      <w:r>
        <w:t xml:space="preserve"> OS X, а также внутри ядер многих UNIX-подобных ОС, таких, как </w:t>
      </w:r>
      <w:proofErr w:type="spellStart"/>
      <w:r>
        <w:t>FreeBSD</w:t>
      </w:r>
      <w:proofErr w:type="spellEnd"/>
      <w:r>
        <w:t xml:space="preserve">, а в течение долгого времени — и </w:t>
      </w:r>
      <w:proofErr w:type="spellStart"/>
      <w:r>
        <w:t>Linux</w:t>
      </w:r>
      <w:proofErr w:type="spellEnd"/>
      <w:r>
        <w:t>.</w:t>
      </w:r>
    </w:p>
    <w:p w14:paraId="2EFE94DE" w14:textId="77777777" w:rsidR="00A41EB5" w:rsidRDefault="00A41EB5" w:rsidP="00165EC0">
      <w:pPr>
        <w:pStyle w:val="3"/>
      </w:pPr>
      <w:bookmarkStart w:id="6" w:name="_Toc231024475"/>
      <w:proofErr w:type="spellStart"/>
      <w:r>
        <w:t>Вытесняющая</w:t>
      </w:r>
      <w:proofErr w:type="spellEnd"/>
      <w:r>
        <w:t xml:space="preserve"> </w:t>
      </w:r>
      <w:proofErr w:type="spellStart"/>
      <w:r>
        <w:t>или</w:t>
      </w:r>
      <w:proofErr w:type="spellEnd"/>
      <w:r>
        <w:t xml:space="preserve"> </w:t>
      </w:r>
      <w:proofErr w:type="spellStart"/>
      <w:r>
        <w:t>приоритетная</w:t>
      </w:r>
      <w:proofErr w:type="spellEnd"/>
      <w:r>
        <w:t xml:space="preserve"> </w:t>
      </w:r>
      <w:proofErr w:type="spellStart"/>
      <w:r>
        <w:t>многозадачность</w:t>
      </w:r>
      <w:bookmarkEnd w:id="6"/>
      <w:proofErr w:type="spellEnd"/>
    </w:p>
    <w:p w14:paraId="77A1CC4E"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1527CD5E"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32FE3A88" w14:textId="77777777" w:rsidR="00A41EB5" w:rsidRDefault="00A41EB5" w:rsidP="009E4A1E">
      <w:r>
        <w:t xml:space="preserve">Недостатки: необходимость особой дисциплины при написании кода, особые требования к его </w:t>
      </w:r>
      <w:proofErr w:type="spellStart"/>
      <w:r>
        <w:t>реентрантности</w:t>
      </w:r>
      <w:proofErr w:type="spellEnd"/>
      <w:r>
        <w:t xml:space="preserve">, к защите всех разделяемых и глобальных данных объектами типа критических секций и </w:t>
      </w:r>
      <w:proofErr w:type="spellStart"/>
      <w:r>
        <w:t>mutex’ов</w:t>
      </w:r>
      <w:proofErr w:type="spellEnd"/>
      <w:r>
        <w:t>.</w:t>
      </w:r>
    </w:p>
    <w:p w14:paraId="5E1853C3" w14:textId="77777777" w:rsidR="00A41EB5" w:rsidRDefault="00A41EB5" w:rsidP="009E4A1E">
      <w:r>
        <w:t>Реализована в таких ОС, как:</w:t>
      </w:r>
    </w:p>
    <w:p w14:paraId="6652504E" w14:textId="77777777" w:rsidR="00A41EB5" w:rsidRDefault="00A41EB5" w:rsidP="00A34D31">
      <w:pPr>
        <w:pStyle w:val="ListParagraph"/>
        <w:numPr>
          <w:ilvl w:val="0"/>
          <w:numId w:val="7"/>
        </w:numPr>
        <w:ind w:left="0" w:firstLine="993"/>
      </w:pPr>
      <w:r>
        <w:t>VMS</w:t>
      </w:r>
    </w:p>
    <w:p w14:paraId="7EDFB2D3" w14:textId="77777777" w:rsidR="00A41EB5" w:rsidRDefault="00A41EB5" w:rsidP="00A34D31">
      <w:pPr>
        <w:pStyle w:val="ListParagraph"/>
        <w:numPr>
          <w:ilvl w:val="0"/>
          <w:numId w:val="7"/>
        </w:numPr>
        <w:ind w:left="0" w:firstLine="993"/>
      </w:pPr>
      <w:proofErr w:type="spellStart"/>
      <w:r>
        <w:t>Linux</w:t>
      </w:r>
      <w:proofErr w:type="spellEnd"/>
    </w:p>
    <w:p w14:paraId="66DC3778" w14:textId="77777777" w:rsidR="00A41EB5" w:rsidRDefault="00A41EB5" w:rsidP="00A34D31">
      <w:pPr>
        <w:pStyle w:val="ListParagraph"/>
        <w:numPr>
          <w:ilvl w:val="0"/>
          <w:numId w:val="7"/>
        </w:numPr>
        <w:ind w:left="0" w:firstLine="993"/>
      </w:pPr>
      <w:r>
        <w:t xml:space="preserve">в пользовательском режиме (а часто и в режиме ядра) всех UNIX-подобных ОС, включая версии </w:t>
      </w:r>
      <w:proofErr w:type="spellStart"/>
      <w:r>
        <w:t>Mac</w:t>
      </w:r>
      <w:proofErr w:type="spellEnd"/>
      <w:r>
        <w:t xml:space="preserve"> OS X, </w:t>
      </w:r>
      <w:proofErr w:type="spellStart"/>
      <w:r>
        <w:t>iOS</w:t>
      </w:r>
      <w:proofErr w:type="spellEnd"/>
      <w:r>
        <w:t xml:space="preserve">; </w:t>
      </w:r>
      <w:proofErr w:type="spellStart"/>
      <w:r>
        <w:t>Symbian</w:t>
      </w:r>
      <w:proofErr w:type="spellEnd"/>
      <w:r>
        <w:t xml:space="preserve"> OS</w:t>
      </w:r>
    </w:p>
    <w:p w14:paraId="2948E950" w14:textId="77777777" w:rsidR="00A41EB5" w:rsidRDefault="00A41EB5" w:rsidP="00A34D31">
      <w:pPr>
        <w:pStyle w:val="ListParagraph"/>
        <w:numPr>
          <w:ilvl w:val="0"/>
          <w:numId w:val="7"/>
        </w:numPr>
        <w:ind w:left="0" w:firstLine="993"/>
      </w:pPr>
      <w:r>
        <w:t xml:space="preserve">в режиме ядра ОС </w:t>
      </w:r>
      <w:proofErr w:type="spellStart"/>
      <w:r>
        <w:t>Windows</w:t>
      </w:r>
      <w:proofErr w:type="spellEnd"/>
      <w:r>
        <w:t xml:space="preserve"> 3.x — только при исполнении на процессоре 386 или старше, «задачами» являются только все </w:t>
      </w:r>
      <w:proofErr w:type="spellStart"/>
      <w:r>
        <w:t>Windows</w:t>
      </w:r>
      <w:proofErr w:type="spellEnd"/>
      <w:r>
        <w:t xml:space="preserve">-приложения вместе взятые и каждая отдельная виртуальная машина ДОС, между приложениями </w:t>
      </w:r>
      <w:proofErr w:type="spellStart"/>
      <w:r>
        <w:t>Windows</w:t>
      </w:r>
      <w:proofErr w:type="spellEnd"/>
      <w:r>
        <w:t xml:space="preserve"> вытесняющая многозадачность не использовалась</w:t>
      </w:r>
    </w:p>
    <w:p w14:paraId="6D2B590F" w14:textId="77777777" w:rsidR="00A41EB5" w:rsidRDefault="00A41EB5" w:rsidP="00C434F9">
      <w:pPr>
        <w:pStyle w:val="ListParagraph"/>
        <w:numPr>
          <w:ilvl w:val="0"/>
          <w:numId w:val="7"/>
        </w:numPr>
        <w:ind w:left="0" w:firstLine="993"/>
      </w:pPr>
      <w:proofErr w:type="spellStart"/>
      <w:r>
        <w:lastRenderedPageBreak/>
        <w:t>Windows</w:t>
      </w:r>
      <w:proofErr w:type="spellEnd"/>
      <w:r>
        <w:t xml:space="preserve"> 95/98/ME — без полноценной защиты памяти, что служило причиной крайне низкой, на одном уровне с MS-DOS, </w:t>
      </w:r>
      <w:proofErr w:type="spellStart"/>
      <w:r>
        <w:t>Windows</w:t>
      </w:r>
      <w:proofErr w:type="spellEnd"/>
      <w:r>
        <w:t xml:space="preserve"> 3.x и </w:t>
      </w:r>
      <w:proofErr w:type="spellStart"/>
      <w:r>
        <w:t>Mac</w:t>
      </w:r>
      <w:proofErr w:type="spellEnd"/>
      <w:r>
        <w:t xml:space="preserve"> OS версий до X — надежности этих ОС</w:t>
      </w:r>
    </w:p>
    <w:p w14:paraId="33047ABA" w14:textId="77777777" w:rsidR="00A41EB5" w:rsidRDefault="00A41EB5" w:rsidP="00C434F9">
      <w:pPr>
        <w:pStyle w:val="ListParagraph"/>
        <w:numPr>
          <w:ilvl w:val="0"/>
          <w:numId w:val="7"/>
        </w:numPr>
        <w:ind w:left="0" w:firstLine="993"/>
      </w:pPr>
      <w:proofErr w:type="spellStart"/>
      <w:r>
        <w:t>Windows</w:t>
      </w:r>
      <w:proofErr w:type="spellEnd"/>
      <w:r>
        <w:t xml:space="preserve"> NT/2000/XP/</w:t>
      </w:r>
      <w:proofErr w:type="spellStart"/>
      <w:r>
        <w:t>Vista</w:t>
      </w:r>
      <w:proofErr w:type="spellEnd"/>
      <w:r>
        <w:t>/7 и в режиме ядра, и в пользовательском режиме.</w:t>
      </w:r>
    </w:p>
    <w:p w14:paraId="4DE50929" w14:textId="77777777" w:rsidR="00A41EB5" w:rsidRDefault="00A41EB5" w:rsidP="00F563A6">
      <w:pPr>
        <w:pStyle w:val="ListParagraph"/>
        <w:numPr>
          <w:ilvl w:val="0"/>
          <w:numId w:val="7"/>
        </w:numPr>
        <w:ind w:left="0" w:firstLine="993"/>
      </w:pPr>
      <w:proofErr w:type="spellStart"/>
      <w:r>
        <w:t>AmigaOS</w:t>
      </w:r>
      <w:proofErr w:type="spellEnd"/>
      <w:r>
        <w:t xml:space="preserve"> — все версии, до версии 4.0 без полноценной защиты памяти, что на практике для системных программ почти не сказывалось на надёжности из-за высокой </w:t>
      </w:r>
      <w:proofErr w:type="spellStart"/>
      <w:r>
        <w:t>стандартизированности</w:t>
      </w:r>
      <w:proofErr w:type="spellEnd"/>
      <w:r>
        <w:t xml:space="preserve">, прозрачных API и SDK. Программы ориентированные на «железо» </w:t>
      </w:r>
      <w:proofErr w:type="spellStart"/>
      <w:r>
        <w:t>Амиги</w:t>
      </w:r>
      <w:proofErr w:type="spellEnd"/>
      <w:r>
        <w:t>, наоб</w:t>
      </w:r>
      <w:r w:rsidR="009E4A1E">
        <w:t>орот не отличались надёжностью.</w:t>
      </w:r>
    </w:p>
    <w:p w14:paraId="669D50B2" w14:textId="77777777" w:rsidR="00F563A6" w:rsidRDefault="005C4E4B" w:rsidP="00F563A6">
      <w:pPr>
        <w:pStyle w:val="3"/>
      </w:pPr>
      <w:bookmarkStart w:id="7" w:name="_Toc231024476"/>
      <w:r>
        <w:rPr>
          <w:lang w:val="ru-RU"/>
        </w:rPr>
        <w:t>Голодание</w:t>
      </w:r>
      <w:bookmarkEnd w:id="7"/>
    </w:p>
    <w:p w14:paraId="3C2D9E99"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3D2A1692"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12B0A15B" w14:textId="77777777" w:rsidR="00A41EB5" w:rsidRDefault="00A41EB5" w:rsidP="009E4A1E">
      <w:r>
        <w:t xml:space="preserve">Голодание создаёт узкое место в системе и не дает выжать из неё максимальную производительность, ограничиваемую только </w:t>
      </w:r>
      <w:proofErr w:type="spellStart"/>
      <w:r>
        <w:t>аппаратно</w:t>
      </w:r>
      <w:proofErr w:type="spellEnd"/>
      <w:r>
        <w:t xml:space="preserve"> обусловленными узкими местами.</w:t>
      </w:r>
    </w:p>
    <w:p w14:paraId="1D2ACA05"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0D94F0DF"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 xml:space="preserve">знакома большинству пользователей </w:t>
      </w:r>
      <w:proofErr w:type="spellStart"/>
      <w:r>
        <w:t>Windows</w:t>
      </w:r>
      <w:proofErr w:type="spellEnd"/>
      <w:r>
        <w:t xml:space="preserve"> — если в одной из программ поток зациклился до бесконечности, то переднее окно работает нормально несмотря на это — потоку, связанному с передним окном, </w:t>
      </w:r>
      <w:proofErr w:type="spellStart"/>
      <w:r>
        <w:t>Windows</w:t>
      </w:r>
      <w:proofErr w:type="spellEnd"/>
      <w:r>
        <w:t xml:space="preserve"> повышает приоритет. Остальные же окна перерисовываются с большими задержками, по порции в секунду, ибо их </w:t>
      </w:r>
      <w:proofErr w:type="spellStart"/>
      <w:r>
        <w:t>отрисовка</w:t>
      </w:r>
      <w:proofErr w:type="spellEnd"/>
      <w:r>
        <w:t xml:space="preserve"> в данной ситуации работает только за счет механизма предотвращения голодания (иначе бы голодала вечно).</w:t>
      </w:r>
    </w:p>
    <w:p w14:paraId="25E94054" w14:textId="77777777" w:rsidR="00AB2AAC" w:rsidRPr="00AB2AAC" w:rsidRDefault="00AB2AAC" w:rsidP="00AB2AAC">
      <w:pPr>
        <w:pStyle w:val="3"/>
      </w:pPr>
      <w:bookmarkStart w:id="8" w:name="_Toc231024477"/>
      <w:r>
        <w:rPr>
          <w:lang w:val="ru-RU"/>
        </w:rPr>
        <w:t>Гонка</w:t>
      </w:r>
      <w:bookmarkEnd w:id="8"/>
    </w:p>
    <w:p w14:paraId="00559B87"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6F3C48AE"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76BD35B8" w14:textId="77777777" w:rsidR="00AB2AAC" w:rsidRPr="00AB2AAC" w:rsidRDefault="00AB2AAC" w:rsidP="00AB2AAC">
      <w:pPr>
        <w:pStyle w:val="3"/>
        <w:rPr>
          <w:lang w:val="ru-RU"/>
        </w:rPr>
      </w:pPr>
      <w:bookmarkStart w:id="9" w:name="_Toc231024478"/>
      <w:proofErr w:type="spellStart"/>
      <w:r w:rsidRPr="00AB2AAC">
        <w:t>Инверсия</w:t>
      </w:r>
      <w:proofErr w:type="spellEnd"/>
      <w:r w:rsidRPr="00AB2AAC">
        <w:t xml:space="preserve"> </w:t>
      </w:r>
      <w:proofErr w:type="spellStart"/>
      <w:r w:rsidRPr="00AB2AAC">
        <w:t>приоритета</w:t>
      </w:r>
      <w:bookmarkEnd w:id="9"/>
      <w:proofErr w:type="spellEnd"/>
    </w:p>
    <w:p w14:paraId="53C2BB78" w14:textId="77777777" w:rsidR="00A41EB5" w:rsidRDefault="00A41EB5" w:rsidP="009E4A1E">
      <w:r>
        <w:t xml:space="preserve">Поток L имеет низкий приоритет, поток M — средний, поток H — высокий. Поток L захватывает </w:t>
      </w:r>
      <w:proofErr w:type="spellStart"/>
      <w:r>
        <w:t>mutex</w:t>
      </w:r>
      <w:proofErr w:type="spellEnd"/>
      <w:r>
        <w:t xml:space="preserve">, и, выполняясь с удержанием </w:t>
      </w:r>
      <w:proofErr w:type="spellStart"/>
      <w:r>
        <w:t>mutex’а</w:t>
      </w:r>
      <w:proofErr w:type="spellEnd"/>
      <w:r>
        <w:t xml:space="preserve">, преемптивно прерывается потоком M, который пробудился по какой-то причине, и имеет более высокий приоритет. Поток H пытается захватить </w:t>
      </w:r>
      <w:proofErr w:type="spellStart"/>
      <w:r>
        <w:t>mutex</w:t>
      </w:r>
      <w:proofErr w:type="spellEnd"/>
      <w:r>
        <w:t>.</w:t>
      </w:r>
    </w:p>
    <w:p w14:paraId="709ECC86" w14:textId="77777777" w:rsidR="00A41EB5" w:rsidRDefault="00A41EB5" w:rsidP="009E4A1E">
      <w:r>
        <w:t xml:space="preserve">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w:t>
      </w:r>
      <w:proofErr w:type="spellStart"/>
      <w:r>
        <w:t>mutex</w:t>
      </w:r>
      <w:proofErr w:type="spellEnd"/>
      <w:r>
        <w:t>.</w:t>
      </w:r>
    </w:p>
    <w:p w14:paraId="17191A08" w14:textId="77777777" w:rsidR="00A41EB5" w:rsidRPr="00A41EB5" w:rsidRDefault="00A41EB5" w:rsidP="009E4A1E">
      <w:r>
        <w:t xml:space="preserve">Устраняется повышением приоритета всех нитей, захватывающих данный </w:t>
      </w:r>
      <w:proofErr w:type="spellStart"/>
      <w:r>
        <w:t>mutex</w:t>
      </w:r>
      <w:proofErr w:type="spellEnd"/>
      <w:r>
        <w:t xml:space="preserve">, до одного и того же высокого значения на период удержания </w:t>
      </w:r>
      <w:proofErr w:type="spellStart"/>
      <w:r>
        <w:t>mutexa</w:t>
      </w:r>
      <w:proofErr w:type="spellEnd"/>
      <w:r>
        <w:t xml:space="preserve">. Некоторые реализации </w:t>
      </w:r>
      <w:proofErr w:type="spellStart"/>
      <w:r>
        <w:t>mutex’ов</w:t>
      </w:r>
      <w:proofErr w:type="spellEnd"/>
      <w:r>
        <w:t xml:space="preserve"> делают это автоматически.</w:t>
      </w:r>
    </w:p>
    <w:p w14:paraId="3908675E" w14:textId="77777777" w:rsidR="002E6BD3" w:rsidRPr="00AF2CBF" w:rsidRDefault="00901297" w:rsidP="00471B47">
      <w:pPr>
        <w:pStyle w:val="Heading2"/>
        <w:keepLines/>
        <w:spacing w:before="200" w:after="0"/>
      </w:pPr>
      <w:bookmarkStart w:id="10" w:name="_Toc231024479"/>
      <w:r>
        <w:lastRenderedPageBreak/>
        <w:t>Потоки выполнения</w:t>
      </w:r>
      <w:bookmarkEnd w:id="10"/>
    </w:p>
    <w:p w14:paraId="12725F69" w14:textId="77777777" w:rsidR="009E0F0D" w:rsidRDefault="009E0F0D" w:rsidP="009E0F0D">
      <w:r w:rsidRPr="00AB2AAC">
        <w:rPr>
          <w:i/>
        </w:rPr>
        <w:t xml:space="preserve">Поток выполнения (англ. </w:t>
      </w:r>
      <w:proofErr w:type="spellStart"/>
      <w:r w:rsidRPr="00AB2AAC">
        <w:rPr>
          <w:i/>
        </w:rPr>
        <w:t>thread</w:t>
      </w:r>
      <w:proofErr w:type="spellEnd"/>
      <w:r w:rsidRPr="00AB2AAC">
        <w:rPr>
          <w:i/>
        </w:rPr>
        <w:t xml:space="preserve">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48C305F4" w14:textId="77777777" w:rsidR="009E0F0D" w:rsidRDefault="009E0F0D" w:rsidP="009E0F0D">
      <w:r>
        <w:t xml:space="preserve">На одном процессоре </w:t>
      </w:r>
      <w:proofErr w:type="spellStart"/>
      <w:r>
        <w:t>многопоточность</w:t>
      </w:r>
      <w:proofErr w:type="spellEnd"/>
      <w:r>
        <w:t xml:space="preserve">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7CC82E10"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 xml:space="preserve">лёгким процессом (англ. </w:t>
      </w:r>
      <w:proofErr w:type="spellStart"/>
      <w:r w:rsidRPr="00AB2AAC">
        <w:rPr>
          <w:i/>
        </w:rPr>
        <w:t>light-weight</w:t>
      </w:r>
      <w:proofErr w:type="spellEnd"/>
      <w:r w:rsidRPr="00AB2AAC">
        <w:rPr>
          <w:i/>
        </w:rPr>
        <w:t xml:space="preserve"> </w:t>
      </w:r>
      <w:proofErr w:type="spellStart"/>
      <w:r w:rsidRPr="00AB2AAC">
        <w:rPr>
          <w:i/>
        </w:rPr>
        <w:t>process</w:t>
      </w:r>
      <w:proofErr w:type="spellEnd"/>
      <w:r w:rsidRPr="00AB2AAC">
        <w:rPr>
          <w:i/>
        </w:rPr>
        <w:t>,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269C2682"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w:t>
      </w:r>
      <w:proofErr w:type="spellStart"/>
      <w:r>
        <w:t>Ad</w:t>
      </w:r>
      <w:proofErr w:type="spellEnd"/>
      <w:r>
        <w:t xml:space="preserve"> </w:t>
      </w:r>
      <w:proofErr w:type="spellStart"/>
      <w:r>
        <w:t>hoc</w:t>
      </w:r>
      <w:proofErr w:type="spellEnd"/>
      <w:r>
        <w:t>).</w:t>
      </w:r>
    </w:p>
    <w:p w14:paraId="4F7E0518" w14:textId="77777777" w:rsidR="002E6BD3" w:rsidRPr="00AF2CBF" w:rsidRDefault="00064F69" w:rsidP="00471B47">
      <w:pPr>
        <w:pStyle w:val="Heading2"/>
        <w:keepLines/>
        <w:spacing w:before="200" w:after="0"/>
      </w:pPr>
      <w:bookmarkStart w:id="11" w:name="_Toc231024480"/>
      <w:r>
        <w:t>Модели многопоточности</w:t>
      </w:r>
      <w:bookmarkEnd w:id="11"/>
    </w:p>
    <w:p w14:paraId="30964894" w14:textId="77777777" w:rsidR="009E0F0D" w:rsidRPr="0041498A" w:rsidRDefault="009E0F0D" w:rsidP="00AB2AAC">
      <w:pPr>
        <w:pStyle w:val="3"/>
        <w:rPr>
          <w:lang w:val="ru-RU"/>
        </w:rPr>
      </w:pPr>
      <w:bookmarkStart w:id="12" w:name="_Toc231024481"/>
      <w:r w:rsidRPr="0041498A">
        <w:rPr>
          <w:lang w:val="ru-RU"/>
        </w:rPr>
        <w:t>1:1 (потоки выполнения на уровне ядра)</w:t>
      </w:r>
      <w:bookmarkEnd w:id="12"/>
    </w:p>
    <w:p w14:paraId="106B2DF6" w14:textId="77777777" w:rsidR="009E0F0D" w:rsidRDefault="009E0F0D" w:rsidP="009E0F0D">
      <w:r>
        <w:t xml:space="preserve">Потоки выполнения, созданные пользователем в модели 1-1, соответствуют </w:t>
      </w:r>
      <w:proofErr w:type="spellStart"/>
      <w:r>
        <w:t>диспетчируемым</w:t>
      </w:r>
      <w:proofErr w:type="spellEnd"/>
      <w:r>
        <w:t xml:space="preserve"> сущностям ядра. Это простейший возможный вариант реализации </w:t>
      </w:r>
      <w:proofErr w:type="spellStart"/>
      <w:r>
        <w:t>потоковости</w:t>
      </w:r>
      <w:proofErr w:type="spellEnd"/>
      <w:r>
        <w:t xml:space="preserve">. В </w:t>
      </w:r>
      <w:proofErr w:type="spellStart"/>
      <w:r>
        <w:t>Windows</w:t>
      </w:r>
      <w:proofErr w:type="spellEnd"/>
      <w:r>
        <w:t xml:space="preserve"> API этот подход использовался с самого начала. В </w:t>
      </w:r>
      <w:proofErr w:type="spellStart"/>
      <w:r>
        <w:t>Linux</w:t>
      </w:r>
      <w:proofErr w:type="spellEnd"/>
      <w:r>
        <w:t xml:space="preserve"> обычная библиотека C реализует этот подход (через библиотеку потоков POSIX, а в более старших версиях через </w:t>
      </w:r>
      <w:proofErr w:type="spellStart"/>
      <w:r>
        <w:t>LinuxThreads</w:t>
      </w:r>
      <w:proofErr w:type="spellEnd"/>
      <w:r>
        <w:t xml:space="preserve">). Такой же подход используется ОС </w:t>
      </w:r>
      <w:proofErr w:type="spellStart"/>
      <w:r>
        <w:t>Solaris</w:t>
      </w:r>
      <w:proofErr w:type="spellEnd"/>
      <w:r>
        <w:t xml:space="preserve">, </w:t>
      </w:r>
      <w:proofErr w:type="spellStart"/>
      <w:r>
        <w:t>NetBSD</w:t>
      </w:r>
      <w:proofErr w:type="spellEnd"/>
      <w:r>
        <w:t xml:space="preserve"> и </w:t>
      </w:r>
      <w:proofErr w:type="spellStart"/>
      <w:r>
        <w:t>FreeBSD</w:t>
      </w:r>
      <w:proofErr w:type="spellEnd"/>
      <w:r>
        <w:t>.</w:t>
      </w:r>
    </w:p>
    <w:p w14:paraId="7ACEE1D3" w14:textId="77777777" w:rsidR="009E0F0D" w:rsidRPr="0041498A" w:rsidRDefault="009E0F0D" w:rsidP="00AB2AAC">
      <w:pPr>
        <w:pStyle w:val="3"/>
        <w:rPr>
          <w:lang w:val="ru-RU"/>
        </w:rPr>
      </w:pPr>
      <w:bookmarkStart w:id="13" w:name="_Toc231024482"/>
      <w:r>
        <w:t>N</w:t>
      </w:r>
      <w:proofErr w:type="gramStart"/>
      <w:r w:rsidRPr="0041498A">
        <w:rPr>
          <w:lang w:val="ru-RU"/>
        </w:rPr>
        <w:t>:1</w:t>
      </w:r>
      <w:proofErr w:type="gramEnd"/>
      <w:r w:rsidRPr="0041498A">
        <w:rPr>
          <w:lang w:val="ru-RU"/>
        </w:rPr>
        <w:t xml:space="preserve"> (потоки выполнения уровня пользователя)</w:t>
      </w:r>
      <w:bookmarkEnd w:id="13"/>
    </w:p>
    <w:p w14:paraId="6DBA42FA" w14:textId="77777777" w:rsidR="009E0F0D" w:rsidRDefault="009E0F0D" w:rsidP="009E0F0D">
      <w:r>
        <w:t xml:space="preserve">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w:t>
      </w:r>
      <w:proofErr w:type="spellStart"/>
      <w:r>
        <w:t>многопоточность</w:t>
      </w:r>
      <w:proofErr w:type="spellEnd"/>
      <w:r>
        <w:t xml:space="preserve">.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w:t>
      </w:r>
      <w:proofErr w:type="spellStart"/>
      <w:r>
        <w:t>Portable</w:t>
      </w:r>
      <w:proofErr w:type="spellEnd"/>
      <w:r>
        <w:t xml:space="preserve"> </w:t>
      </w:r>
      <w:proofErr w:type="spellStart"/>
      <w:r>
        <w:t>Threads</w:t>
      </w:r>
      <w:proofErr w:type="spellEnd"/>
      <w:r>
        <w:t>.</w:t>
      </w:r>
    </w:p>
    <w:p w14:paraId="1DA85D3E" w14:textId="77777777" w:rsidR="009E0F0D" w:rsidRDefault="009E0F0D" w:rsidP="00AB2AAC">
      <w:pPr>
        <w:pStyle w:val="3"/>
      </w:pPr>
      <w:bookmarkStart w:id="14" w:name="_Toc231024483"/>
      <w:r>
        <w:lastRenderedPageBreak/>
        <w:t>M</w:t>
      </w:r>
      <w:proofErr w:type="gramStart"/>
      <w:r>
        <w:t>:N</w:t>
      </w:r>
      <w:proofErr w:type="gramEnd"/>
      <w:r>
        <w:t xml:space="preserve"> (</w:t>
      </w:r>
      <w:proofErr w:type="spellStart"/>
      <w:r>
        <w:t>смешанная</w:t>
      </w:r>
      <w:proofErr w:type="spellEnd"/>
      <w:r>
        <w:t xml:space="preserve"> </w:t>
      </w:r>
      <w:proofErr w:type="spellStart"/>
      <w:r>
        <w:t>потоковость</w:t>
      </w:r>
      <w:proofErr w:type="spellEnd"/>
      <w:r>
        <w:t>)</w:t>
      </w:r>
      <w:bookmarkEnd w:id="14"/>
    </w:p>
    <w:p w14:paraId="5F0DE711" w14:textId="77777777" w:rsidR="007463ED" w:rsidRPr="00AF2CBF" w:rsidRDefault="009E0F0D" w:rsidP="009E0F0D">
      <w:r>
        <w:t xml:space="preserve">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w:t>
      </w:r>
      <w:proofErr w:type="spellStart"/>
      <w:r>
        <w:t>потоковость</w:t>
      </w:r>
      <w:proofErr w:type="spellEnd"/>
      <w:r>
        <w:t xml:space="preserve">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w:t>
      </w:r>
      <w:proofErr w:type="spellStart"/>
      <w:r>
        <w:t>неоптимальность</w:t>
      </w:r>
      <w:proofErr w:type="spellEnd"/>
      <w:r>
        <w:t xml:space="preserve"> планирования без обширной (и дорогой) координации между пользовательским планировщиком и планировщиком ядра.</w:t>
      </w:r>
    </w:p>
    <w:p w14:paraId="33666552" w14:textId="77777777" w:rsidR="00756022" w:rsidRDefault="00756022" w:rsidP="00756022">
      <w:pPr>
        <w:pStyle w:val="Heading2"/>
        <w:keepLines/>
        <w:spacing w:before="200" w:after="0"/>
      </w:pPr>
      <w:bookmarkStart w:id="15" w:name="_Toc231024484"/>
      <w:r>
        <w:t>Методы параллельного программирования</w:t>
      </w:r>
      <w:bookmarkEnd w:id="15"/>
    </w:p>
    <w:p w14:paraId="7A49D513" w14:textId="77777777" w:rsidR="00504BAC" w:rsidRDefault="00504BAC" w:rsidP="00AB2AAC">
      <w:pPr>
        <w:pStyle w:val="3"/>
      </w:pPr>
      <w:bookmarkStart w:id="16" w:name="_Toc231024485"/>
      <w:r>
        <w:t>STM (Software Transactional Memory)</w:t>
      </w:r>
      <w:bookmarkEnd w:id="16"/>
    </w:p>
    <w:p w14:paraId="7D803561" w14:textId="77777777"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w:t>
      </w:r>
      <w:proofErr w:type="spellStart"/>
      <w:r w:rsidRPr="002D4243">
        <w:rPr>
          <w:i/>
        </w:rPr>
        <w:t>Software</w:t>
      </w:r>
      <w:proofErr w:type="spellEnd"/>
      <w:r w:rsidRPr="002D4243">
        <w:rPr>
          <w:i/>
        </w:rPr>
        <w:t xml:space="preserve"> </w:t>
      </w:r>
      <w:proofErr w:type="spellStart"/>
      <w:r w:rsidRPr="002D4243">
        <w:rPr>
          <w:i/>
        </w:rPr>
        <w:t>Transactional</w:t>
      </w:r>
      <w:proofErr w:type="spellEnd"/>
      <w:r w:rsidRPr="002D4243">
        <w:rPr>
          <w:i/>
        </w:rPr>
        <w:t xml:space="preserve"> </w:t>
      </w:r>
      <w:proofErr w:type="spellStart"/>
      <w:r w:rsidRPr="002D4243">
        <w:rPr>
          <w:i/>
        </w:rPr>
        <w:t>Memory</w:t>
      </w:r>
      <w:proofErr w:type="spellEnd"/>
      <w:r w:rsidRPr="002D4243">
        <w:rPr>
          <w:i/>
        </w:rPr>
        <w:t>)</w:t>
      </w:r>
      <w:r>
        <w:t xml:space="preserve">. Один из самых популярных примеров такой параллельности — компилятор GHC для языка </w:t>
      </w:r>
      <w:proofErr w:type="spellStart"/>
      <w:r>
        <w:t>Haskell</w:t>
      </w:r>
      <w:proofErr w:type="spellEnd"/>
      <w:r>
        <w:t>.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3A8CD7A1"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w:t>
      </w:r>
      <w:proofErr w:type="spellStart"/>
      <w:r>
        <w:t>lock</w:t>
      </w:r>
      <w:proofErr w:type="spellEnd"/>
      <w:r>
        <w:t>), и часто сделан без них в «</w:t>
      </w:r>
      <w:proofErr w:type="spellStart"/>
      <w:r>
        <w:t>беззамочной</w:t>
      </w:r>
      <w:proofErr w:type="spellEnd"/>
      <w:r>
        <w:t xml:space="preserve"> форме» (</w:t>
      </w:r>
      <w:proofErr w:type="spellStart"/>
      <w:r>
        <w:t>lock</w:t>
      </w:r>
      <w:proofErr w:type="spellEnd"/>
      <w:r>
        <w:t xml:space="preserve"> </w:t>
      </w:r>
      <w:proofErr w:type="spellStart"/>
      <w:r>
        <w:t>free</w:t>
      </w:r>
      <w:proofErr w:type="spellEnd"/>
      <w:r>
        <w:t xml:space="preserv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48390C09"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4F8F9939" w14:textId="77777777" w:rsidR="00504BAC" w:rsidRDefault="00504BAC" w:rsidP="00504BAC">
      <w:r>
        <w:t xml:space="preserve">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w:t>
      </w:r>
      <w:proofErr w:type="spellStart"/>
      <w:r>
        <w:t>свежайшая</w:t>
      </w:r>
      <w:proofErr w:type="spellEnd"/>
      <w:r>
        <w:t xml:space="preserve"> копия моего Обходного Листа.</w:t>
      </w:r>
    </w:p>
    <w:p w14:paraId="52F60562"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3396D1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w:t>
      </w:r>
      <w:proofErr w:type="spellStart"/>
      <w:r>
        <w:t>shared</w:t>
      </w:r>
      <w:proofErr w:type="spellEnd"/>
      <w:r>
        <w:t xml:space="preserve"> </w:t>
      </w:r>
      <w:proofErr w:type="spellStart"/>
      <w:r>
        <w:t>memory</w:t>
      </w:r>
      <w:proofErr w:type="spellEnd"/>
      <w:r>
        <w:t xml:space="preserve"> &amp; </w:t>
      </w:r>
      <w:proofErr w:type="spellStart"/>
      <w:r>
        <w:t>locks</w:t>
      </w:r>
      <w:proofErr w:type="spellEnd"/>
      <w:r>
        <w:t>) и может быть неплохим способом погрузиться в мир разработки параллельных программ.</w:t>
      </w:r>
    </w:p>
    <w:p w14:paraId="0D1B3286" w14:textId="77777777" w:rsidR="00504BAC" w:rsidRPr="0041498A" w:rsidRDefault="00504BAC" w:rsidP="00AB2AAC">
      <w:pPr>
        <w:pStyle w:val="3"/>
        <w:rPr>
          <w:lang w:val="ru-RU"/>
        </w:rPr>
      </w:pPr>
      <w:bookmarkStart w:id="17" w:name="_Toc231024486"/>
      <w:r w:rsidRPr="0041498A">
        <w:rPr>
          <w:lang w:val="ru-RU"/>
        </w:rPr>
        <w:t xml:space="preserve">Потоки данных, </w:t>
      </w:r>
      <w:r w:rsidR="00BF6F6E">
        <w:rPr>
          <w:lang w:val="ru-RU"/>
        </w:rPr>
        <w:t>«будущие результаты» и «обещания»</w:t>
      </w:r>
      <w:bookmarkEnd w:id="17"/>
    </w:p>
    <w:p w14:paraId="676DFB5F" w14:textId="77777777" w:rsidR="00504BAC" w:rsidRDefault="00504BAC" w:rsidP="00504BAC">
      <w:r>
        <w:t xml:space="preserve">Ещё один подход к параллельному программированию это </w:t>
      </w:r>
      <w:r w:rsidRPr="00BF6F6E">
        <w:rPr>
          <w:i/>
        </w:rPr>
        <w:t>«Обещания результатов» (</w:t>
      </w:r>
      <w:proofErr w:type="spellStart"/>
      <w:r w:rsidRPr="00BF6F6E">
        <w:rPr>
          <w:i/>
        </w:rPr>
        <w:t>futures</w:t>
      </w:r>
      <w:proofErr w:type="spellEnd"/>
      <w:r w:rsidRPr="00BF6F6E">
        <w:rPr>
          <w:i/>
        </w:rPr>
        <w:t xml:space="preserve">, </w:t>
      </w:r>
      <w:proofErr w:type="spellStart"/>
      <w:r w:rsidRPr="00BF6F6E">
        <w:rPr>
          <w:i/>
        </w:rPr>
        <w:t>promises</w:t>
      </w:r>
      <w:proofErr w:type="spellEnd"/>
      <w:r w:rsidRPr="00BF6F6E">
        <w:rPr>
          <w:i/>
        </w:rPr>
        <w:t xml:space="preserve">). </w:t>
      </w:r>
      <w:r>
        <w:t xml:space="preserve">Примеры такого подхода могут быть найдены в </w:t>
      </w:r>
      <w:proofErr w:type="spellStart"/>
      <w:r>
        <w:t>Mozart-Oz</w:t>
      </w:r>
      <w:proofErr w:type="spellEnd"/>
      <w:r>
        <w:t xml:space="preserve">, в </w:t>
      </w:r>
      <w:proofErr w:type="spellStart"/>
      <w:r>
        <w:t>Java</w:t>
      </w:r>
      <w:proofErr w:type="spellEnd"/>
      <w:r>
        <w:t xml:space="preserve">, в С++ (библиотека ASIO, </w:t>
      </w:r>
      <w:proofErr w:type="spellStart"/>
      <w:r>
        <w:t>Boost.Asio</w:t>
      </w:r>
      <w:proofErr w:type="spellEnd"/>
      <w:r>
        <w:t xml:space="preserve">), </w:t>
      </w:r>
      <w:proofErr w:type="spellStart"/>
      <w:r>
        <w:t>Python</w:t>
      </w:r>
      <w:proofErr w:type="spellEnd"/>
      <w:r>
        <w:t xml:space="preserve"> (библиотека </w:t>
      </w:r>
      <w:proofErr w:type="spellStart"/>
      <w:r>
        <w:t>Twisted</w:t>
      </w:r>
      <w:proofErr w:type="spellEnd"/>
      <w:r>
        <w:t>). Снова, Википедия даёт исчерпывающее описание по данной теме, и мы построим повествование на этом описании.</w:t>
      </w:r>
    </w:p>
    <w:p w14:paraId="01514A4D" w14:textId="77777777" w:rsidR="00504BAC" w:rsidRDefault="00504BAC" w:rsidP="00504BAC">
      <w:r>
        <w:t>В компьютерных науках, обещания результатов (</w:t>
      </w:r>
      <w:proofErr w:type="spellStart"/>
      <w:r>
        <w:t>futures</w:t>
      </w:r>
      <w:proofErr w:type="spellEnd"/>
      <w:r>
        <w:t xml:space="preserve"> </w:t>
      </w:r>
      <w:proofErr w:type="spellStart"/>
      <w:r>
        <w:t>and</w:t>
      </w:r>
      <w:proofErr w:type="spellEnd"/>
      <w:r>
        <w:t xml:space="preserve"> </w:t>
      </w:r>
      <w:proofErr w:type="spellStart"/>
      <w:r>
        <w:t>promises</w:t>
      </w:r>
      <w:proofErr w:type="spellEnd"/>
      <w:r>
        <w:t xml:space="preserve">)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269C16D5"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 xml:space="preserve">Расписку (в данном случае </w:t>
      </w:r>
      <w:proofErr w:type="spellStart"/>
      <w:r w:rsidRPr="00507F03">
        <w:rPr>
          <w:i/>
        </w:rPr>
        <w:t>future</w:t>
      </w:r>
      <w:proofErr w:type="spellEnd"/>
      <w:r w:rsidRPr="00507F03">
        <w:rPr>
          <w:i/>
        </w:rPr>
        <w:t>),</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4D24BF53" w14:textId="77777777" w:rsidR="00504BAC" w:rsidRDefault="00504BAC" w:rsidP="00504BAC">
      <w:r w:rsidRPr="00445545">
        <w:rPr>
          <w:i/>
        </w:rPr>
        <w:t>Обещания (</w:t>
      </w:r>
      <w:proofErr w:type="spellStart"/>
      <w:r w:rsidRPr="00445545">
        <w:rPr>
          <w:i/>
        </w:rPr>
        <w:t>promise</w:t>
      </w:r>
      <w:proofErr w:type="spellEnd"/>
      <w:r w:rsidRPr="00445545">
        <w:rPr>
          <w:i/>
        </w:rPr>
        <w:t>)</w:t>
      </w:r>
      <w:r>
        <w:t xml:space="preserve"> очень похожи на только что описанную </w:t>
      </w:r>
      <w:r w:rsidRPr="00445545">
        <w:rPr>
          <w:i/>
        </w:rPr>
        <w:t>Расписку деканата (</w:t>
      </w:r>
      <w:proofErr w:type="spellStart"/>
      <w:r w:rsidRPr="00445545">
        <w:rPr>
          <w:i/>
        </w:rPr>
        <w:t>future</w:t>
      </w:r>
      <w:proofErr w:type="spellEnd"/>
      <w:r w:rsidRPr="00445545">
        <w:rPr>
          <w:i/>
        </w:rPr>
        <w:t xml:space="preserv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15CC9F3F" w14:textId="77777777" w:rsidR="00504BAC" w:rsidRDefault="00504BAC" w:rsidP="00504BAC">
      <w:r w:rsidRPr="002D4243">
        <w:rPr>
          <w:i/>
        </w:rPr>
        <w:t>Будущий результат (</w:t>
      </w:r>
      <w:proofErr w:type="spellStart"/>
      <w:r w:rsidRPr="002D4243">
        <w:rPr>
          <w:i/>
        </w:rPr>
        <w:t>future</w:t>
      </w:r>
      <w:proofErr w:type="spellEnd"/>
      <w:r w:rsidRPr="002D4243">
        <w:rPr>
          <w:i/>
        </w:rPr>
        <w:t>)</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w:t>
      </w:r>
      <w:proofErr w:type="spellStart"/>
      <w:r>
        <w:t>promise</w:t>
      </w:r>
      <w:proofErr w:type="spellEnd"/>
      <w:r>
        <w:t xml:space="preserv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6605E5A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0B478F6F" w14:textId="77777777" w:rsidR="00504BAC" w:rsidRDefault="00504BAC" w:rsidP="00AB2AAC">
      <w:pPr>
        <w:pStyle w:val="3"/>
      </w:pPr>
      <w:bookmarkStart w:id="18" w:name="_Toc231024487"/>
      <w:proofErr w:type="spellStart"/>
      <w:r>
        <w:t>Асинхронный</w:t>
      </w:r>
      <w:proofErr w:type="spellEnd"/>
      <w:r>
        <w:t xml:space="preserve"> </w:t>
      </w:r>
      <w:proofErr w:type="spellStart"/>
      <w:r>
        <w:t>обмен</w:t>
      </w:r>
      <w:proofErr w:type="spellEnd"/>
      <w:r>
        <w:t xml:space="preserve"> </w:t>
      </w:r>
      <w:proofErr w:type="spellStart"/>
      <w:r>
        <w:t>сообщениями</w:t>
      </w:r>
      <w:bookmarkEnd w:id="18"/>
      <w:proofErr w:type="spellEnd"/>
    </w:p>
    <w:p w14:paraId="53565A68" w14:textId="77777777" w:rsidR="00504BAC" w:rsidRDefault="00504BAC" w:rsidP="00504BAC">
      <w:r>
        <w:t xml:space="preserve">По этой модели параллельности работает язык </w:t>
      </w:r>
      <w:proofErr w:type="spellStart"/>
      <w:r>
        <w:t>Erlang</w:t>
      </w:r>
      <w:proofErr w:type="spellEnd"/>
      <w:r>
        <w:t xml:space="preserve">,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w:t>
      </w:r>
      <w:proofErr w:type="spellStart"/>
      <w:r>
        <w:t>Actor</w:t>
      </w:r>
      <w:proofErr w:type="spellEnd"/>
      <w:r>
        <w:t xml:space="preserve"> </w:t>
      </w:r>
      <w:proofErr w:type="spellStart"/>
      <w:r>
        <w:t>Model</w:t>
      </w:r>
      <w:proofErr w:type="spellEnd"/>
      <w:r>
        <w:t>.</w:t>
      </w:r>
    </w:p>
    <w:p w14:paraId="32D733C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04E9432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3C16F42"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2ED5ECC7"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5FE951CD" w14:textId="77777777" w:rsidR="00504BAC" w:rsidRDefault="004674DE" w:rsidP="00504BAC">
      <w:pPr>
        <w:pStyle w:val="Heading2"/>
        <w:keepLines/>
        <w:spacing w:before="200" w:after="0"/>
      </w:pPr>
      <w:bookmarkStart w:id="19" w:name="_Toc231024488"/>
      <w:r>
        <w:t>Проблемы высоконагруженных</w:t>
      </w:r>
      <w:r w:rsidR="00404AC8">
        <w:t xml:space="preserve"> многопоточных</w:t>
      </w:r>
      <w:r>
        <w:t xml:space="preserve"> процессов</w:t>
      </w:r>
      <w:bookmarkEnd w:id="19"/>
    </w:p>
    <w:p w14:paraId="14F41891" w14:textId="77777777"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735F2626" w14:textId="77777777"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244777D8" w14:textId="77777777"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64CD4CA5" w14:textId="77777777"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3302321B" w14:textId="77777777" w:rsidR="00756022" w:rsidRDefault="004674DE" w:rsidP="00756022">
      <w:pPr>
        <w:pStyle w:val="Heading2"/>
        <w:keepLines/>
        <w:spacing w:before="200" w:after="0"/>
      </w:pPr>
      <w:bookmarkStart w:id="22" w:name="_Toc231024489"/>
      <w:r>
        <w:t>Способы решения и их обоснование</w:t>
      </w:r>
      <w:bookmarkEnd w:id="22"/>
    </w:p>
    <w:p w14:paraId="7648F951"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68918B83" w14:textId="77777777" w:rsidR="002D4D5C" w:rsidRPr="0041498A" w:rsidRDefault="00C045E9" w:rsidP="002D4D5C">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w:t>
      </w:r>
      <w:r w:rsidRPr="0041498A">
        <w:t>:1.</w:t>
      </w:r>
    </w:p>
    <w:p w14:paraId="32A220CB" w14:textId="77777777" w:rsidR="002D4D5C" w:rsidRDefault="00C045E9" w:rsidP="002D4D5C">
      <w:r>
        <w:t xml:space="preserve">Для систем с несколькими логическими ядрами можно применить модель потоков </w:t>
      </w:r>
      <w:r>
        <w:rPr>
          <w:lang w:val="en-US"/>
        </w:rPr>
        <w:t>N</w:t>
      </w:r>
      <w:r w:rsidRPr="0041498A">
        <w:t>:</w:t>
      </w:r>
      <w:r>
        <w:rPr>
          <w:lang w:val="en-US"/>
        </w:rPr>
        <w:t>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w:t>
      </w:r>
      <w:r w:rsidR="00387296" w:rsidRPr="0041498A">
        <w:t>:</w:t>
      </w:r>
      <w:r w:rsidR="00387296">
        <w:rPr>
          <w:lang w:val="en-US"/>
        </w:rPr>
        <w:t>M</w:t>
      </w:r>
      <w:r w:rsidR="00387296">
        <w:t xml:space="preserve"> в будущем, вероятно, будет значительно снижено применением технологии агрегирования, описанной работе Марка </w:t>
      </w:r>
      <w:proofErr w:type="spellStart"/>
      <w:r w:rsidR="00387296">
        <w:t>Риттингхауса</w:t>
      </w:r>
      <w:proofErr w:type="spellEnd"/>
      <w:r w:rsidR="00387296">
        <w:t xml:space="preserve"> «</w:t>
      </w:r>
      <w:proofErr w:type="spellStart"/>
      <w:r w:rsidR="00387296" w:rsidRPr="0067149F">
        <w:t>System</w:t>
      </w:r>
      <w:proofErr w:type="spellEnd"/>
      <w:r w:rsidR="00387296" w:rsidRPr="0067149F">
        <w:t xml:space="preserve"> </w:t>
      </w:r>
      <w:proofErr w:type="spellStart"/>
      <w:r w:rsidR="00387296" w:rsidRPr="0067149F">
        <w:t>Call</w:t>
      </w:r>
      <w:proofErr w:type="spellEnd"/>
      <w:r w:rsidR="00387296" w:rsidRPr="0067149F">
        <w:t xml:space="preserve"> </w:t>
      </w:r>
      <w:proofErr w:type="spellStart"/>
      <w:r w:rsidR="00387296" w:rsidRPr="0067149F">
        <w:t>Aggregation</w:t>
      </w:r>
      <w:proofErr w:type="spellEnd"/>
      <w:r w:rsidR="00387296" w:rsidRPr="0067149F">
        <w:t xml:space="preserve"> </w:t>
      </w:r>
      <w:proofErr w:type="spellStart"/>
      <w:r w:rsidR="00387296" w:rsidRPr="0067149F">
        <w:t>for</w:t>
      </w:r>
      <w:proofErr w:type="spellEnd"/>
      <w:r w:rsidR="00387296" w:rsidRPr="0067149F">
        <w:t xml:space="preserve"> a </w:t>
      </w:r>
      <w:proofErr w:type="spellStart"/>
      <w:r w:rsidR="00387296" w:rsidRPr="0067149F">
        <w:t>Hybrid</w:t>
      </w:r>
      <w:proofErr w:type="spellEnd"/>
      <w:r w:rsidR="00387296" w:rsidRPr="0067149F">
        <w:t xml:space="preserve"> </w:t>
      </w:r>
      <w:proofErr w:type="spellStart"/>
      <w:r w:rsidR="00387296" w:rsidRPr="0067149F">
        <w:t>Thread</w:t>
      </w:r>
      <w:proofErr w:type="spellEnd"/>
      <w:r w:rsidR="00387296" w:rsidRPr="0067149F">
        <w:t xml:space="preserve"> </w:t>
      </w:r>
      <w:proofErr w:type="spellStart"/>
      <w:r w:rsidR="00387296" w:rsidRPr="0067149F">
        <w:t>Model</w:t>
      </w:r>
      <w:proofErr w:type="spellEnd"/>
      <w:r w:rsidR="00387296">
        <w:t>».</w:t>
      </w:r>
    </w:p>
    <w:p w14:paraId="10D0DD6C" w14:textId="77777777"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N</w:t>
      </w:r>
      <w:r w:rsidRPr="0041498A">
        <w:t>:</w:t>
      </w:r>
      <w:r>
        <w:rPr>
          <w:lang w:val="en-US"/>
        </w:rPr>
        <w:t>M</w:t>
      </w:r>
      <w:r w:rsidRPr="0041498A">
        <w:t xml:space="preserve">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N</w:t>
      </w:r>
      <w:r w:rsidR="00AD641E" w:rsidRPr="0041498A">
        <w:t>:</w:t>
      </w:r>
      <w:r w:rsidR="00AD641E">
        <w:rPr>
          <w:lang w:val="en-US"/>
        </w:rPr>
        <w:t>M</w:t>
      </w:r>
      <w:r w:rsidR="00AD641E" w:rsidRPr="0041498A">
        <w:t xml:space="preserve">.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rsidRPr="0041498A">
        <w:t>-</w:t>
      </w:r>
      <w:r w:rsidR="00AD641E">
        <w:t>систем.</w:t>
      </w:r>
    </w:p>
    <w:p w14:paraId="37CB2B43" w14:textId="77777777" w:rsidR="00AD641E" w:rsidRPr="0041498A" w:rsidRDefault="00AD641E" w:rsidP="00AD641E">
      <w:r>
        <w:t xml:space="preserve">В связи с этим напрашивается решение – разработать гибридную модель потоков выполнения </w:t>
      </w:r>
      <w:r>
        <w:rPr>
          <w:lang w:val="en-US"/>
        </w:rPr>
        <w:t>N</w:t>
      </w:r>
      <w:r w:rsidRPr="0041498A">
        <w:t>:</w:t>
      </w:r>
      <w:r>
        <w:rPr>
          <w:lang w:val="en-US"/>
        </w:rPr>
        <w:t>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N</w:t>
      </w:r>
      <w:r w:rsidR="005B01D4" w:rsidRPr="0041498A">
        <w:t>:</w:t>
      </w:r>
      <w:r w:rsidR="005B01D4">
        <w:rPr>
          <w:lang w:val="en-US"/>
        </w:rPr>
        <w:t>X</w:t>
      </w:r>
      <w:r w:rsidR="005B01D4" w:rsidRPr="0041498A">
        <w:t xml:space="preserve">, </w:t>
      </w:r>
      <w:r w:rsidR="005B01D4">
        <w:t xml:space="preserve">где </w:t>
      </w:r>
      <w:r w:rsidR="005B01D4">
        <w:rPr>
          <w:lang w:val="en-US"/>
        </w:rPr>
        <w:t>X</w:t>
      </w:r>
      <w:r w:rsidR="005B01D4" w:rsidRPr="0041498A">
        <w:t xml:space="preserve"> </w:t>
      </w:r>
      <w:r w:rsidR="005B01D4">
        <w:t>будет контролироваться автоматически.</w:t>
      </w:r>
      <w:r w:rsidR="00622702">
        <w:t xml:space="preserve"> Таким образом, получаем взаимозаменяемые потоки </w:t>
      </w:r>
      <w:r w:rsidR="00622702" w:rsidRPr="0041498A">
        <w:t xml:space="preserve">1:1, </w:t>
      </w:r>
      <w:r w:rsidR="00622702">
        <w:rPr>
          <w:lang w:val="en-US"/>
        </w:rPr>
        <w:t>N</w:t>
      </w:r>
      <w:r w:rsidR="00622702" w:rsidRPr="0041498A">
        <w:t xml:space="preserve">:1 </w:t>
      </w:r>
      <w:r w:rsidR="00622702">
        <w:t xml:space="preserve">и </w:t>
      </w:r>
      <w:r w:rsidR="00622702">
        <w:rPr>
          <w:lang w:val="en-US"/>
        </w:rPr>
        <w:t>N</w:t>
      </w:r>
      <w:r w:rsidR="00622702" w:rsidRPr="0041498A">
        <w:t>:</w:t>
      </w:r>
      <w:r w:rsidR="00622702">
        <w:rPr>
          <w:lang w:val="en-US"/>
        </w:rPr>
        <w:t>X</w:t>
      </w:r>
      <w:r w:rsidR="00622702" w:rsidRPr="0041498A">
        <w:t>.</w:t>
      </w:r>
    </w:p>
    <w:p w14:paraId="08477792" w14:textId="77777777" w:rsidR="009F78AA" w:rsidRPr="0041498A" w:rsidRDefault="009F78AA" w:rsidP="00AD641E">
      <w:r>
        <w:t xml:space="preserve">Также хочется отметить удачное применение </w:t>
      </w:r>
      <w:r w:rsidR="004A2842">
        <w:t xml:space="preserve">одной </w:t>
      </w:r>
      <w:r>
        <w:t>гибр</w:t>
      </w:r>
      <w:r w:rsidR="004A2842">
        <w:t xml:space="preserve">идной модели многопоточности в современном ПО </w:t>
      </w:r>
      <w:r>
        <w:rPr>
          <w:lang w:val="en-US"/>
        </w:rPr>
        <w:t>Microsoft</w:t>
      </w:r>
      <w:r w:rsidRPr="0041498A">
        <w:t xml:space="preserve"> </w:t>
      </w:r>
      <w:r>
        <w:rPr>
          <w:lang w:val="en-US"/>
        </w:rPr>
        <w:t>SQL</w:t>
      </w:r>
      <w:r w:rsidRPr="0041498A">
        <w:t xml:space="preserve"> </w:t>
      </w:r>
      <w:r>
        <w:rPr>
          <w:lang w:val="en-US"/>
        </w:rPr>
        <w:t>Server</w:t>
      </w:r>
      <w:r w:rsidRPr="0041498A">
        <w:t xml:space="preserve">. </w:t>
      </w:r>
      <w:r w:rsidR="004A2842">
        <w:t>Начиная с 2008 года в данный программный была включена возможность работы в режиме волокон</w:t>
      </w:r>
      <w:r w:rsidR="004A2842" w:rsidRPr="0041498A">
        <w:t xml:space="preserve">, </w:t>
      </w:r>
      <w:r w:rsidR="004A2842">
        <w:t>повышающая пр</w:t>
      </w:r>
      <w:r w:rsidR="000A402F">
        <w:t xml:space="preserve">оизводительность в полтора раза. Результаты испытаний этой модели, взятые из исследования авторитетного в сети Интернет разработчика Линчи Ши, коротко изображены на </w:t>
      </w:r>
      <w:r w:rsidR="00A051DF">
        <w:fldChar w:fldCharType="begin"/>
      </w:r>
      <w:r w:rsidR="000A402F">
        <w:instrText xml:space="preserve"> REF _Ref230794079 \h </w:instrText>
      </w:r>
      <w:r w:rsidR="00A051DF">
        <w:fldChar w:fldCharType="separate"/>
      </w:r>
      <w:r w:rsidR="00C46737">
        <w:t xml:space="preserve">Рис. </w:t>
      </w:r>
      <w:r w:rsidR="00C46737">
        <w:rPr>
          <w:noProof/>
        </w:rPr>
        <w:t>1</w:t>
      </w:r>
      <w:r w:rsidR="00C46737">
        <w:t>.</w:t>
      </w:r>
      <w:r w:rsidR="00C46737">
        <w:rPr>
          <w:noProof/>
        </w:rPr>
        <w:t>1</w:t>
      </w:r>
      <w:r w:rsidR="00A051DF">
        <w:fldChar w:fldCharType="end"/>
      </w:r>
      <w:r w:rsidR="000A402F">
        <w:t>.</w:t>
      </w:r>
    </w:p>
    <w:p w14:paraId="38C2C16E" w14:textId="77777777" w:rsidR="004A2842" w:rsidRDefault="004A2842" w:rsidP="004A2842">
      <w:pPr>
        <w:keepNext/>
        <w:ind w:firstLine="0"/>
      </w:pPr>
      <w:r>
        <w:rPr>
          <w:noProof/>
          <w:lang w:val="en-US" w:eastAsia="en-US"/>
        </w:rPr>
        <w:drawing>
          <wp:inline distT="0" distB="0" distL="0" distR="0" wp14:anchorId="383CF7EC" wp14:editId="15FFEF48">
            <wp:extent cx="5940425" cy="3527127"/>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527127"/>
                    </a:xfrm>
                    <a:prstGeom prst="rect">
                      <a:avLst/>
                    </a:prstGeom>
                    <a:noFill/>
                    <a:ln>
                      <a:noFill/>
                    </a:ln>
                  </pic:spPr>
                </pic:pic>
              </a:graphicData>
            </a:graphic>
          </wp:inline>
        </w:drawing>
      </w:r>
    </w:p>
    <w:p w14:paraId="228364F1" w14:textId="43A818A4" w:rsidR="004A2842" w:rsidRPr="0041498A" w:rsidRDefault="004A2842" w:rsidP="004A2842">
      <w:pPr>
        <w:pStyle w:val="Caption"/>
        <w:jc w:val="both"/>
      </w:pPr>
      <w:bookmarkStart w:id="23" w:name="_Ref230794071"/>
      <w:bookmarkStart w:id="24" w:name="_Ref230794079"/>
      <w:r>
        <w:t xml:space="preserve">Рис. </w:t>
      </w:r>
      <w:r w:rsidR="00881E14">
        <w:fldChar w:fldCharType="begin"/>
      </w:r>
      <w:r w:rsidR="00881E14">
        <w:instrText xml:space="preserve"> STYLEREF 1 \s </w:instrText>
      </w:r>
      <w:r w:rsidR="00881E14">
        <w:fldChar w:fldCharType="separate"/>
      </w:r>
      <w:r w:rsidR="00881E14">
        <w:rPr>
          <w:noProof/>
        </w:rPr>
        <w:t>1</w:t>
      </w:r>
      <w:r w:rsidR="00881E14">
        <w:fldChar w:fldCharType="end"/>
      </w:r>
      <w:r w:rsidR="00881E14">
        <w:t>.</w:t>
      </w:r>
      <w:fldSimple w:instr=" SEQ Рис. \* ARABIC \s 1 ">
        <w:r w:rsidR="00881E14">
          <w:rPr>
            <w:noProof/>
          </w:rPr>
          <w:t>1</w:t>
        </w:r>
      </w:fldSimple>
      <w:bookmarkEnd w:id="24"/>
      <w:r>
        <w:t xml:space="preserve">. График зависимости режима работы </w:t>
      </w:r>
      <w:r>
        <w:rPr>
          <w:lang w:val="en-US"/>
        </w:rPr>
        <w:t>Microsoft</w:t>
      </w:r>
      <w:r w:rsidRPr="0041498A">
        <w:t xml:space="preserve"> </w:t>
      </w:r>
      <w:r>
        <w:t xml:space="preserve">SQL </w:t>
      </w:r>
      <w:proofErr w:type="spellStart"/>
      <w:r>
        <w:t>Server</w:t>
      </w:r>
      <w:proofErr w:type="spellEnd"/>
      <w:r>
        <w:t xml:space="preserve"> 2008 от пользовательской нагрузки.</w:t>
      </w:r>
      <w:bookmarkEnd w:id="23"/>
    </w:p>
    <w:p w14:paraId="25C42C12" w14:textId="77777777" w:rsidR="00B20666" w:rsidRDefault="00B20666" w:rsidP="00B20666">
      <w:pPr>
        <w:pStyle w:val="Heading2"/>
        <w:rPr>
          <w:rFonts w:cs="Times New Roman"/>
        </w:rPr>
      </w:pPr>
      <w:bookmarkStart w:id="25" w:name="_Toc231024490"/>
      <w:r>
        <w:t>Постановка задачи диссертационных исследован</w:t>
      </w:r>
      <w:r>
        <w:rPr>
          <w:rFonts w:cs="Times New Roman"/>
        </w:rPr>
        <w:t>ий</w:t>
      </w:r>
      <w:bookmarkEnd w:id="25"/>
    </w:p>
    <w:p w14:paraId="71DB830E"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0D3FAC18" w14:textId="77777777" w:rsidR="00504BAC" w:rsidRPr="00AF2CBF" w:rsidRDefault="00504BAC" w:rsidP="00504BAC">
      <w:r w:rsidRPr="00AF2CBF">
        <w:lastRenderedPageBreak/>
        <w:t>В соответствии с целью и предметом исследования в диссертации необходимо решить следующие задачи:</w:t>
      </w:r>
    </w:p>
    <w:p w14:paraId="5EB9DFDF"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1BCE4EF9"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54B85B95"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3F9E34A7"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3356B61F"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209599BB"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3765F0" w14:textId="77777777" w:rsidR="00504BAC" w:rsidRPr="00301024" w:rsidRDefault="00504BAC" w:rsidP="00301024">
      <w:pPr>
        <w:pStyle w:val="ListParagraph"/>
        <w:numPr>
          <w:ilvl w:val="0"/>
          <w:numId w:val="3"/>
        </w:numPr>
        <w:spacing w:after="200"/>
        <w:contextualSpacing/>
      </w:pPr>
      <w:r>
        <w:t>сопоставить и проанализировать результаты моделирования и эксперимента.</w:t>
      </w:r>
    </w:p>
    <w:p w14:paraId="364E7B35" w14:textId="77777777" w:rsidR="002E6BD3" w:rsidRDefault="002E6BD3" w:rsidP="00EE6147">
      <w:pPr>
        <w:pStyle w:val="Heading2"/>
        <w:numPr>
          <w:ilvl w:val="0"/>
          <w:numId w:val="0"/>
        </w:numPr>
      </w:pPr>
      <w:bookmarkStart w:id="26" w:name="_Toc231024491"/>
      <w:r w:rsidRPr="00AF2CBF">
        <w:t>Выводы по главе 1</w:t>
      </w:r>
      <w:bookmarkEnd w:id="26"/>
    </w:p>
    <w:p w14:paraId="7BD983FB" w14:textId="77777777" w:rsidR="00FA0A98" w:rsidRPr="00013E93" w:rsidRDefault="00013E93" w:rsidP="00622702">
      <w:r>
        <w:t>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62A92B51" w14:textId="77777777" w:rsidR="00856FD5" w:rsidRDefault="00A7471C" w:rsidP="00311544">
      <w:pPr>
        <w:pStyle w:val="Heading1"/>
        <w:ind w:left="0"/>
      </w:pPr>
      <w:r>
        <w:lastRenderedPageBreak/>
        <w:t xml:space="preserve"> </w:t>
      </w:r>
      <w:bookmarkStart w:id="27" w:name="_Toc231024492"/>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7"/>
    </w:p>
    <w:p w14:paraId="0EEFBB70" w14:textId="77777777"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DF67894" w14:textId="77777777" w:rsidR="00890905" w:rsidRPr="0041498A" w:rsidRDefault="00CA07DB" w:rsidP="00890905">
      <w:pPr>
        <w:ind w:firstLine="708"/>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sidRPr="0041498A">
        <w:t xml:space="preserve"> 3.5</w:t>
      </w:r>
      <w:r w:rsidRPr="0041498A">
        <w:t xml:space="preserve">, </w:t>
      </w:r>
      <w:r>
        <w:rPr>
          <w:lang w:val="en-US"/>
        </w:rPr>
        <w:t>Microsoft</w:t>
      </w:r>
      <w:r w:rsidRPr="0041498A">
        <w:t xml:space="preserve"> </w:t>
      </w:r>
      <w:r>
        <w:rPr>
          <w:lang w:val="en-US"/>
        </w:rPr>
        <w:t>Windows</w:t>
      </w:r>
      <w:r w:rsidRPr="0041498A">
        <w:t xml:space="preserve"> 7, </w:t>
      </w:r>
      <w:r w:rsidR="00654DAF">
        <w:rPr>
          <w:lang w:val="en-US"/>
        </w:rPr>
        <w:t>Apple</w:t>
      </w:r>
      <w:r w:rsidR="00654DAF" w:rsidRPr="0041498A">
        <w:t xml:space="preserve"> </w:t>
      </w:r>
      <w:r>
        <w:rPr>
          <w:lang w:val="en-US"/>
        </w:rPr>
        <w:t>Mac</w:t>
      </w:r>
      <w:r w:rsidRPr="0041498A">
        <w:t xml:space="preserve"> </w:t>
      </w:r>
      <w:r>
        <w:rPr>
          <w:lang w:val="en-US"/>
        </w:rPr>
        <w:t>OS</w:t>
      </w:r>
      <w:r w:rsidR="00654DAF" w:rsidRPr="0041498A">
        <w:t xml:space="preserve"> </w:t>
      </w:r>
      <w:r w:rsidR="00654DAF">
        <w:rPr>
          <w:lang w:val="en-US"/>
        </w:rPr>
        <w:t>X</w:t>
      </w:r>
      <w:r w:rsidR="00654DAF" w:rsidRPr="0041498A">
        <w:t xml:space="preserve"> </w:t>
      </w:r>
      <w:r w:rsidR="00654DAF">
        <w:rPr>
          <w:lang w:val="en-US"/>
        </w:rPr>
        <w:t>Lion</w:t>
      </w:r>
      <w:r w:rsidR="00654DAF" w:rsidRPr="0041498A">
        <w:t>.</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C</w:t>
      </w:r>
      <w:r w:rsidR="002E5AD3" w:rsidRPr="0041498A">
        <w:t xml:space="preserve">, </w:t>
      </w:r>
      <w:r w:rsidR="002E5AD3">
        <w:t>поэтому реализация разработанной модели будет на C/</w:t>
      </w:r>
      <w:r w:rsidR="002E5AD3">
        <w:rPr>
          <w:lang w:val="en-US"/>
        </w:rPr>
        <w:t>C</w:t>
      </w:r>
      <w:r w:rsidR="002E5AD3" w:rsidRPr="0041498A">
        <w:t>++.</w:t>
      </w:r>
    </w:p>
    <w:p w14:paraId="137C84C9" w14:textId="77777777" w:rsidR="00890905" w:rsidRPr="0041498A" w:rsidRDefault="00890905" w:rsidP="00890905">
      <w:pPr>
        <w:ind w:firstLine="708"/>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2AFEBD48"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09B037B8" w14:textId="77777777"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48564909" w14:textId="77777777"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313CCB24" w14:textId="77777777" w:rsidR="003B2EA4" w:rsidRDefault="00037213" w:rsidP="003B2EA4">
      <w:pPr>
        <w:pStyle w:val="Heading2"/>
      </w:pPr>
      <w:bookmarkStart w:id="28" w:name="_Toc231024493"/>
      <w:r>
        <w:t>Моделирование и ф</w:t>
      </w:r>
      <w:r w:rsidR="003B2EA4">
        <w:t>ормализация работы процесса</w:t>
      </w:r>
      <w:bookmarkEnd w:id="28"/>
    </w:p>
    <w:p w14:paraId="0449FB00" w14:textId="77777777"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252ED717"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C46737">
          <w:t xml:space="preserve">Рис. </w:t>
        </w:r>
        <w:r w:rsidR="00C46737">
          <w:rPr>
            <w:noProof/>
          </w:rPr>
          <w:t>2</w:t>
        </w:r>
        <w:r w:rsidR="00C46737">
          <w:t>.</w:t>
        </w:r>
        <w:r w:rsidR="00C46737">
          <w:rPr>
            <w:noProof/>
          </w:rPr>
          <w:t>1</w:t>
        </w:r>
      </w:fldSimple>
      <w:r w:rsidR="003B2EA4">
        <w:t>:</w:t>
      </w:r>
    </w:p>
    <w:p w14:paraId="10FE47A7" w14:textId="77777777" w:rsidR="005F485D" w:rsidRDefault="00D1524B" w:rsidP="005F485D">
      <w:pPr>
        <w:keepNext/>
        <w:ind w:firstLine="0"/>
      </w:pPr>
      <w:r>
        <w:rPr>
          <w:noProof/>
          <w:lang w:val="en-US" w:eastAsia="en-US"/>
        </w:rPr>
        <w:drawing>
          <wp:inline distT="0" distB="0" distL="0" distR="0" wp14:anchorId="168B48C4" wp14:editId="78735619">
            <wp:extent cx="5918835" cy="3600397"/>
            <wp:effectExtent l="25400" t="25400" r="0" b="6985"/>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56" t="2183" r="6220" b="1730"/>
                    <a:stretch/>
                  </pic:blipFill>
                  <pic:spPr bwMode="auto">
                    <a:xfrm>
                      <a:off x="0" y="0"/>
                      <a:ext cx="5919040" cy="3600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60F9149" w14:textId="2671DD29" w:rsidR="004F0783" w:rsidRDefault="005F485D" w:rsidP="005F485D">
      <w:pPr>
        <w:pStyle w:val="Caption"/>
        <w:jc w:val="both"/>
      </w:pPr>
      <w:bookmarkStart w:id="29" w:name="_Ref355534013"/>
      <w:bookmarkStart w:id="30" w:name="_Toc355546607"/>
      <w:bookmarkStart w:id="31" w:name="_Ref355534206"/>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1</w:t>
        </w:r>
      </w:fldSimple>
      <w:bookmarkEnd w:id="31"/>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9"/>
      <w:bookmarkEnd w:id="30"/>
    </w:p>
    <w:p w14:paraId="1E45592A"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657A6A36" w14:textId="77777777"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p>
    <w:p w14:paraId="24497E2C" w14:textId="77777777" w:rsidR="00DC5F8A" w:rsidRDefault="00DC5F8A" w:rsidP="00DC5F8A">
      <w:pPr>
        <w:ind w:firstLine="708"/>
      </w:pPr>
      <w:r>
        <w:t>Входными и выходными данными алгоритма моделирования являются количество потоков в каждый момент времени, время тестирования, количество выполненных/выполняемых задач, задача и тип модели многопоточности. Причем, количество выполняемых задач может являться входным или выходным параметром. В противоположность ему время тестирования может являться выходным или входным параметром алгоритма. Какой из параметров является входным, а какой выходным зависит от выбранной методики тестирования, т.е. методики оценки производительности процесса. Можно выделить два способа:</w:t>
      </w:r>
    </w:p>
    <w:p w14:paraId="327A2EAF" w14:textId="77777777" w:rsidR="00DC5F8A" w:rsidRDefault="00DC5F8A" w:rsidP="00DC5F8A">
      <w:pPr>
        <w:pStyle w:val="ListParagraph"/>
        <w:numPr>
          <w:ilvl w:val="0"/>
          <w:numId w:val="15"/>
        </w:numPr>
      </w:pPr>
      <w:r>
        <w:t>зафиксировать объем задачи (количество подзадач) и сравнивать время ее выполнения разными процессами;</w:t>
      </w:r>
    </w:p>
    <w:p w14:paraId="145DBB1B" w14:textId="77777777" w:rsidR="00DC5F8A" w:rsidRDefault="00DC5F8A" w:rsidP="00DC5F8A">
      <w:pPr>
        <w:pStyle w:val="ListParagraph"/>
        <w:numPr>
          <w:ilvl w:val="0"/>
          <w:numId w:val="15"/>
        </w:numPr>
      </w:pPr>
      <w:r>
        <w:t>зафиксировать время выполнения задач (подзадач) и сравнивать выполненное количество.</w:t>
      </w:r>
    </w:p>
    <w:p w14:paraId="6ADFB1E1" w14:textId="77777777" w:rsidR="00DC5F8A" w:rsidRPr="00946D8B" w:rsidRDefault="00DC5F8A" w:rsidP="00DC5F8A">
      <w:r>
        <w:t>Нетрудно убедиться в равнозначности этих методов, т.е. в том, что на одной и той же задаче оба метода покажут одинаковый прирост производительности в разах. Формально требуется доказать:</w:t>
      </w:r>
    </w:p>
    <w:p w14:paraId="22B7F1FC" w14:textId="77777777" w:rsidR="00DC5F8A" w:rsidRPr="000E36D8" w:rsidRDefault="00DC5F8A" w:rsidP="00DC5F8A">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05CB2419" w14:textId="77777777" w:rsidR="00DC5F8A" w:rsidRDefault="00B90AB0"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 xml:space="preserve"> время выполнения задачи по первому методу</w:t>
      </w:r>
      <w:r w:rsidR="00DC5F8A" w:rsidRPr="000E36D8">
        <w:t>;</w:t>
      </w:r>
    </w:p>
    <w:p w14:paraId="5D347480" w14:textId="77777777" w:rsidR="00DC5F8A" w:rsidRDefault="00B90AB0" w:rsidP="00DC5F8A">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DC5F8A" w:rsidRPr="000E36D8">
        <w:t xml:space="preserve"> </w:t>
      </w:r>
      <w:r w:rsidR="00DC5F8A" w:rsidRPr="006513C0">
        <w:t xml:space="preserve">– </w:t>
      </w:r>
      <w:r w:rsidR="00DC5F8A">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DC5F8A" w:rsidRPr="006513C0">
        <w:t xml:space="preserve"> </w:t>
      </w:r>
      <w:r w:rsidR="00DC5F8A">
        <w:t>соответственно</w:t>
      </w:r>
      <w:r w:rsidR="00DC5F8A" w:rsidRPr="000E36D8">
        <w:t>.</w:t>
      </w:r>
    </w:p>
    <w:p w14:paraId="40662CCA" w14:textId="77777777" w:rsidR="00DC5F8A" w:rsidRPr="00E37BEE" w:rsidRDefault="00DC5F8A" w:rsidP="00DC5F8A">
      <w:pPr>
        <w:ind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2AD11681" w14:textId="77777777" w:rsidR="00DC5F8A" w:rsidRPr="00634AC6" w:rsidRDefault="00B90AB0" w:rsidP="00634AC6">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32591387" w14:textId="77777777" w:rsidR="00D85FA2" w:rsidRDefault="00B90AB0" w:rsidP="00DC5F8A">
      <w:pPr>
        <w:keepNext/>
        <w:ind w:firstLine="0"/>
      </w:pPr>
      <w:r>
        <w:lastRenderedPageBreak/>
        <w:pict w14:anchorId="7BBB0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95pt;height:593.8pt">
            <v:imagedata r:id="rId12" o:title=""/>
          </v:shape>
        </w:pict>
      </w:r>
    </w:p>
    <w:p w14:paraId="1E4EF285" w14:textId="536078D6" w:rsidR="00F9172B" w:rsidRPr="008D1FD1" w:rsidRDefault="00D85FA2" w:rsidP="00D85FA2">
      <w:pPr>
        <w:pStyle w:val="Caption"/>
        <w:jc w:val="both"/>
      </w:pPr>
      <w:bookmarkStart w:id="32" w:name="_Toc355546608"/>
      <w:bookmarkStart w:id="33" w:name="_Ref355540759"/>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2</w:t>
        </w:r>
      </w:fldSimple>
      <w:bookmarkEnd w:id="33"/>
      <w:r w:rsidR="00D640DB">
        <w:t xml:space="preserve">. </w:t>
      </w:r>
      <w:r>
        <w:t>Блок-схема алгоритма</w:t>
      </w:r>
      <w:r w:rsidR="008D1FD1" w:rsidRPr="008D1FD1">
        <w:t xml:space="preserve"> </w:t>
      </w:r>
      <w:r w:rsidR="008D1FD1">
        <w:t>работы</w:t>
      </w:r>
      <w:r>
        <w:t xml:space="preserve"> </w:t>
      </w:r>
      <w:r w:rsidRPr="00D85FA2">
        <w:t>эксперименталь</w:t>
      </w:r>
      <w:r>
        <w:t>н</w:t>
      </w:r>
      <w:r w:rsidRPr="00D85FA2">
        <w:t>ой</w:t>
      </w:r>
      <w:r>
        <w:t xml:space="preserve"> программы</w:t>
      </w:r>
      <w:bookmarkEnd w:id="32"/>
      <w:r w:rsidR="008D1FD1" w:rsidRPr="008D1FD1">
        <w:t xml:space="preserve">, </w:t>
      </w:r>
      <w:r w:rsidR="008D1FD1">
        <w:t xml:space="preserve">подпрограммы </w:t>
      </w:r>
      <w:r w:rsidR="008D1FD1">
        <w:rPr>
          <w:lang w:val="en-US"/>
        </w:rPr>
        <w:t>A</w:t>
      </w:r>
    </w:p>
    <w:p w14:paraId="55BA8EF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w:t>
      </w:r>
      <w:r w:rsidR="00B57CDF">
        <w:lastRenderedPageBreak/>
        <w:t>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r w:rsidR="0041498A">
        <w:t xml:space="preserve"> Таким образом, алгоритм экспериментальной программы будет выглядеть, как показано на </w:t>
      </w:r>
      <w:fldSimple w:instr=" REF _Ref355540759 ">
        <w:r w:rsidR="00C46737">
          <w:t xml:space="preserve">Рис. </w:t>
        </w:r>
        <w:r w:rsidR="00C46737">
          <w:rPr>
            <w:noProof/>
          </w:rPr>
          <w:t>2</w:t>
        </w:r>
        <w:r w:rsidR="00C46737">
          <w:t>.</w:t>
        </w:r>
        <w:r w:rsidR="00C46737">
          <w:rPr>
            <w:noProof/>
          </w:rPr>
          <w:t>2</w:t>
        </w:r>
      </w:fldSimple>
      <w:r w:rsidR="0041498A">
        <w:t>.</w:t>
      </w:r>
    </w:p>
    <w:p w14:paraId="710A76FC" w14:textId="77777777" w:rsidR="00864BAB" w:rsidRDefault="00864BAB" w:rsidP="004739D6">
      <w:r>
        <w:t>Принимая во внимание закон Амдала:</w:t>
      </w:r>
    </w:p>
    <w:p w14:paraId="39838DAB" w14:textId="77777777" w:rsidR="00864BAB" w:rsidRDefault="00B90AB0"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06DEB729" w14:textId="77777777" w:rsidR="00864BAB" w:rsidRPr="004D5AA8" w:rsidRDefault="00864BAB" w:rsidP="00D54FA5">
      <w:pPr>
        <w:pStyle w:val="ListParagraph"/>
        <w:numPr>
          <w:ilvl w:val="0"/>
          <w:numId w:val="13"/>
        </w:numPr>
      </w:pPr>
      <w:proofErr w:type="gramStart"/>
      <w:r>
        <w:rPr>
          <w:lang w:val="en-US"/>
        </w:rPr>
        <w:t>a</w:t>
      </w:r>
      <w:proofErr w:type="gramEnd"/>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292551CC" w14:textId="77777777" w:rsidR="00235FDE" w:rsidRPr="00235FDE" w:rsidRDefault="00235FDE" w:rsidP="00D54FA5">
      <w:pPr>
        <w:pStyle w:val="ListParagraph"/>
        <w:numPr>
          <w:ilvl w:val="0"/>
          <w:numId w:val="13"/>
        </w:numPr>
        <w:rPr>
          <w:lang w:val="en-US"/>
        </w:rPr>
      </w:pPr>
      <w:proofErr w:type="gramStart"/>
      <w:r>
        <w:rPr>
          <w:lang w:val="en-US"/>
        </w:rPr>
        <w:t>p</w:t>
      </w:r>
      <w:proofErr w:type="gramEnd"/>
      <w:r>
        <w:rPr>
          <w:lang w:val="en-US"/>
        </w:rPr>
        <w:t xml:space="preserve"> –</w:t>
      </w:r>
      <w:r>
        <w:t xml:space="preserve"> количество процессоров</w:t>
      </w:r>
      <w:r w:rsidR="00527E4B">
        <w:t>.</w:t>
      </w:r>
    </w:p>
    <w:p w14:paraId="17BFD7E7" w14:textId="77777777" w:rsidR="00235FDE" w:rsidRDefault="00235FDE" w:rsidP="00527E4B">
      <w:pPr>
        <w:ind w:firstLine="0"/>
      </w:pPr>
      <w:r>
        <w:t>получаем, что для полностью распараллеливаемого кода</w:t>
      </w:r>
      <w:r w:rsidRPr="00235FDE">
        <w:t xml:space="preserve"> </w:t>
      </w:r>
      <w:r>
        <w:t>прирост производительности составит:</w:t>
      </w:r>
    </w:p>
    <w:p w14:paraId="35CA75C3" w14:textId="77777777" w:rsidR="00235FDE" w:rsidRDefault="00B90AB0"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33148033"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3486ED82"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37526AEB"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6FDC9947"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7CF125CF" w14:textId="77777777" w:rsidR="004739D6" w:rsidRDefault="00B90AB0"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4A44817E" w14:textId="77777777" w:rsidR="004739D6" w:rsidRDefault="00B90AB0"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1288C06"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w:t>
      </w:r>
      <w:proofErr w:type="spellStart"/>
      <w:r w:rsidR="00C37767">
        <w:t>гипертрейдинг</w:t>
      </w:r>
      <w:proofErr w:type="spellEnd"/>
      <w:r w:rsidR="00C37767">
        <w:t>)</w:t>
      </w:r>
    </w:p>
    <w:p w14:paraId="4B90A66F"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074DCB84" w14:textId="77777777" w:rsidR="004739D6" w:rsidRDefault="00673E5D" w:rsidP="00F702BD">
      <w:r>
        <w:t>Следовательно, производительность процесса:</w:t>
      </w:r>
    </w:p>
    <w:p w14:paraId="4E853C9A" w14:textId="77777777" w:rsidR="00673E5D" w:rsidRDefault="00673E5D" w:rsidP="00F702BD">
      <m:oMathPara>
        <m:oMath>
          <m:r>
            <w:rPr>
              <w:rFonts w:ascii="Cambria Math" w:hAnsi="Cambria Math"/>
            </w:rPr>
            <w:lastRenderedPageBreak/>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6872BBE1"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49EA213"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4BC65A1" w14:textId="77777777" w:rsidR="003D7FC9" w:rsidRDefault="00504E75" w:rsidP="00D54FA5">
      <w:pPr>
        <w:pStyle w:val="ListParagraph"/>
        <w:numPr>
          <w:ilvl w:val="0"/>
          <w:numId w:val="14"/>
        </w:numPr>
      </w:pPr>
      <w:r>
        <w:t>время создания и удаления потока</w:t>
      </w:r>
    </w:p>
    <w:p w14:paraId="6A93AA33" w14:textId="77777777" w:rsidR="00504E75" w:rsidRDefault="001A2CD8" w:rsidP="00D54FA5">
      <w:pPr>
        <w:pStyle w:val="ListParagraph"/>
        <w:numPr>
          <w:ilvl w:val="0"/>
          <w:numId w:val="14"/>
        </w:numPr>
      </w:pPr>
      <w:r>
        <w:t>накладные расходы примитивов синхронизации</w:t>
      </w:r>
    </w:p>
    <w:p w14:paraId="3DF56921" w14:textId="77777777" w:rsidR="001A2CD8" w:rsidRDefault="00E227B6" w:rsidP="00D54FA5">
      <w:pPr>
        <w:pStyle w:val="ListParagraph"/>
        <w:numPr>
          <w:ilvl w:val="0"/>
          <w:numId w:val="14"/>
        </w:numPr>
      </w:pPr>
      <w:r>
        <w:t>издержки на операции ввода-вывода</w:t>
      </w:r>
    </w:p>
    <w:p w14:paraId="0ACEE178" w14:textId="77777777" w:rsidR="008D1FD1" w:rsidRDefault="00674CA2" w:rsidP="00D04171">
      <w:r>
        <w:t xml:space="preserve">Из проведенного исследования ясно, что модель кооперативных потоков не позволяет процессу задействовать больше одного логического вычислительного ядра процессора. В связи с этим понятно, что </w:t>
      </w:r>
      <w:r w:rsidR="008D1FD1">
        <w:t xml:space="preserve">сравнивать производительность моделей кооперативных и вытесняющих потоков (потоков ядра ОС) в </w:t>
      </w:r>
      <w:r w:rsidR="008D1FD1">
        <w:rPr>
          <w:lang w:val="en-US"/>
        </w:rPr>
        <w:t>SMP</w:t>
      </w:r>
      <w:r w:rsidR="008D1FD1" w:rsidRPr="008D1FD1">
        <w:t xml:space="preserve"> </w:t>
      </w:r>
      <w:r w:rsidR="008D1FD1">
        <w:t>система некорректно. Поэтому кооперативные потоки нужно будет распределять по нескольким процессам так, чтобы обе модели в одинаковых тестовых ситуациях задействовали равное количество ядер. В конечном итоге, согласно разрабатываемой гибридной модели, пользовательские потоки должны отображаться на системные. Т.е. разница между гибридной моделью потоков и ее имитационной моделью будет заключаться в использовании различных сущностей ядра – процессов или потоков.</w:t>
      </w:r>
    </w:p>
    <w:p w14:paraId="3DAC8133" w14:textId="77777777" w:rsidR="008D1FD1" w:rsidRDefault="008D1FD1" w:rsidP="00D04171">
      <w:r>
        <w:t>Значит, используя приведенный выше подход в имитационной модели, нужно учитывать различия между процессами и потоками, т.е. отсутствие общего пространства памяти и сложность контекста. Также необходимо будет установить оптимальное количество процессов для каждой тестовой ситуации.</w:t>
      </w:r>
    </w:p>
    <w:p w14:paraId="1DE55BBE" w14:textId="77777777" w:rsidR="00D04171" w:rsidRDefault="008D1FD1" w:rsidP="00D04171">
      <w:r>
        <w:t xml:space="preserve">Таким образом, алгоритм работы экспериментальной программы усложняется, как показано на рис. </w:t>
      </w:r>
      <w:r>
        <w:fldChar w:fldCharType="begin"/>
      </w:r>
      <w:r>
        <w:instrText xml:space="preserve"> REF _Ref357045600 \h </w:instrText>
      </w:r>
      <w:r>
        <w:fldChar w:fldCharType="separate"/>
      </w:r>
      <w:r w:rsidR="00C46737">
        <w:t xml:space="preserve">Рис. </w:t>
      </w:r>
      <w:r w:rsidR="00C46737">
        <w:rPr>
          <w:noProof/>
        </w:rPr>
        <w:t>2</w:t>
      </w:r>
      <w:r w:rsidR="00C46737">
        <w:t>.</w:t>
      </w:r>
      <w:r w:rsidR="00C46737">
        <w:rPr>
          <w:noProof/>
        </w:rPr>
        <w:t>3</w:t>
      </w:r>
      <w:r>
        <w:fldChar w:fldCharType="end"/>
      </w:r>
      <w:r w:rsidR="00A43348">
        <w:t xml:space="preserve">. Выходными данными по-прежнему является количество выполненных задач за время </w:t>
      </w:r>
      <w:r w:rsidR="00A43348">
        <w:rPr>
          <w:lang w:val="en-US"/>
        </w:rPr>
        <w:t>t</w:t>
      </w:r>
      <w:r w:rsidR="00DE3516">
        <w:t>, а к</w:t>
      </w:r>
      <w:r w:rsidR="00A43348">
        <w:t xml:space="preserve"> входным </w:t>
      </w:r>
      <w:r w:rsidR="00A43348">
        <w:lastRenderedPageBreak/>
        <w:t xml:space="preserve">данных добавляется </w:t>
      </w:r>
      <w:r w:rsidR="008F033A">
        <w:t xml:space="preserve">параметр </w:t>
      </w:r>
      <w:r w:rsidR="008F033A">
        <w:rPr>
          <w:lang w:val="en-US"/>
        </w:rPr>
        <w:t>x</w:t>
      </w:r>
      <w:r w:rsidR="008F033A" w:rsidRPr="008F033A">
        <w:t xml:space="preserve"> </w:t>
      </w:r>
      <w:r w:rsidR="008F033A">
        <w:t>–</w:t>
      </w:r>
      <w:r w:rsidR="008F033A" w:rsidRPr="008F033A">
        <w:t xml:space="preserve"> </w:t>
      </w:r>
      <w:r w:rsidR="008F033A">
        <w:t>количество</w:t>
      </w:r>
      <w:r w:rsidR="00DE3516">
        <w:t xml:space="preserve"> запускаемых</w:t>
      </w:r>
      <w:r w:rsidR="00566F0E">
        <w:t xml:space="preserve"> дочерних</w:t>
      </w:r>
      <w:r w:rsidR="008F033A">
        <w:t xml:space="preserve"> процессов.</w:t>
      </w:r>
    </w:p>
    <w:p w14:paraId="02FD562D" w14:textId="77777777" w:rsidR="00634AC6" w:rsidRDefault="00B90AB0" w:rsidP="00634AC6">
      <w:pPr>
        <w:ind w:firstLine="0"/>
      </w:pPr>
      <w:r>
        <w:pict w14:anchorId="511D7979">
          <v:shape id="_x0000_i1026" type="#_x0000_t75" style="width:440.15pt;height:549.3pt">
            <v:imagedata r:id="rId13" o:title=""/>
          </v:shape>
        </w:pict>
      </w:r>
    </w:p>
    <w:p w14:paraId="4BDFC122" w14:textId="07597533" w:rsidR="00634AC6" w:rsidRDefault="00634AC6" w:rsidP="00634AC6">
      <w:pPr>
        <w:pStyle w:val="Caption"/>
        <w:jc w:val="both"/>
      </w:pPr>
      <w:bookmarkStart w:id="34" w:name="_Ref357045600"/>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3</w:t>
        </w:r>
      </w:fldSimple>
      <w:bookmarkEnd w:id="34"/>
      <w:r>
        <w:t xml:space="preserve">. Блок-схема алгоритма работы экспериментальной программы, подпрограммы </w:t>
      </w:r>
      <w:r>
        <w:rPr>
          <w:lang w:val="en-US"/>
        </w:rPr>
        <w:t>B</w:t>
      </w:r>
      <w:r w:rsidRPr="008D1FD1">
        <w:t>.</w:t>
      </w:r>
    </w:p>
    <w:p w14:paraId="62010573" w14:textId="77777777" w:rsidR="00633449" w:rsidRPr="00DC5F8A" w:rsidRDefault="002F4993" w:rsidP="00634AC6">
      <w:r>
        <w:t xml:space="preserve">Для анализа результатов экспериментов необходима их визуализация, например, в виде графиков зависимости количества тестовых задач от </w:t>
      </w:r>
      <w:r>
        <w:lastRenderedPageBreak/>
        <w:t>количества потоков.</w:t>
      </w:r>
      <w:r w:rsidR="00633449">
        <w:t xml:space="preserve"> Изначально мной был выбран путь написания скрипта командной оболочки ОС, который выдавал результаты измерений в текстовом виде, предназначенном для копирования в</w:t>
      </w:r>
      <w:r w:rsidR="00633449" w:rsidRPr="00633449">
        <w:t xml:space="preserve"> </w:t>
      </w:r>
      <w:r w:rsidR="00633449">
        <w:t xml:space="preserve">скрипты </w:t>
      </w:r>
      <w:r w:rsidR="00633449">
        <w:rPr>
          <w:lang w:val="en-US"/>
        </w:rPr>
        <w:t>MATLAB</w:t>
      </w:r>
      <w:r w:rsidR="00633449" w:rsidRPr="00633449">
        <w:t>.</w:t>
      </w:r>
      <w:r w:rsidR="00634AC6">
        <w:t xml:space="preserve"> </w:t>
      </w:r>
      <w:r w:rsidR="00633449">
        <w:t xml:space="preserve">Но проводимых экспериментов оказалось так много, что данный способ стал непродуктивным. Тогда я пришел к идее написания </w:t>
      </w:r>
      <w:r w:rsidR="00633449">
        <w:rPr>
          <w:lang w:val="en-US"/>
        </w:rPr>
        <w:t>MEX</w:t>
      </w:r>
      <w:r w:rsidR="00633449" w:rsidRPr="00633449">
        <w:t>-</w:t>
      </w:r>
      <w:r w:rsidR="00633449">
        <w:t>расширения, который позволяет забирать резу</w:t>
      </w:r>
      <w:r w:rsidR="00DC5F8A">
        <w:t>льтаты без участия пользователя, см. рис. </w:t>
      </w:r>
      <w:r w:rsidR="00DC5F8A">
        <w:fldChar w:fldCharType="begin"/>
      </w:r>
      <w:r w:rsidR="00DC5F8A">
        <w:instrText xml:space="preserve"> REF _Ref357047712 \h </w:instrText>
      </w:r>
      <w:r w:rsidR="00DC5F8A">
        <w:fldChar w:fldCharType="separate"/>
      </w:r>
      <w:r w:rsidR="00C46737">
        <w:t xml:space="preserve">Рис. </w:t>
      </w:r>
      <w:r w:rsidR="00C46737">
        <w:rPr>
          <w:noProof/>
        </w:rPr>
        <w:t>2</w:t>
      </w:r>
      <w:r w:rsidR="00C46737">
        <w:t>.</w:t>
      </w:r>
      <w:r w:rsidR="00C46737">
        <w:rPr>
          <w:noProof/>
        </w:rPr>
        <w:t>4</w:t>
      </w:r>
      <w:r w:rsidR="00DC5F8A">
        <w:fldChar w:fldCharType="end"/>
      </w:r>
      <w:r w:rsidR="00DC5F8A">
        <w:t xml:space="preserve">. Входные данные остаются такими же, что у программы </w:t>
      </w:r>
      <w:r w:rsidR="00DC5F8A">
        <w:rPr>
          <w:lang w:val="en-US"/>
        </w:rPr>
        <w:t>B</w:t>
      </w:r>
      <w:r w:rsidR="00DC5F8A" w:rsidRPr="00DC5F8A">
        <w:t xml:space="preserve">, </w:t>
      </w:r>
      <w:r w:rsidR="00DC5F8A">
        <w:t>а выходными является количество выполненных задач в единицу времени.</w:t>
      </w:r>
    </w:p>
    <w:p w14:paraId="5C3B0449" w14:textId="77777777" w:rsidR="00794443" w:rsidRDefault="00B90AB0" w:rsidP="00794443">
      <w:pPr>
        <w:keepNext/>
        <w:ind w:firstLine="0"/>
      </w:pPr>
      <w:r>
        <w:pict w14:anchorId="72C9FB49">
          <v:shape id="_x0000_i1027" type="#_x0000_t75" style="width:468.35pt;height:437.95pt">
            <v:imagedata r:id="rId14" o:title=""/>
          </v:shape>
        </w:pict>
      </w:r>
    </w:p>
    <w:p w14:paraId="5F2059DB" w14:textId="05A755B2" w:rsidR="008D1FD1" w:rsidRPr="00794443" w:rsidRDefault="00794443" w:rsidP="00794443">
      <w:pPr>
        <w:pStyle w:val="Caption"/>
        <w:jc w:val="both"/>
      </w:pPr>
      <w:bookmarkStart w:id="35" w:name="_Ref357047712"/>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4</w:t>
        </w:r>
      </w:fldSimple>
      <w:bookmarkEnd w:id="35"/>
      <w:r>
        <w:t xml:space="preserve">. Блок-схема алгоритма работы экспериментальной программы, подпрограммы </w:t>
      </w:r>
      <w:r>
        <w:rPr>
          <w:lang w:val="en-US"/>
        </w:rPr>
        <w:t>C</w:t>
      </w:r>
      <w:r w:rsidRPr="00794443">
        <w:t>.</w:t>
      </w:r>
    </w:p>
    <w:p w14:paraId="772411A1" w14:textId="77777777" w:rsidR="00734479" w:rsidRDefault="00B90AB0" w:rsidP="00734479">
      <w:pPr>
        <w:keepNext/>
        <w:ind w:firstLine="0"/>
      </w:pPr>
      <w:r>
        <w:lastRenderedPageBreak/>
        <w:pict w14:anchorId="49BA01AD">
          <v:shape id="_x0000_i1028" type="#_x0000_t75" style="width:446.85pt;height:619.8pt">
            <v:imagedata r:id="rId15" o:title=""/>
          </v:shape>
        </w:pict>
      </w:r>
    </w:p>
    <w:p w14:paraId="3DC53CFB" w14:textId="107D7A30" w:rsidR="008D1FD1" w:rsidRDefault="00734479" w:rsidP="00734479">
      <w:pPr>
        <w:pStyle w:val="Caption"/>
        <w:jc w:val="both"/>
      </w:pPr>
      <w:bookmarkStart w:id="36" w:name="_Ref357050751"/>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5</w:t>
        </w:r>
      </w:fldSimple>
      <w:bookmarkEnd w:id="36"/>
      <w:r>
        <w:t xml:space="preserve">. Блок-схема алгоритма работы экспериментальной программы, подпрограммы </w:t>
      </w:r>
      <w:r>
        <w:rPr>
          <w:lang w:val="en-US"/>
        </w:rPr>
        <w:t>D</w:t>
      </w:r>
      <w:r w:rsidRPr="00794443">
        <w:t>.</w:t>
      </w:r>
    </w:p>
    <w:p w14:paraId="52C14DD0" w14:textId="77777777" w:rsidR="008D1FD1" w:rsidRDefault="008D1FD1" w:rsidP="00D04171"/>
    <w:p w14:paraId="5CD2FC3A" w14:textId="77777777" w:rsidR="00B11B16" w:rsidRDefault="00B90AB0" w:rsidP="00B11B16">
      <w:pPr>
        <w:keepNext/>
        <w:ind w:firstLine="0"/>
      </w:pPr>
      <w:r>
        <w:lastRenderedPageBreak/>
        <w:pict w14:anchorId="7FDF21E3">
          <v:shape id="_x0000_i1029" type="#_x0000_t75" style="width:434.95pt;height:299.9pt">
            <v:imagedata r:id="rId16" o:title=""/>
          </v:shape>
        </w:pict>
      </w:r>
    </w:p>
    <w:p w14:paraId="25232AD8" w14:textId="4A50D54C" w:rsidR="008D1FD1" w:rsidRDefault="00B11B16" w:rsidP="00B11B16">
      <w:pPr>
        <w:pStyle w:val="Caption"/>
        <w:jc w:val="both"/>
      </w:pPr>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6</w:t>
        </w:r>
      </w:fldSimple>
      <w:r>
        <w:t>. Блок-схема взаимодействия подпрограмм экспериментальной программы.</w:t>
      </w:r>
    </w:p>
    <w:p w14:paraId="512F57EA" w14:textId="77777777" w:rsidR="00A47A5C" w:rsidRDefault="00A47A5C" w:rsidP="00A47A5C">
      <w:r>
        <w:t xml:space="preserve">Заключительным этапом является подпрограмма </w:t>
      </w:r>
      <w:r>
        <w:rPr>
          <w:lang w:val="en-US"/>
        </w:rPr>
        <w:t>D</w:t>
      </w:r>
      <w:r w:rsidR="00CE5150" w:rsidRPr="00CE5150">
        <w:t xml:space="preserve"> (</w:t>
      </w:r>
      <w:r w:rsidR="00CE5150">
        <w:t xml:space="preserve">см. </w:t>
      </w:r>
      <w:r w:rsidR="00CE5150">
        <w:fldChar w:fldCharType="begin"/>
      </w:r>
      <w:r w:rsidR="00CE5150">
        <w:instrText xml:space="preserve"> REF _Ref357050751 \h </w:instrText>
      </w:r>
      <w:r w:rsidR="00CE5150">
        <w:fldChar w:fldCharType="separate"/>
      </w:r>
      <w:r w:rsidR="00C46737">
        <w:t xml:space="preserve">Рис. </w:t>
      </w:r>
      <w:r w:rsidR="00C46737">
        <w:rPr>
          <w:noProof/>
        </w:rPr>
        <w:t>2</w:t>
      </w:r>
      <w:r w:rsidR="00C46737">
        <w:t>.</w:t>
      </w:r>
      <w:r w:rsidR="00C46737">
        <w:rPr>
          <w:noProof/>
        </w:rPr>
        <w:t>5</w:t>
      </w:r>
      <w:r w:rsidR="00CE5150">
        <w:fldChar w:fldCharType="end"/>
      </w:r>
      <w:r w:rsidR="00CE5150">
        <w:t>)</w:t>
      </w:r>
      <w:r w:rsidRPr="00A47A5C">
        <w:t xml:space="preserve">, </w:t>
      </w:r>
      <w:r>
        <w:t xml:space="preserve">скрипт для </w:t>
      </w:r>
      <w:r>
        <w:rPr>
          <w:lang w:val="en-US"/>
        </w:rPr>
        <w:t>MATLAB</w:t>
      </w:r>
      <w:r w:rsidRPr="00A47A5C">
        <w:t xml:space="preserve">, </w:t>
      </w:r>
      <w:r>
        <w:t xml:space="preserve"> выполняющий моделирование работы высоконагруженного многопоточного процесса</w:t>
      </w:r>
      <w:r w:rsidRPr="00A47A5C">
        <w:t>,</w:t>
      </w:r>
      <w:r>
        <w:t xml:space="preserve"> по результатам которого строятся график</w:t>
      </w:r>
      <w:r w:rsidR="000C4E50">
        <w:t>и</w:t>
      </w:r>
      <w:r>
        <w:t xml:space="preserve"> зависимости количества выполненных задач </w:t>
      </w:r>
      <w:r>
        <w:rPr>
          <w:lang w:val="en-US"/>
        </w:rPr>
        <w:t>task</w:t>
      </w:r>
      <w:r w:rsidR="000C4E50">
        <w:t xml:space="preserve"> и прироста производительности пользовательских потоков к системным</w:t>
      </w:r>
      <w:r>
        <w:t xml:space="preserve"> от количества потоков выполнения. Измерения проводятся </w:t>
      </w:r>
      <w:r>
        <w:rPr>
          <w:lang w:val="en-US"/>
        </w:rPr>
        <w:t>C</w:t>
      </w:r>
      <w:r w:rsidRPr="000C4E50">
        <w:t xml:space="preserve"> </w:t>
      </w:r>
      <w:r>
        <w:t xml:space="preserve">раз в течение времени </w:t>
      </w:r>
      <w:r>
        <w:rPr>
          <w:lang w:val="en-US"/>
        </w:rPr>
        <w:t>t</w:t>
      </w:r>
      <w:r w:rsidR="000C4E50">
        <w:t xml:space="preserve">, рассчитывается стандартное отклонение и относительная погрешность измерений. В качестве модели кооперативной потоков были выбраны реализации </w:t>
      </w:r>
      <w:r w:rsidR="000C4E50">
        <w:rPr>
          <w:lang w:val="en-US"/>
        </w:rPr>
        <w:t>State</w:t>
      </w:r>
      <w:r w:rsidR="000C4E50" w:rsidRPr="000C4E50">
        <w:t xml:space="preserve"> </w:t>
      </w:r>
      <w:r w:rsidR="000C4E50">
        <w:rPr>
          <w:lang w:val="en-US"/>
        </w:rPr>
        <w:t>Threads</w:t>
      </w:r>
      <w:r w:rsidR="000C4E50" w:rsidRPr="000C4E50">
        <w:t xml:space="preserve"> </w:t>
      </w:r>
      <w:r w:rsidR="000C4E50">
        <w:t xml:space="preserve">и </w:t>
      </w:r>
      <w:r w:rsidR="000C4E50">
        <w:rPr>
          <w:lang w:val="en-US"/>
        </w:rPr>
        <w:t>GNU</w:t>
      </w:r>
      <w:r w:rsidR="000C4E50" w:rsidRPr="000C4E50">
        <w:t xml:space="preserve"> </w:t>
      </w:r>
      <w:r w:rsidR="000C4E50">
        <w:rPr>
          <w:lang w:val="en-US"/>
        </w:rPr>
        <w:t>Portable</w:t>
      </w:r>
      <w:r w:rsidR="000C4E50" w:rsidRPr="000C4E50">
        <w:t xml:space="preserve"> </w:t>
      </w:r>
      <w:r w:rsidR="000C4E50">
        <w:rPr>
          <w:lang w:val="en-US"/>
        </w:rPr>
        <w:t>Threads</w:t>
      </w:r>
      <w:r w:rsidR="00301024" w:rsidRPr="00301024">
        <w:t xml:space="preserve">. </w:t>
      </w:r>
      <w:r w:rsidR="00301024">
        <w:t xml:space="preserve">Первая по заявлению разработчиков является более производительной, чем </w:t>
      </w:r>
      <w:r w:rsidR="00301024">
        <w:rPr>
          <w:lang w:val="en-US"/>
        </w:rPr>
        <w:t>Portable</w:t>
      </w:r>
      <w:r w:rsidR="00301024" w:rsidRPr="000C4E50">
        <w:t xml:space="preserve"> </w:t>
      </w:r>
      <w:r w:rsidR="00301024">
        <w:rPr>
          <w:lang w:val="en-US"/>
        </w:rPr>
        <w:t>Threads</w:t>
      </w:r>
      <w:r w:rsidR="00301024" w:rsidRPr="00301024">
        <w:t xml:space="preserve">, </w:t>
      </w:r>
      <w:r w:rsidR="00301024">
        <w:t>но менее универсальной.</w:t>
      </w:r>
    </w:p>
    <w:p w14:paraId="204C95BC" w14:textId="77777777" w:rsidR="00A9686B" w:rsidRDefault="00A9686B">
      <w:pPr>
        <w:spacing w:line="240" w:lineRule="auto"/>
        <w:ind w:firstLine="0"/>
        <w:jc w:val="left"/>
      </w:pPr>
      <w:r>
        <w:br w:type="page"/>
      </w:r>
    </w:p>
    <w:p w14:paraId="35190C16" w14:textId="77777777" w:rsidR="00A9686B" w:rsidRDefault="00A9686B" w:rsidP="00A9686B">
      <w:pPr>
        <w:pStyle w:val="Heading2"/>
      </w:pPr>
      <w:bookmarkStart w:id="37" w:name="_Toc231024494"/>
      <w:r>
        <w:lastRenderedPageBreak/>
        <w:t>Расчет погрешности измерений</w:t>
      </w:r>
      <w:bookmarkEnd w:id="37"/>
    </w:p>
    <w:p w14:paraId="1CF18A13" w14:textId="77777777" w:rsidR="00A9686B" w:rsidRPr="00A9686B" w:rsidRDefault="00A9686B" w:rsidP="00A9686B"/>
    <w:p w14:paraId="794ACBD2" w14:textId="77777777" w:rsidR="003B25EB" w:rsidRDefault="003B25EB">
      <w:pPr>
        <w:spacing w:line="240" w:lineRule="auto"/>
        <w:ind w:firstLine="0"/>
        <w:jc w:val="left"/>
      </w:pPr>
      <w:r>
        <w:br w:type="page"/>
      </w:r>
    </w:p>
    <w:p w14:paraId="457A3E16" w14:textId="77777777" w:rsidR="00E474C4" w:rsidRDefault="00E474C4" w:rsidP="00E474C4">
      <w:pPr>
        <w:pStyle w:val="Heading2"/>
      </w:pPr>
      <w:bookmarkStart w:id="38" w:name="_Toc231024495"/>
      <w:r>
        <w:lastRenderedPageBreak/>
        <w:t>Выбор средств анализа результатов</w:t>
      </w:r>
      <w:bookmarkEnd w:id="38"/>
    </w:p>
    <w:p w14:paraId="7DACA323"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62FB6B0D"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6246BCF1"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4"/>
      <w:bookmarkStart w:id="40" w:name="_Toc355991089"/>
      <w:bookmarkStart w:id="41" w:name="_Toc355992189"/>
      <w:bookmarkStart w:id="42" w:name="_Toc355992316"/>
      <w:bookmarkStart w:id="43" w:name="_Toc355993670"/>
      <w:bookmarkStart w:id="44" w:name="_Toc355993817"/>
      <w:bookmarkStart w:id="45" w:name="_Toc357051926"/>
      <w:bookmarkEnd w:id="39"/>
      <w:bookmarkEnd w:id="40"/>
      <w:bookmarkEnd w:id="41"/>
      <w:bookmarkEnd w:id="42"/>
      <w:bookmarkEnd w:id="43"/>
      <w:bookmarkEnd w:id="44"/>
      <w:bookmarkEnd w:id="45"/>
    </w:p>
    <w:p w14:paraId="4ECB66FB"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46" w:name="_Toc355990145"/>
      <w:bookmarkStart w:id="47" w:name="_Toc355991090"/>
      <w:bookmarkStart w:id="48" w:name="_Toc355992190"/>
      <w:bookmarkStart w:id="49" w:name="_Toc355992317"/>
      <w:bookmarkStart w:id="50" w:name="_Toc355993671"/>
      <w:bookmarkStart w:id="51" w:name="_Toc355993818"/>
      <w:bookmarkStart w:id="52" w:name="_Toc357051927"/>
      <w:bookmarkEnd w:id="46"/>
      <w:bookmarkEnd w:id="47"/>
      <w:bookmarkEnd w:id="48"/>
      <w:bookmarkEnd w:id="49"/>
      <w:bookmarkEnd w:id="50"/>
      <w:bookmarkEnd w:id="51"/>
      <w:bookmarkEnd w:id="52"/>
    </w:p>
    <w:p w14:paraId="6C3A8791"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3" w:name="_Toc355990146"/>
      <w:bookmarkStart w:id="54" w:name="_Toc355991091"/>
      <w:bookmarkStart w:id="55" w:name="_Toc355992191"/>
      <w:bookmarkStart w:id="56" w:name="_Toc355992318"/>
      <w:bookmarkStart w:id="57" w:name="_Toc355993672"/>
      <w:bookmarkStart w:id="58" w:name="_Toc355993819"/>
      <w:bookmarkStart w:id="59" w:name="_Toc357051928"/>
      <w:bookmarkEnd w:id="53"/>
      <w:bookmarkEnd w:id="54"/>
      <w:bookmarkEnd w:id="55"/>
      <w:bookmarkEnd w:id="56"/>
      <w:bookmarkEnd w:id="57"/>
      <w:bookmarkEnd w:id="58"/>
      <w:bookmarkEnd w:id="59"/>
    </w:p>
    <w:p w14:paraId="1C6FC475"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60" w:name="_Toc355990147"/>
      <w:bookmarkStart w:id="61" w:name="_Toc355991092"/>
      <w:bookmarkStart w:id="62" w:name="_Toc355992192"/>
      <w:bookmarkStart w:id="63" w:name="_Toc355992319"/>
      <w:bookmarkStart w:id="64" w:name="_Toc355993673"/>
      <w:bookmarkStart w:id="65" w:name="_Toc355993820"/>
      <w:bookmarkStart w:id="66" w:name="_Toc357051929"/>
      <w:bookmarkEnd w:id="60"/>
      <w:bookmarkEnd w:id="61"/>
      <w:bookmarkEnd w:id="62"/>
      <w:bookmarkEnd w:id="63"/>
      <w:bookmarkEnd w:id="64"/>
      <w:bookmarkEnd w:id="65"/>
      <w:bookmarkEnd w:id="66"/>
    </w:p>
    <w:p w14:paraId="06D07CDF" w14:textId="77777777" w:rsidR="00424C54" w:rsidRDefault="00507E16" w:rsidP="00670F6A">
      <w:pPr>
        <w:pStyle w:val="3"/>
      </w:pPr>
      <w:bookmarkStart w:id="67" w:name="_Toc231024496"/>
      <w:r>
        <w:t xml:space="preserve">Microsoft </w:t>
      </w:r>
      <w:r w:rsidR="00424C54">
        <w:t>Concurrency</w:t>
      </w:r>
      <w:r w:rsidR="00424C54" w:rsidRPr="00424C54">
        <w:t xml:space="preserve"> </w:t>
      </w:r>
      <w:r w:rsidR="00424C54" w:rsidRPr="00CD5862">
        <w:t>Visualizer</w:t>
      </w:r>
      <w:bookmarkEnd w:id="67"/>
    </w:p>
    <w:p w14:paraId="07532B9D" w14:textId="77777777" w:rsidR="00424C54" w:rsidRDefault="00424C54" w:rsidP="00424C54">
      <w:pPr>
        <w:keepNext/>
        <w:ind w:firstLine="0"/>
        <w:jc w:val="center"/>
      </w:pPr>
      <w:r>
        <w:rPr>
          <w:noProof/>
          <w:lang w:val="en-US" w:eastAsia="en-US"/>
        </w:rPr>
        <w:drawing>
          <wp:inline distT="0" distB="0" distL="0" distR="0" wp14:anchorId="2E23EBB7" wp14:editId="331694D6">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1CBCED25" w14:textId="51D8D018" w:rsidR="00424C54" w:rsidRDefault="00424C54" w:rsidP="00424C54">
      <w:pPr>
        <w:pStyle w:val="Caption"/>
        <w:rPr>
          <w:noProof/>
        </w:rPr>
      </w:pPr>
      <w:bookmarkStart w:id="68" w:name="_Toc355546609"/>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7</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68"/>
    </w:p>
    <w:p w14:paraId="16E26662" w14:textId="77777777" w:rsidR="00063C9F" w:rsidRDefault="00063C9F" w:rsidP="00063C9F">
      <w:proofErr w:type="spellStart"/>
      <w:r w:rsidRPr="004348A9">
        <w:rPr>
          <w:i/>
        </w:rPr>
        <w:t>Concurrency</w:t>
      </w:r>
      <w:proofErr w:type="spellEnd"/>
      <w:r w:rsidRPr="004348A9">
        <w:rPr>
          <w:i/>
        </w:rPr>
        <w:t xml:space="preserve"> </w:t>
      </w:r>
      <w:proofErr w:type="spellStart"/>
      <w:r w:rsidRPr="004348A9">
        <w:rPr>
          <w:i/>
        </w:rPr>
        <w:t>Visualizer</w:t>
      </w:r>
      <w:proofErr w:type="spellEnd"/>
      <w:r>
        <w:t xml:space="preserve"> –</w:t>
      </w:r>
      <w:r w:rsidR="00740338" w:rsidRPr="00740338">
        <w:t xml:space="preserve"> </w:t>
      </w:r>
      <w:r>
        <w:t xml:space="preserve">средство профилирования, которое было добавлено в </w:t>
      </w:r>
      <w:proofErr w:type="spellStart"/>
      <w:r>
        <w:t>Visual</w:t>
      </w:r>
      <w:proofErr w:type="spellEnd"/>
      <w:r>
        <w:t xml:space="preserve"> </w:t>
      </w:r>
      <w:proofErr w:type="spellStart"/>
      <w:r>
        <w:t>Studio</w:t>
      </w:r>
      <w:proofErr w:type="spellEnd"/>
      <w:r>
        <w:t>,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067E6B16"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3ADEE849" w14:textId="77777777" w:rsidR="00063C9F" w:rsidRDefault="00063C9F" w:rsidP="00D54FA5">
      <w:pPr>
        <w:pStyle w:val="ListParagraph"/>
        <w:numPr>
          <w:ilvl w:val="0"/>
          <w:numId w:val="17"/>
        </w:numPr>
      </w:pPr>
      <w:r>
        <w:lastRenderedPageBreak/>
        <w:t xml:space="preserve">CPU </w:t>
      </w:r>
      <w:proofErr w:type="spellStart"/>
      <w:r>
        <w:t>Utilization</w:t>
      </w:r>
      <w:proofErr w:type="spellEnd"/>
      <w:r>
        <w:t xml:space="preserve"> (использование процессора),</w:t>
      </w:r>
    </w:p>
    <w:p w14:paraId="14820254" w14:textId="77777777" w:rsidR="00063C9F" w:rsidRDefault="00063C9F" w:rsidP="00D54FA5">
      <w:pPr>
        <w:pStyle w:val="ListParagraph"/>
        <w:numPr>
          <w:ilvl w:val="0"/>
          <w:numId w:val="17"/>
        </w:numPr>
      </w:pPr>
      <w:proofErr w:type="spellStart"/>
      <w:r>
        <w:t>Threads</w:t>
      </w:r>
      <w:proofErr w:type="spellEnd"/>
      <w:r>
        <w:t xml:space="preserve"> (потоки),</w:t>
      </w:r>
    </w:p>
    <w:p w14:paraId="5AA000C5" w14:textId="77777777" w:rsidR="0084320E" w:rsidRPr="0084320E" w:rsidRDefault="00063C9F" w:rsidP="00D54FA5">
      <w:pPr>
        <w:pStyle w:val="ListParagraph"/>
        <w:numPr>
          <w:ilvl w:val="0"/>
          <w:numId w:val="17"/>
        </w:numPr>
      </w:pPr>
      <w:proofErr w:type="spellStart"/>
      <w:r>
        <w:t>Cores</w:t>
      </w:r>
      <w:proofErr w:type="spellEnd"/>
      <w:r>
        <w:t xml:space="preserve"> (ядра процессора).</w:t>
      </w:r>
    </w:p>
    <w:p w14:paraId="474A5E82" w14:textId="77777777" w:rsidR="00E474C4" w:rsidRDefault="00507E16" w:rsidP="00670F6A">
      <w:pPr>
        <w:pStyle w:val="3"/>
      </w:pPr>
      <w:bookmarkStart w:id="69" w:name="_Toc231024497"/>
      <w:r>
        <w:t xml:space="preserve">Intel </w:t>
      </w:r>
      <w:proofErr w:type="spellStart"/>
      <w:r>
        <w:t>VTune</w:t>
      </w:r>
      <w:proofErr w:type="spellEnd"/>
      <w:r>
        <w:t xml:space="preserve"> Amplifier</w:t>
      </w:r>
      <w:bookmarkEnd w:id="69"/>
    </w:p>
    <w:p w14:paraId="0B186C02" w14:textId="77777777" w:rsidR="00507E16" w:rsidRDefault="00507E16" w:rsidP="00507E16">
      <w:pPr>
        <w:keepNext/>
        <w:ind w:firstLine="0"/>
      </w:pPr>
      <w:r>
        <w:rPr>
          <w:noProof/>
          <w:lang w:val="en-US" w:eastAsia="en-US"/>
        </w:rPr>
        <w:drawing>
          <wp:inline distT="0" distB="0" distL="0" distR="0" wp14:anchorId="0458A8EB" wp14:editId="5854E44F">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8"/>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42F446D8" w14:textId="067BA0DD" w:rsidR="00507E16" w:rsidRPr="00507E16" w:rsidRDefault="00507E16" w:rsidP="0084320E">
      <w:pPr>
        <w:pStyle w:val="Caption"/>
      </w:pPr>
      <w:r>
        <w:t xml:space="preserve">Рис. </w:t>
      </w:r>
      <w:r w:rsidR="00881E14">
        <w:fldChar w:fldCharType="begin"/>
      </w:r>
      <w:r w:rsidR="00881E14">
        <w:instrText xml:space="preserve"> STYLEREF 1 \s </w:instrText>
      </w:r>
      <w:r w:rsidR="00881E14">
        <w:fldChar w:fldCharType="separate"/>
      </w:r>
      <w:r w:rsidR="00881E14">
        <w:rPr>
          <w:noProof/>
        </w:rPr>
        <w:t>2</w:t>
      </w:r>
      <w:r w:rsidR="00881E14">
        <w:fldChar w:fldCharType="end"/>
      </w:r>
      <w:r w:rsidR="00881E14">
        <w:t>.</w:t>
      </w:r>
      <w:fldSimple w:instr=" SEQ Рис. \* ARABIC \s 1 ">
        <w:r w:rsidR="00881E14">
          <w:rPr>
            <w:noProof/>
          </w:rPr>
          <w:t>8</w:t>
        </w:r>
      </w:fldSimple>
      <w:r w:rsidRPr="00507E16">
        <w:rPr>
          <w:noProof/>
        </w:rPr>
        <w:t xml:space="preserve">. </w:t>
      </w:r>
      <w:r>
        <w:rPr>
          <w:noProof/>
        </w:rPr>
        <w:t xml:space="preserve">Снимок окна программы </w:t>
      </w:r>
      <w:r w:rsidRPr="00507E16">
        <w:rPr>
          <w:noProof/>
        </w:rPr>
        <w:t>Intel VTune Amplifier XE 2013</w:t>
      </w:r>
    </w:p>
    <w:p w14:paraId="304E9633" w14:textId="77777777" w:rsidR="00C11615" w:rsidRDefault="00063C9F" w:rsidP="00C11615">
      <w:pPr>
        <w:spacing w:line="240" w:lineRule="auto"/>
        <w:ind w:firstLine="0"/>
      </w:pPr>
      <w:r>
        <w:tab/>
      </w:r>
      <w:proofErr w:type="spellStart"/>
      <w:r w:rsidR="00C11615" w:rsidRPr="00C11615">
        <w:rPr>
          <w:i/>
        </w:rPr>
        <w:t>VTune</w:t>
      </w:r>
      <w:proofErr w:type="spellEnd"/>
      <w:r w:rsidR="00C11615" w:rsidRPr="00C11615">
        <w:rPr>
          <w:i/>
        </w:rPr>
        <w:t xml:space="preserve"> </w:t>
      </w:r>
      <w:proofErr w:type="spellStart"/>
      <w:r w:rsidR="00C11615" w:rsidRPr="00C11615">
        <w:rPr>
          <w:i/>
        </w:rPr>
        <w:t>Amplifier</w:t>
      </w:r>
      <w:proofErr w:type="spellEnd"/>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51E4F22D" w14:textId="77777777" w:rsidR="00C11615" w:rsidRDefault="00C11615" w:rsidP="00C11615">
      <w:pPr>
        <w:spacing w:line="240" w:lineRule="auto"/>
        <w:ind w:firstLine="0"/>
      </w:pPr>
      <w:r>
        <w:tab/>
        <w:t>Данное средство позволяет провести:</w:t>
      </w:r>
    </w:p>
    <w:p w14:paraId="572B8568" w14:textId="77777777" w:rsidR="00C11615" w:rsidRDefault="00C11615" w:rsidP="00D54FA5">
      <w:pPr>
        <w:pStyle w:val="ListParagraph"/>
        <w:numPr>
          <w:ilvl w:val="0"/>
          <w:numId w:val="18"/>
        </w:numPr>
        <w:spacing w:line="240" w:lineRule="auto"/>
      </w:pPr>
      <w:proofErr w:type="spellStart"/>
      <w:r w:rsidRPr="00C11615">
        <w:rPr>
          <w:i/>
        </w:rPr>
        <w:t>Hotspot</w:t>
      </w:r>
      <w:proofErr w:type="spellEnd"/>
      <w:r w:rsidRPr="00C11615">
        <w:rPr>
          <w:i/>
        </w:rPr>
        <w:t>-анализ</w:t>
      </w:r>
      <w:r>
        <w:t xml:space="preserve">. «На что моя программа тратит вычислительное время процессора?» Нам необходимо знать те места в программе, </w:t>
      </w:r>
      <w:proofErr w:type="spellStart"/>
      <w:r>
        <w:t>Hotspot</w:t>
      </w:r>
      <w:proofErr w:type="spellEnd"/>
      <w:r>
        <w:t xml:space="preserve">-функции, где больше всего тратится вычислительных ресурсов при исполнении, а также тот путь, по которому мы в эти места попали, т.е. </w:t>
      </w:r>
      <w:proofErr w:type="spellStart"/>
      <w:r>
        <w:t>стэк</w:t>
      </w:r>
      <w:proofErr w:type="spellEnd"/>
      <w:r>
        <w:t xml:space="preserve"> вызовов.</w:t>
      </w:r>
    </w:p>
    <w:p w14:paraId="3BA9D78D" w14:textId="77777777" w:rsidR="00C11615" w:rsidRDefault="00C11615" w:rsidP="00D54FA5">
      <w:pPr>
        <w:pStyle w:val="ListParagraph"/>
        <w:numPr>
          <w:ilvl w:val="0"/>
          <w:numId w:val="18"/>
        </w:numPr>
        <w:spacing w:line="240" w:lineRule="auto"/>
      </w:pPr>
      <w:proofErr w:type="spellStart"/>
      <w:r w:rsidRPr="00C11615">
        <w:rPr>
          <w:i/>
        </w:rPr>
        <w:t>Concurrency</w:t>
      </w:r>
      <w:proofErr w:type="spellEnd"/>
      <w:r w:rsidRPr="00C11615">
        <w:rPr>
          <w:i/>
        </w:rPr>
        <w:t>-анализ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7DBEFDDB" w14:textId="77777777" w:rsidR="00C11615" w:rsidRDefault="00C11615" w:rsidP="00D54FA5">
      <w:pPr>
        <w:pStyle w:val="ListParagraph"/>
        <w:numPr>
          <w:ilvl w:val="0"/>
          <w:numId w:val="18"/>
        </w:numPr>
        <w:spacing w:line="240" w:lineRule="auto"/>
      </w:pPr>
      <w:proofErr w:type="spellStart"/>
      <w:r w:rsidRPr="00C11615">
        <w:rPr>
          <w:i/>
        </w:rPr>
        <w:t>Lock</w:t>
      </w:r>
      <w:proofErr w:type="spellEnd"/>
      <w:r w:rsidRPr="00C11615">
        <w:rPr>
          <w:i/>
        </w:rPr>
        <w:t xml:space="preserve"> &amp; </w:t>
      </w:r>
      <w:proofErr w:type="spellStart"/>
      <w:r w:rsidRPr="00C11615">
        <w:rPr>
          <w:i/>
        </w:rPr>
        <w:t>Wait</w:t>
      </w:r>
      <w:proofErr w:type="spellEnd"/>
      <w:r w:rsidRPr="00C11615">
        <w:rPr>
          <w:i/>
        </w:rPr>
        <w:t xml:space="preserve"> - анализ</w:t>
      </w:r>
      <w:r>
        <w:t xml:space="preserve">. «Где моя программа простаивает в ожидании синхронизации или операции ввода-вывода?» Поняв, что наша </w:t>
      </w:r>
      <w:r>
        <w:lastRenderedPageBreak/>
        <w:t>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231DBF42" w14:textId="77777777" w:rsidR="00740338" w:rsidRDefault="00740338" w:rsidP="00670F6A">
      <w:pPr>
        <w:pStyle w:val="3"/>
      </w:pPr>
      <w:bookmarkStart w:id="70" w:name="_Toc231024498"/>
      <w:r>
        <w:t xml:space="preserve">AMD </w:t>
      </w:r>
      <w:proofErr w:type="spellStart"/>
      <w:r w:rsidRPr="00740338">
        <w:t>CodeAnalyst</w:t>
      </w:r>
      <w:proofErr w:type="spellEnd"/>
      <w:r w:rsidRPr="00740338">
        <w:t xml:space="preserve"> Performance Analyzer</w:t>
      </w:r>
      <w:bookmarkEnd w:id="70"/>
    </w:p>
    <w:p w14:paraId="473F14D4" w14:textId="77777777" w:rsidR="00570427" w:rsidRDefault="00570427" w:rsidP="00570427">
      <w:pPr>
        <w:keepNext/>
        <w:ind w:firstLine="0"/>
      </w:pPr>
      <w:r>
        <w:rPr>
          <w:noProof/>
          <w:lang w:val="en-US" w:eastAsia="en-US"/>
        </w:rPr>
        <w:drawing>
          <wp:inline distT="0" distB="0" distL="0" distR="0" wp14:anchorId="4BC79998" wp14:editId="435C2F77">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9"/>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5A0ED84A" w14:textId="115B61D8" w:rsidR="00740338" w:rsidRPr="00E5460D" w:rsidRDefault="00570427" w:rsidP="00570427">
      <w:pPr>
        <w:pStyle w:val="Caption"/>
        <w:rPr>
          <w:lang w:val="en-US"/>
        </w:rPr>
      </w:pPr>
      <w:r>
        <w:t>Рис</w:t>
      </w:r>
      <w:r w:rsidRPr="00570427">
        <w:rPr>
          <w:lang w:val="en-US"/>
        </w:rPr>
        <w:t xml:space="preserve">. </w:t>
      </w:r>
      <w:r w:rsidR="00881E14">
        <w:rPr>
          <w:lang w:val="en-US"/>
        </w:rPr>
        <w:fldChar w:fldCharType="begin"/>
      </w:r>
      <w:r w:rsidR="00881E14">
        <w:rPr>
          <w:lang w:val="en-US"/>
        </w:rPr>
        <w:instrText xml:space="preserve"> STYLEREF 1 \s </w:instrText>
      </w:r>
      <w:r w:rsidR="00881E14">
        <w:rPr>
          <w:lang w:val="en-US"/>
        </w:rPr>
        <w:fldChar w:fldCharType="separate"/>
      </w:r>
      <w:proofErr w:type="gramStart"/>
      <w:r w:rsidR="00881E14">
        <w:rPr>
          <w:noProof/>
          <w:lang w:val="en-US"/>
        </w:rPr>
        <w:t>2</w:t>
      </w:r>
      <w:r w:rsidR="00881E14">
        <w:rPr>
          <w:lang w:val="en-US"/>
        </w:rPr>
        <w:fldChar w:fldCharType="end"/>
      </w:r>
      <w:r w:rsidR="00881E14">
        <w:rPr>
          <w:lang w:val="en-US"/>
        </w:rPr>
        <w:t>.</w:t>
      </w:r>
      <w:r w:rsidR="00881E14">
        <w:rPr>
          <w:lang w:val="en-US"/>
        </w:rPr>
        <w:fldChar w:fldCharType="begin"/>
      </w:r>
      <w:r w:rsidR="00881E14">
        <w:rPr>
          <w:lang w:val="en-US"/>
        </w:rPr>
        <w:instrText xml:space="preserve"> SEQ Рис. \* ARABIC \s 1 </w:instrText>
      </w:r>
      <w:r w:rsidR="00881E14">
        <w:rPr>
          <w:lang w:val="en-US"/>
        </w:rPr>
        <w:fldChar w:fldCharType="separate"/>
      </w:r>
      <w:r w:rsidR="00881E14">
        <w:rPr>
          <w:noProof/>
          <w:lang w:val="en-US"/>
        </w:rPr>
        <w:t>9</w:t>
      </w:r>
      <w:r w:rsidR="00881E14">
        <w:rPr>
          <w:lang w:val="en-US"/>
        </w:rPr>
        <w:fldChar w:fldCharType="end"/>
      </w:r>
      <w:r w:rsidRPr="00570427">
        <w:rPr>
          <w:lang w:val="en-US"/>
        </w:rPr>
        <w:t>.</w:t>
      </w:r>
      <w:proofErr w:type="gramEnd"/>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w:t>
      </w:r>
      <w:proofErr w:type="spellStart"/>
      <w:r w:rsidRPr="00570427">
        <w:rPr>
          <w:lang w:val="en-US"/>
        </w:rPr>
        <w:t>CodeAnalyst</w:t>
      </w:r>
      <w:proofErr w:type="spellEnd"/>
      <w:r w:rsidRPr="00570427">
        <w:rPr>
          <w:lang w:val="en-US"/>
        </w:rPr>
        <w:t xml:space="preserve"> Performance Analyzer</w:t>
      </w:r>
    </w:p>
    <w:p w14:paraId="068C6F78" w14:textId="77777777" w:rsidR="005D2F37" w:rsidRPr="00E5460D" w:rsidRDefault="005D2F37" w:rsidP="005D2F37">
      <w:r>
        <w:t>Аналогичное</w:t>
      </w:r>
      <w:r w:rsidRPr="005D2F37">
        <w:t xml:space="preserve"> </w:t>
      </w:r>
      <w:r>
        <w:rPr>
          <w:lang w:val="en-US"/>
        </w:rPr>
        <w:t>Intel</w:t>
      </w:r>
      <w:r w:rsidRPr="005D2F37">
        <w:t xml:space="preserve"> </w:t>
      </w:r>
      <w:proofErr w:type="spellStart"/>
      <w:r>
        <w:rPr>
          <w:lang w:val="en-US"/>
        </w:rPr>
        <w:t>VTune</w:t>
      </w:r>
      <w:proofErr w:type="spellEnd"/>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549D073D" w14:textId="77777777" w:rsidR="005D2F37" w:rsidRDefault="007D1FC3" w:rsidP="00670F6A">
      <w:pPr>
        <w:pStyle w:val="3"/>
      </w:pPr>
      <w:bookmarkStart w:id="71" w:name="_Toc231024499"/>
      <w:r>
        <w:lastRenderedPageBreak/>
        <w:t xml:space="preserve">Apple </w:t>
      </w:r>
      <w:proofErr w:type="spellStart"/>
      <w:r>
        <w:t>XCode</w:t>
      </w:r>
      <w:proofErr w:type="spellEnd"/>
      <w:r>
        <w:t xml:space="preserve"> </w:t>
      </w:r>
      <w:r w:rsidRPr="007D1FC3">
        <w:t>Instruments</w:t>
      </w:r>
      <w:bookmarkEnd w:id="71"/>
    </w:p>
    <w:p w14:paraId="272B954A" w14:textId="77777777" w:rsidR="007D1FC3" w:rsidRDefault="007D1FC3" w:rsidP="007D1FC3">
      <w:pPr>
        <w:keepNext/>
        <w:ind w:firstLine="0"/>
      </w:pPr>
      <w:r>
        <w:rPr>
          <w:noProof/>
          <w:lang w:val="en-US" w:eastAsia="en-US"/>
        </w:rPr>
        <w:drawing>
          <wp:inline distT="0" distB="0" distL="0" distR="0" wp14:anchorId="4295BA80" wp14:editId="0520AB47">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20"/>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E0B0176" w14:textId="2A86FE27" w:rsidR="007D1FC3" w:rsidRPr="007D1FC3" w:rsidRDefault="007D1FC3" w:rsidP="007D1FC3">
      <w:pPr>
        <w:pStyle w:val="Caption"/>
      </w:pPr>
      <w:r>
        <w:t xml:space="preserve">Рис. </w:t>
      </w:r>
      <w:fldSimple w:instr=" STYLEREF 1 \s ">
        <w:r w:rsidR="00881E14">
          <w:rPr>
            <w:noProof/>
          </w:rPr>
          <w:t>2</w:t>
        </w:r>
      </w:fldSimple>
      <w:r w:rsidR="00881E14">
        <w:t>.</w:t>
      </w:r>
      <w:fldSimple w:instr=" SEQ Рис. \* ARABIC \s 1 ">
        <w:r w:rsidR="00881E14">
          <w:rPr>
            <w:noProof/>
          </w:rPr>
          <w:t>10</w:t>
        </w:r>
      </w:fldSimple>
      <w:r>
        <w:t xml:space="preserve">. Снимок экрана с набором инструментов анализа работы приложения </w:t>
      </w:r>
      <w:r>
        <w:rPr>
          <w:lang w:val="en-US"/>
        </w:rPr>
        <w:t>Apple</w:t>
      </w:r>
      <w:r w:rsidRPr="007D1FC3">
        <w:t xml:space="preserve"> </w:t>
      </w:r>
      <w:proofErr w:type="spellStart"/>
      <w:r>
        <w:rPr>
          <w:lang w:val="en-US"/>
        </w:rPr>
        <w:t>XCode</w:t>
      </w:r>
      <w:proofErr w:type="spellEnd"/>
      <w:r w:rsidRPr="007D1FC3">
        <w:t xml:space="preserve"> </w:t>
      </w:r>
      <w:r>
        <w:rPr>
          <w:lang w:val="en-US"/>
        </w:rPr>
        <w:t>Instruments</w:t>
      </w:r>
    </w:p>
    <w:p w14:paraId="1743F3F2"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proofErr w:type="spellStart"/>
      <w:r>
        <w:rPr>
          <w:lang w:val="en-US"/>
        </w:rPr>
        <w:t>XCode</w:t>
      </w:r>
      <w:proofErr w:type="spellEnd"/>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24F249DB" w14:textId="77777777" w:rsidR="00DF1924" w:rsidRDefault="00D639AF" w:rsidP="00670F6A">
      <w:pPr>
        <w:pStyle w:val="3"/>
      </w:pPr>
      <w:bookmarkStart w:id="72" w:name="_Toc231024500"/>
      <w:r>
        <w:t xml:space="preserve">GNU </w:t>
      </w:r>
      <w:proofErr w:type="spellStart"/>
      <w:r w:rsidR="009160C4">
        <w:t>Valgrind</w:t>
      </w:r>
      <w:bookmarkEnd w:id="72"/>
      <w:proofErr w:type="spellEnd"/>
    </w:p>
    <w:p w14:paraId="7E082036" w14:textId="77777777" w:rsidR="009160C4" w:rsidRDefault="00DF1924" w:rsidP="009160C4">
      <w:pPr>
        <w:keepNext/>
        <w:ind w:firstLine="0"/>
        <w:jc w:val="center"/>
      </w:pPr>
      <w:r>
        <w:rPr>
          <w:noProof/>
          <w:lang w:val="en-US" w:eastAsia="en-US"/>
        </w:rPr>
        <w:drawing>
          <wp:inline distT="0" distB="0" distL="0" distR="0" wp14:anchorId="5157700D" wp14:editId="22727179">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18C8A6AA" w14:textId="5978166C" w:rsidR="00DF1924" w:rsidRPr="00953872" w:rsidRDefault="009160C4" w:rsidP="009160C4">
      <w:pPr>
        <w:pStyle w:val="Caption"/>
      </w:pPr>
      <w:r>
        <w:t xml:space="preserve">Рис. </w:t>
      </w:r>
      <w:fldSimple w:instr=" STYLEREF 1 \s ">
        <w:r w:rsidR="00881E14">
          <w:rPr>
            <w:noProof/>
          </w:rPr>
          <w:t>2</w:t>
        </w:r>
      </w:fldSimple>
      <w:r w:rsidR="00881E14">
        <w:t>.</w:t>
      </w:r>
      <w:fldSimple w:instr=" SEQ Рис. \* ARABIC \s 1 ">
        <w:r w:rsidR="00881E14">
          <w:rPr>
            <w:noProof/>
          </w:rPr>
          <w:t>11</w:t>
        </w:r>
      </w:fldSimple>
      <w:r>
        <w:t xml:space="preserve">. Снимок окна терминала с результатами профилирования программы </w:t>
      </w:r>
      <w:proofErr w:type="spellStart"/>
      <w:r w:rsidR="00953872">
        <w:rPr>
          <w:lang w:val="en-US"/>
        </w:rPr>
        <w:t>Valgrind</w:t>
      </w:r>
      <w:proofErr w:type="spellEnd"/>
    </w:p>
    <w:p w14:paraId="64AE82B9"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15D9F18A" w14:textId="77777777" w:rsidR="00953872" w:rsidRDefault="00953872" w:rsidP="00670F6A">
      <w:pPr>
        <w:pStyle w:val="3"/>
      </w:pPr>
      <w:bookmarkStart w:id="73" w:name="_Toc231024501"/>
      <w:proofErr w:type="spellStart"/>
      <w:r>
        <w:lastRenderedPageBreak/>
        <w:t>Сравнение</w:t>
      </w:r>
      <w:proofErr w:type="spellEnd"/>
      <w:r>
        <w:t xml:space="preserve"> </w:t>
      </w:r>
      <w:proofErr w:type="spellStart"/>
      <w:r>
        <w:t>средств</w:t>
      </w:r>
      <w:proofErr w:type="spellEnd"/>
      <w:r>
        <w:t xml:space="preserve"> </w:t>
      </w:r>
      <w:proofErr w:type="spellStart"/>
      <w:r>
        <w:t>профилирования</w:t>
      </w:r>
      <w:bookmarkEnd w:id="73"/>
      <w:proofErr w:type="spellEnd"/>
    </w:p>
    <w:p w14:paraId="6513F80C"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4A1FD80C" w14:textId="77777777" w:rsidR="00414AB1" w:rsidRPr="00414AB1" w:rsidRDefault="00414AB1" w:rsidP="00414AB1">
      <w:pPr>
        <w:pStyle w:val="Caption"/>
        <w:jc w:val="left"/>
      </w:pPr>
      <w:r>
        <w:t xml:space="preserve">Табл. </w:t>
      </w:r>
      <w:fldSimple w:instr=" STYLEREF 1 \s ">
        <w:r w:rsidR="00C46737">
          <w:rPr>
            <w:noProof/>
          </w:rPr>
          <w:t>2</w:t>
        </w:r>
      </w:fldSimple>
      <w:r>
        <w:t>.</w:t>
      </w:r>
      <w:fldSimple w:instr=" SEQ Табл. \* ARABIC \s 1 ">
        <w:r w:rsidR="00C46737">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7F312169" w14:textId="77777777" w:rsidTr="00414AB1">
        <w:tc>
          <w:tcPr>
            <w:tcW w:w="2235" w:type="dxa"/>
            <w:shd w:val="pct12" w:color="auto" w:fill="auto"/>
            <w:vAlign w:val="center"/>
          </w:tcPr>
          <w:p w14:paraId="42B02F95"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7C1E3E31" w14:textId="77777777" w:rsidR="00953872" w:rsidRPr="00D639AF" w:rsidRDefault="00953872" w:rsidP="00D639AF">
            <w:pPr>
              <w:ind w:firstLine="0"/>
              <w:jc w:val="center"/>
              <w:rPr>
                <w:b/>
                <w:szCs w:val="28"/>
                <w:lang w:val="en-US"/>
              </w:rPr>
            </w:pPr>
            <w:proofErr w:type="spellStart"/>
            <w:r w:rsidRPr="00D639AF">
              <w:rPr>
                <w:b/>
                <w:szCs w:val="28"/>
              </w:rPr>
              <w:t>Функц</w:t>
            </w:r>
            <w:proofErr w:type="spellEnd"/>
            <w:r w:rsidR="00D639AF" w:rsidRPr="00D639AF">
              <w:rPr>
                <w:b/>
                <w:szCs w:val="28"/>
                <w:lang w:val="en-US"/>
              </w:rPr>
              <w:t>.</w:t>
            </w:r>
          </w:p>
        </w:tc>
        <w:tc>
          <w:tcPr>
            <w:tcW w:w="1276" w:type="dxa"/>
            <w:shd w:val="pct12" w:color="auto" w:fill="auto"/>
            <w:vAlign w:val="center"/>
          </w:tcPr>
          <w:p w14:paraId="2F44E08D"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006759B8"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17E988D1"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5326A67"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2A28EDA2" w14:textId="77777777" w:rsidR="00953872" w:rsidRPr="00414AB1" w:rsidRDefault="00953872" w:rsidP="00414AB1">
            <w:pPr>
              <w:ind w:firstLine="0"/>
              <w:jc w:val="center"/>
              <w:rPr>
                <w:b/>
                <w:szCs w:val="28"/>
                <w:lang w:val="en-US"/>
              </w:rPr>
            </w:pPr>
            <w:proofErr w:type="spellStart"/>
            <w:r w:rsidRPr="00D639AF">
              <w:rPr>
                <w:b/>
                <w:szCs w:val="28"/>
              </w:rPr>
              <w:t>Беспл</w:t>
            </w:r>
            <w:proofErr w:type="spellEnd"/>
            <w:r w:rsidR="00414AB1">
              <w:rPr>
                <w:b/>
                <w:szCs w:val="28"/>
                <w:lang w:val="en-US"/>
              </w:rPr>
              <w:t>.</w:t>
            </w:r>
          </w:p>
        </w:tc>
      </w:tr>
      <w:tr w:rsidR="00D639AF" w:rsidRPr="00D639AF" w14:paraId="235B0D7F" w14:textId="77777777" w:rsidTr="00414AB1">
        <w:tc>
          <w:tcPr>
            <w:tcW w:w="2235" w:type="dxa"/>
          </w:tcPr>
          <w:p w14:paraId="1ADBB6E0" w14:textId="77777777" w:rsidR="00953872" w:rsidRPr="00D639AF" w:rsidRDefault="00D639AF" w:rsidP="00953872">
            <w:pPr>
              <w:ind w:firstLine="0"/>
              <w:rPr>
                <w:szCs w:val="28"/>
                <w:lang w:val="en-US"/>
              </w:rPr>
            </w:pPr>
            <w:r w:rsidRPr="00D639AF">
              <w:rPr>
                <w:szCs w:val="28"/>
                <w:lang w:val="en-US"/>
              </w:rPr>
              <w:t xml:space="preserve">Concurrency </w:t>
            </w:r>
            <w:proofErr w:type="spellStart"/>
            <w:r w:rsidRPr="00D639AF">
              <w:rPr>
                <w:szCs w:val="28"/>
                <w:lang w:val="en-US"/>
              </w:rPr>
              <w:t>Vizualizer</w:t>
            </w:r>
            <w:proofErr w:type="spellEnd"/>
          </w:p>
        </w:tc>
        <w:tc>
          <w:tcPr>
            <w:tcW w:w="1275" w:type="dxa"/>
            <w:vAlign w:val="center"/>
          </w:tcPr>
          <w:p w14:paraId="7A03816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388E219"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556DF94"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50CC0C6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F04AAE1"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11C3CF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8705DAE" w14:textId="77777777" w:rsidTr="00414AB1">
        <w:tc>
          <w:tcPr>
            <w:tcW w:w="2235" w:type="dxa"/>
          </w:tcPr>
          <w:p w14:paraId="77218518" w14:textId="77777777" w:rsidR="00953872" w:rsidRPr="00D639AF" w:rsidRDefault="00D639AF" w:rsidP="00953872">
            <w:pPr>
              <w:ind w:firstLine="0"/>
              <w:rPr>
                <w:szCs w:val="28"/>
              </w:rPr>
            </w:pP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p>
        </w:tc>
        <w:tc>
          <w:tcPr>
            <w:tcW w:w="1275" w:type="dxa"/>
            <w:vAlign w:val="center"/>
          </w:tcPr>
          <w:p w14:paraId="5BFBE04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8D7053D"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1BF0D705"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017596D7"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728562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17ECC4D"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B98FD30" w14:textId="77777777" w:rsidTr="00414AB1">
        <w:tc>
          <w:tcPr>
            <w:tcW w:w="2235" w:type="dxa"/>
          </w:tcPr>
          <w:p w14:paraId="09C6CB26" w14:textId="77777777" w:rsidR="00953872" w:rsidRPr="00D639AF" w:rsidRDefault="00D639AF" w:rsidP="00953872">
            <w:pPr>
              <w:ind w:firstLine="0"/>
              <w:rPr>
                <w:szCs w:val="28"/>
              </w:rPr>
            </w:pPr>
            <w:proofErr w:type="spellStart"/>
            <w:r w:rsidRPr="00D639AF">
              <w:rPr>
                <w:szCs w:val="28"/>
              </w:rPr>
              <w:t>Performance</w:t>
            </w:r>
            <w:proofErr w:type="spellEnd"/>
            <w:r w:rsidRPr="00D639AF">
              <w:rPr>
                <w:szCs w:val="28"/>
              </w:rPr>
              <w:t xml:space="preserve"> </w:t>
            </w:r>
            <w:proofErr w:type="spellStart"/>
            <w:r w:rsidRPr="00D639AF">
              <w:rPr>
                <w:szCs w:val="28"/>
              </w:rPr>
              <w:t>Analyzer</w:t>
            </w:r>
            <w:proofErr w:type="spellEnd"/>
          </w:p>
        </w:tc>
        <w:tc>
          <w:tcPr>
            <w:tcW w:w="1275" w:type="dxa"/>
            <w:vAlign w:val="center"/>
          </w:tcPr>
          <w:p w14:paraId="2A6C197E"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01AC27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DA2A126"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130D13D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7BDC057"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588C922"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426D35D9" w14:textId="77777777" w:rsidTr="00414AB1">
        <w:tc>
          <w:tcPr>
            <w:tcW w:w="2235" w:type="dxa"/>
          </w:tcPr>
          <w:p w14:paraId="2735DA21" w14:textId="77777777" w:rsidR="00953872" w:rsidRPr="00D639AF" w:rsidRDefault="00D639AF" w:rsidP="00953872">
            <w:pPr>
              <w:ind w:firstLine="0"/>
              <w:rPr>
                <w:szCs w:val="28"/>
              </w:rPr>
            </w:pPr>
            <w:proofErr w:type="spellStart"/>
            <w:r w:rsidRPr="00D639AF">
              <w:rPr>
                <w:szCs w:val="28"/>
              </w:rPr>
              <w:t>Instruments</w:t>
            </w:r>
            <w:proofErr w:type="spellEnd"/>
          </w:p>
        </w:tc>
        <w:tc>
          <w:tcPr>
            <w:tcW w:w="1275" w:type="dxa"/>
            <w:vAlign w:val="center"/>
          </w:tcPr>
          <w:p w14:paraId="57FDE699"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428467C7"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6C8E2238"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23C3B1E3"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58C088A"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8305D05"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03E107E4" w14:textId="77777777" w:rsidTr="00414AB1">
        <w:tc>
          <w:tcPr>
            <w:tcW w:w="2235" w:type="dxa"/>
          </w:tcPr>
          <w:p w14:paraId="72B7A60A" w14:textId="77777777" w:rsidR="00953872" w:rsidRPr="00D639AF" w:rsidRDefault="00953872" w:rsidP="00953872">
            <w:pPr>
              <w:ind w:firstLine="0"/>
              <w:rPr>
                <w:szCs w:val="28"/>
                <w:lang w:val="en-US"/>
              </w:rPr>
            </w:pPr>
            <w:proofErr w:type="spellStart"/>
            <w:r w:rsidRPr="00D639AF">
              <w:rPr>
                <w:szCs w:val="28"/>
                <w:lang w:val="en-US"/>
              </w:rPr>
              <w:t>Valgrind</w:t>
            </w:r>
            <w:proofErr w:type="spellEnd"/>
          </w:p>
        </w:tc>
        <w:tc>
          <w:tcPr>
            <w:tcW w:w="1275" w:type="dxa"/>
            <w:vAlign w:val="center"/>
          </w:tcPr>
          <w:p w14:paraId="0A69B02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3980FB4"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4B9F3B11"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6A9CA6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AC59E7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7A5E0489" w14:textId="77777777" w:rsidR="00953872" w:rsidRPr="00D639AF" w:rsidRDefault="00D639AF" w:rsidP="00414AB1">
            <w:pPr>
              <w:keepNext/>
              <w:ind w:firstLine="0"/>
              <w:jc w:val="center"/>
              <w:rPr>
                <w:szCs w:val="28"/>
                <w:lang w:val="en-US"/>
              </w:rPr>
            </w:pPr>
            <w:r w:rsidRPr="00D639AF">
              <w:rPr>
                <w:szCs w:val="28"/>
                <w:lang w:val="en-US"/>
              </w:rPr>
              <w:t>+</w:t>
            </w:r>
          </w:p>
        </w:tc>
      </w:tr>
    </w:tbl>
    <w:p w14:paraId="6AF85CB7" w14:textId="77777777" w:rsidR="00C7370C" w:rsidRDefault="00C7370C" w:rsidP="00C11615">
      <w:pPr>
        <w:spacing w:line="240" w:lineRule="auto"/>
        <w:ind w:firstLine="0"/>
      </w:pPr>
      <w:r>
        <w:tab/>
      </w:r>
    </w:p>
    <w:p w14:paraId="5509BCBC" w14:textId="77777777" w:rsidR="00C7370C" w:rsidRDefault="00C7370C" w:rsidP="00C11615">
      <w:pPr>
        <w:spacing w:line="240" w:lineRule="auto"/>
        <w:ind w:firstLine="0"/>
      </w:pPr>
      <w:r>
        <w:tab/>
        <w:t>Следовательно, наиболее подходящими вариантами являются:</w:t>
      </w:r>
    </w:p>
    <w:p w14:paraId="719A53A2" w14:textId="77777777" w:rsidR="00C7370C" w:rsidRPr="009D63B1" w:rsidRDefault="003B6227" w:rsidP="00D54FA5">
      <w:pPr>
        <w:pStyle w:val="ListParagraph"/>
        <w:numPr>
          <w:ilvl w:val="0"/>
          <w:numId w:val="19"/>
        </w:numPr>
        <w:spacing w:line="240" w:lineRule="auto"/>
      </w:pPr>
      <w:r w:rsidRPr="00D639AF">
        <w:rPr>
          <w:szCs w:val="28"/>
          <w:lang w:val="en-US"/>
        </w:rPr>
        <w:t xml:space="preserve">Concurrency </w:t>
      </w:r>
      <w:proofErr w:type="spellStart"/>
      <w:r w:rsidRPr="00D639AF">
        <w:rPr>
          <w:szCs w:val="28"/>
          <w:lang w:val="en-US"/>
        </w:rPr>
        <w:t>Vizualizer</w:t>
      </w:r>
      <w:proofErr w:type="spellEnd"/>
      <w:r w:rsidR="009D63B1">
        <w:rPr>
          <w:szCs w:val="28"/>
        </w:rPr>
        <w:t xml:space="preserve"> для </w:t>
      </w:r>
      <w:r w:rsidR="009D63B1">
        <w:rPr>
          <w:szCs w:val="28"/>
          <w:lang w:val="en-US"/>
        </w:rPr>
        <w:t>Windows</w:t>
      </w:r>
    </w:p>
    <w:p w14:paraId="488757CD"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0B402752"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proofErr w:type="spellStart"/>
      <w:r w:rsidRPr="00D639AF">
        <w:rPr>
          <w:szCs w:val="28"/>
        </w:rPr>
        <w:t>VTune</w:t>
      </w:r>
      <w:proofErr w:type="spellEnd"/>
      <w:r w:rsidRPr="00D639AF">
        <w:rPr>
          <w:szCs w:val="28"/>
        </w:rPr>
        <w:t xml:space="preserve"> </w:t>
      </w:r>
      <w:proofErr w:type="spellStart"/>
      <w:r w:rsidRPr="00D639AF">
        <w:rPr>
          <w:szCs w:val="28"/>
        </w:rPr>
        <w:t>Amplifier</w:t>
      </w:r>
      <w:proofErr w:type="spellEnd"/>
      <w:r>
        <w:t>, т.к. оно вполне подходит для проведения исследовательской работы, учитывая возможность использования пробной 30-тидневной версии.</w:t>
      </w:r>
    </w:p>
    <w:p w14:paraId="37313215" w14:textId="77777777" w:rsidR="00E5460D" w:rsidRDefault="00E5460D">
      <w:pPr>
        <w:spacing w:line="240" w:lineRule="auto"/>
        <w:ind w:firstLine="0"/>
        <w:jc w:val="left"/>
      </w:pPr>
      <w:r>
        <w:br w:type="page"/>
      </w:r>
    </w:p>
    <w:p w14:paraId="755B196E" w14:textId="77777777" w:rsidR="005F16DB" w:rsidRDefault="00403A5B" w:rsidP="00E5460D">
      <w:pPr>
        <w:pStyle w:val="Heading2"/>
        <w:rPr>
          <w:rFonts w:cs="Times New Roman"/>
        </w:rPr>
      </w:pPr>
      <w:bookmarkStart w:id="74" w:name="_Toc231024502"/>
      <w:r>
        <w:rPr>
          <w:rFonts w:cs="Times New Roman"/>
        </w:rPr>
        <w:lastRenderedPageBreak/>
        <w:t>Разработка системы тестов для моделирования работы потоков</w:t>
      </w:r>
      <w:bookmarkEnd w:id="74"/>
    </w:p>
    <w:p w14:paraId="42EB8DF1" w14:textId="77777777"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61B12F7D" w14:textId="77777777"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6577BF8D" w14:textId="77777777"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w:t>
      </w:r>
      <w:proofErr w:type="spellStart"/>
      <w:r w:rsidR="00330941">
        <w:t>ество</w:t>
      </w:r>
      <w:proofErr w:type="spellEnd"/>
      <w:r w:rsidR="00330941">
        <w:t xml:space="preserve"> из </w:t>
      </w:r>
      <w:r w:rsidR="00330941">
        <w:rPr>
          <w:lang w:val="en-US"/>
        </w:rPr>
        <w:t>N</w:t>
      </w:r>
      <w:r w:rsidR="00330941" w:rsidRPr="0041498A">
        <w:t xml:space="preserve"> </w:t>
      </w:r>
      <w:r w:rsidR="00330941">
        <w:t>тестов</w:t>
      </w:r>
      <w:r>
        <w:t xml:space="preserve">, </w:t>
      </w:r>
      <w:r>
        <w:rPr>
          <w:lang w:val="en-US"/>
        </w:rPr>
        <w:t>p</w:t>
      </w:r>
      <w:r w:rsidRPr="0041498A">
        <w:t xml:space="preserve"> –</w:t>
      </w:r>
      <w:r>
        <w:t xml:space="preserve"> функция, возвращающая множество параметров, охватываемых тестом.</w:t>
      </w:r>
    </w:p>
    <w:p w14:paraId="3DFC68B4" w14:textId="77777777"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sidRPr="0041498A">
        <w:t>%</w:t>
      </w:r>
      <w:r>
        <w:t xml:space="preserve"> вклад</w:t>
      </w:r>
      <w:r w:rsidR="008C0B27">
        <w:t xml:space="preserve">, а фактор </w:t>
      </w:r>
      <w:r w:rsidR="008C0B27">
        <w:rPr>
          <w:lang w:val="en-US"/>
        </w:rPr>
        <w:t>C</w:t>
      </w:r>
      <w:r w:rsidR="008C0B27" w:rsidRPr="0041498A">
        <w:t xml:space="preserve">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17498B1F" w14:textId="77777777"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Mac</w:t>
      </w:r>
      <w:r w:rsidRPr="00132A85">
        <w:t xml:space="preserve"> </w:t>
      </w:r>
      <w:r>
        <w:rPr>
          <w:lang w:val="en-US"/>
        </w:rPr>
        <w:t>OS</w:t>
      </w:r>
      <w:r w:rsidRPr="00132A85">
        <w:t xml:space="preserve"> </w:t>
      </w:r>
      <w:r>
        <w:t xml:space="preserve">и </w:t>
      </w:r>
      <w:r w:rsidR="00B60670">
        <w:rPr>
          <w:lang w:val="en-US"/>
        </w:rPr>
        <w:t>Windows</w:t>
      </w:r>
      <w:r w:rsidR="00B60670" w:rsidRPr="00132A85">
        <w:t xml:space="preserve">.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B6AF3E8" w14:textId="77777777"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511C0EB4" w14:textId="77777777"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75"/>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GNU</w:t>
      </w:r>
      <w:r w:rsidR="00DB6905" w:rsidRPr="0041498A">
        <w:t xml:space="preserve"> </w:t>
      </w:r>
      <w:r w:rsidR="00DB6905">
        <w:rPr>
          <w:lang w:val="en-US"/>
        </w:rPr>
        <w:t>Portable</w:t>
      </w:r>
      <w:r w:rsidR="00DB6905" w:rsidRPr="0041498A">
        <w:t xml:space="preserve"> </w:t>
      </w:r>
      <w:r w:rsidR="00DB6905">
        <w:rPr>
          <w:lang w:val="en-US"/>
        </w:rPr>
        <w:t>Threads</w:t>
      </w:r>
      <w:r w:rsidR="00DB6905" w:rsidRPr="0041498A">
        <w:t xml:space="preserve"> </w:t>
      </w:r>
      <w:r w:rsidR="00DB6905">
        <w:t>рассчитаны на</w:t>
      </w:r>
      <w:r w:rsidR="00032B62">
        <w:t xml:space="preserve"> как можно больший охват </w:t>
      </w:r>
      <w:r w:rsidR="00032B62">
        <w:rPr>
          <w:lang w:val="en-US"/>
        </w:rPr>
        <w:t>UNIX</w:t>
      </w:r>
      <w:r w:rsidR="00032B62" w:rsidRPr="0041498A">
        <w:t>-</w:t>
      </w:r>
      <w:r w:rsidR="00032B62">
        <w:t xml:space="preserve">подобных систем и совместимость </w:t>
      </w:r>
      <w:r w:rsidR="00032B62">
        <w:rPr>
          <w:lang w:val="en-US"/>
        </w:rPr>
        <w:t>API</w:t>
      </w:r>
      <w:r w:rsidR="00032B62">
        <w:t xml:space="preserve">, а </w:t>
      </w:r>
      <w:r w:rsidR="00032B62">
        <w:rPr>
          <w:lang w:val="en-US"/>
        </w:rPr>
        <w:t>State</w:t>
      </w:r>
      <w:r w:rsidR="00032B62" w:rsidRPr="0041498A">
        <w:t xml:space="preserve"> </w:t>
      </w:r>
      <w:r w:rsidR="00032B62">
        <w:rPr>
          <w:lang w:val="en-US"/>
        </w:rPr>
        <w:t>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75"/>
      <w:r w:rsidR="00B838E3">
        <w:rPr>
          <w:rStyle w:val="CommentReference"/>
        </w:rPr>
        <w:commentReference w:id="75"/>
      </w:r>
      <w:r w:rsidR="00032B62">
        <w:t xml:space="preserve"> Поэтому расходы на создание/удаление </w:t>
      </w:r>
      <w:r>
        <w:t>потоков могут различаться.</w:t>
      </w:r>
    </w:p>
    <w:p w14:paraId="3C6D004F" w14:textId="77777777" w:rsidR="00BE2A8E" w:rsidRDefault="00BE2A8E" w:rsidP="00B838E3">
      <w:pPr>
        <w:pStyle w:val="ListParagraph"/>
        <w:numPr>
          <w:ilvl w:val="0"/>
          <w:numId w:val="23"/>
        </w:numPr>
        <w:ind w:left="0" w:firstLine="426"/>
      </w:pPr>
      <w:r>
        <w:t>Переключение контекста. Планировщик кооперативных потоков тратит меньше системных вызовов на смену</w:t>
      </w:r>
      <w:r w:rsidR="009F78AA">
        <w:t xml:space="preserve"> контекста, чем планировщик потоков ядра, поэтому этот фа</w:t>
      </w:r>
      <w:r w:rsidR="00492C55">
        <w:t>ктор также должен быть отмечен.</w:t>
      </w:r>
    </w:p>
    <w:p w14:paraId="3CB1A646" w14:textId="77777777" w:rsidR="00492C55" w:rsidRDefault="00492C55" w:rsidP="00B838E3">
      <w:pPr>
        <w:pStyle w:val="ListParagraph"/>
        <w:numPr>
          <w:ilvl w:val="0"/>
          <w:numId w:val="23"/>
        </w:numPr>
        <w:ind w:left="0" w:firstLine="426"/>
      </w:pPr>
      <w:r>
        <w:t>Работа с общей памятью. При работе с общей памятью возрастает вероятность кэш-промахов при использовании ее в нескольких потоках ядра. Этого же нельзя сказать в случае с кооперативны</w:t>
      </w:r>
      <w:r w:rsidR="00B4779C">
        <w:t>ми потоками, где доступ к памяти</w:t>
      </w:r>
      <w:r>
        <w:t xml:space="preserve"> всегда последовательный.</w:t>
      </w:r>
    </w:p>
    <w:p w14:paraId="0644A187" w14:textId="77777777" w:rsidR="00ED173D" w:rsidRDefault="00FE2326" w:rsidP="00B838E3">
      <w:pPr>
        <w:pStyle w:val="ListParagraph"/>
        <w:numPr>
          <w:ilvl w:val="0"/>
          <w:numId w:val="23"/>
        </w:numPr>
        <w:ind w:left="0" w:firstLine="426"/>
      </w:pPr>
      <w:r>
        <w:t>Длительные</w:t>
      </w:r>
      <w:r w:rsidR="009F78AA">
        <w:t>/короткие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r w:rsidR="009F78AA">
        <w:t xml:space="preserve"> В </w:t>
      </w:r>
      <w:r w:rsidR="009F78AA">
        <w:lastRenderedPageBreak/>
        <w:t>отличии от предыдущего теста будет варьироваться количество переключений, а не сравниваться их длительность.</w:t>
      </w:r>
    </w:p>
    <w:p w14:paraId="11F56035" w14:textId="77777777" w:rsidR="00605A4C" w:rsidRDefault="00605A4C" w:rsidP="00B838E3">
      <w:pPr>
        <w:pStyle w:val="ListParagraph"/>
        <w:numPr>
          <w:ilvl w:val="0"/>
          <w:numId w:val="23"/>
        </w:numPr>
        <w:ind w:left="0" w:firstLine="426"/>
      </w:pPr>
      <w:r>
        <w:t xml:space="preserve">Примитивы синхронизации. Требуется для исследования влияния издержек, относящихся к примитивам синхронизации: </w:t>
      </w:r>
      <w:proofErr w:type="spellStart"/>
      <w:r>
        <w:t>мьюте</w:t>
      </w:r>
      <w:r w:rsidR="000306A7">
        <w:t>к</w:t>
      </w:r>
      <w:r>
        <w:t>сам</w:t>
      </w:r>
      <w:proofErr w:type="spellEnd"/>
      <w:r>
        <w:t>, барьерам, семафорам, условиям, затворам.</w:t>
      </w:r>
    </w:p>
    <w:p w14:paraId="0D789285" w14:textId="5AAC7F34" w:rsidR="000306A7" w:rsidRDefault="004D7945" w:rsidP="00B838E3">
      <w:pPr>
        <w:pStyle w:val="ListParagraph"/>
        <w:numPr>
          <w:ilvl w:val="0"/>
          <w:numId w:val="23"/>
        </w:numPr>
        <w:ind w:left="0" w:firstLine="426"/>
      </w:pPr>
      <w:r>
        <w:t>Операции чтения/записи, работа с файловыми дескрипторами</w:t>
      </w:r>
      <w:r w:rsidR="00BE2A8E">
        <w:t>. Эти</w:t>
      </w:r>
      <w:r w:rsidR="000306A7">
        <w:t xml:space="preserve"> тест</w:t>
      </w:r>
      <w:r w:rsidR="00BE2A8E">
        <w:t>ы</w:t>
      </w:r>
      <w:r w:rsidR="000306A7">
        <w:t xml:space="preserve"> служ</w:t>
      </w:r>
      <w:r w:rsidR="00BE2A8E">
        <w:t>а</w:t>
      </w:r>
      <w:r w:rsidR="000306A7">
        <w:t>т для анализа влияния фактора, связанного с работой потока с файловыми дескрипторами.</w:t>
      </w:r>
    </w:p>
    <w:p w14:paraId="6599B3CF" w14:textId="77777777" w:rsidR="00E57197" w:rsidRDefault="005E47FE" w:rsidP="00E57197">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процессорное время, и в этой ситуации в </w:t>
      </w:r>
      <w:r>
        <w:rPr>
          <w:lang w:val="en-US"/>
        </w:rPr>
        <w:t>SMP</w:t>
      </w:r>
      <w:r w:rsidRPr="0041498A">
        <w:t xml:space="preserve"> </w:t>
      </w:r>
      <w:r>
        <w:t>системах с несколькими логическими ядрами возрастает количество «дорогих» кросс-ядерных переключений контекста потоков выполнения.</w:t>
      </w:r>
    </w:p>
    <w:p w14:paraId="5493EE94" w14:textId="77777777" w:rsidR="00E57197" w:rsidRDefault="00780605" w:rsidP="00780605">
      <w:pPr>
        <w:pStyle w:val="Heading2"/>
        <w:numPr>
          <w:ilvl w:val="2"/>
          <w:numId w:val="1"/>
        </w:numPr>
      </w:pPr>
      <w:bookmarkStart w:id="76" w:name="_Toc231024503"/>
      <w:r>
        <w:t>Создание/удаление потоков</w:t>
      </w:r>
      <w:bookmarkEnd w:id="76"/>
    </w:p>
    <w:p w14:paraId="532DBAAD" w14:textId="1D422B8F" w:rsidR="00277331" w:rsidRPr="00277331" w:rsidRDefault="00277331" w:rsidP="00277331">
      <w:r>
        <w:t>Самый простой тест, проверяющий создание/удаление потоков</w:t>
      </w:r>
      <w:r w:rsidR="000B35A2">
        <w:t>.</w:t>
      </w:r>
    </w:p>
    <w:p w14:paraId="4A349090" w14:textId="5E2BEE33" w:rsidR="00132A85" w:rsidRDefault="00E03169" w:rsidP="00132A85">
      <w:pPr>
        <w:keepNext/>
      </w:pPr>
      <w:r>
        <w:pict w14:anchorId="1B780521">
          <v:shape id="_x0000_i1030" type="#_x0000_t75" style="width:270.2pt;height:89.8pt">
            <v:imagedata r:id="rId22" o:title=""/>
          </v:shape>
        </w:pict>
      </w:r>
    </w:p>
    <w:p w14:paraId="5D9AB442" w14:textId="123926E9" w:rsidR="00CD06F7" w:rsidRDefault="00132A85" w:rsidP="00132A85">
      <w:pPr>
        <w:pStyle w:val="Caption"/>
        <w:jc w:val="both"/>
      </w:pPr>
      <w:r>
        <w:t xml:space="preserve">Рис. </w:t>
      </w:r>
      <w:fldSimple w:instr=" STYLEREF 1 \s ">
        <w:r w:rsidR="00881E14">
          <w:rPr>
            <w:noProof/>
          </w:rPr>
          <w:t>2</w:t>
        </w:r>
      </w:fldSimple>
      <w:r w:rsidR="00881E14">
        <w:t>.</w:t>
      </w:r>
      <w:fldSimple w:instr=" SEQ Рис. \* ARABIC \s 1 ">
        <w:r w:rsidR="00881E14">
          <w:rPr>
            <w:noProof/>
          </w:rPr>
          <w:t>12</w:t>
        </w:r>
      </w:fldSimple>
      <w:r>
        <w:t>. Блок-схема алгоритма работы тестовой задачи 3, создание и удаление потока</w:t>
      </w:r>
    </w:p>
    <w:p w14:paraId="130240EA" w14:textId="77777777" w:rsidR="00780605" w:rsidRDefault="00780605" w:rsidP="00780605">
      <w:pPr>
        <w:pStyle w:val="3"/>
        <w:rPr>
          <w:lang w:val="ru-RU"/>
        </w:rPr>
      </w:pPr>
      <w:bookmarkStart w:id="77" w:name="_Toc231024504"/>
      <w:r>
        <w:rPr>
          <w:lang w:val="ru-RU"/>
        </w:rPr>
        <w:t>Переключение контекста</w:t>
      </w:r>
      <w:bookmarkEnd w:id="77"/>
    </w:p>
    <w:p w14:paraId="52941C61" w14:textId="77777777" w:rsidR="00277331" w:rsidRPr="00277331" w:rsidRDefault="00277331" w:rsidP="00277331">
      <w:r>
        <w:t xml:space="preserve">Основа теста – команда </w:t>
      </w:r>
      <w:r w:rsidRPr="003F715D">
        <w:rPr>
          <w:i/>
          <w:lang w:val="en-US"/>
        </w:rPr>
        <w:t>yield</w:t>
      </w:r>
      <w:r>
        <w:rPr>
          <w:lang w:val="en-US"/>
        </w:rPr>
        <w:t xml:space="preserve">, </w:t>
      </w:r>
      <w:r>
        <w:t xml:space="preserve">передающая управление планировщику потоков для смены контекста потока выполнения. Для потоков </w:t>
      </w:r>
      <w:proofErr w:type="spellStart"/>
      <w:r>
        <w:rPr>
          <w:lang w:val="en-US"/>
        </w:rPr>
        <w:t>pthread</w:t>
      </w:r>
      <w:proofErr w:type="spellEnd"/>
      <w:r>
        <w:rPr>
          <w:lang w:val="en-US"/>
        </w:rPr>
        <w:t xml:space="preserve"> </w:t>
      </w:r>
      <w:r>
        <w:t xml:space="preserve">таковой является команда </w:t>
      </w:r>
      <w:proofErr w:type="spellStart"/>
      <w:r w:rsidRPr="003F715D">
        <w:rPr>
          <w:i/>
          <w:lang w:val="en-US"/>
        </w:rPr>
        <w:t>sched_yield</w:t>
      </w:r>
      <w:proofErr w:type="spellEnd"/>
      <w:r>
        <w:rPr>
          <w:lang w:val="en-US"/>
        </w:rPr>
        <w:t xml:space="preserve">, </w:t>
      </w:r>
      <w:proofErr w:type="spellStart"/>
      <w:r>
        <w:rPr>
          <w:lang w:val="en-US"/>
        </w:rPr>
        <w:t>для</w:t>
      </w:r>
      <w:proofErr w:type="spellEnd"/>
      <w:r>
        <w:rPr>
          <w:lang w:val="en-US"/>
        </w:rPr>
        <w:t xml:space="preserve"> State Threads – </w:t>
      </w:r>
      <w:proofErr w:type="spellStart"/>
      <w:r w:rsidRPr="00277331">
        <w:rPr>
          <w:i/>
          <w:lang w:val="en-US"/>
        </w:rPr>
        <w:t>st_yield</w:t>
      </w:r>
      <w:proofErr w:type="spellEnd"/>
      <w:r>
        <w:rPr>
          <w:lang w:val="en-US"/>
        </w:rPr>
        <w:t xml:space="preserve">, </w:t>
      </w:r>
      <w:r>
        <w:t xml:space="preserve">для </w:t>
      </w:r>
      <w:r>
        <w:rPr>
          <w:lang w:val="en-US"/>
        </w:rPr>
        <w:t xml:space="preserve">GNU Portable Threads – </w:t>
      </w:r>
      <w:proofErr w:type="spellStart"/>
      <w:r w:rsidRPr="00277331">
        <w:rPr>
          <w:i/>
          <w:lang w:val="en-US"/>
        </w:rPr>
        <w:t>pth_yield</w:t>
      </w:r>
      <w:proofErr w:type="spellEnd"/>
      <w:r>
        <w:rPr>
          <w:lang w:val="en-US"/>
        </w:rPr>
        <w:t>.</w:t>
      </w:r>
      <w:r>
        <w:t xml:space="preserve"> Данная команда производит смену контекста до истечения кванта времени (это касается только системных потоков), что позволяет поставить обе модели в равные условия.</w:t>
      </w:r>
    </w:p>
    <w:p w14:paraId="3B374663" w14:textId="62775FCF" w:rsidR="00277331" w:rsidRPr="00277331" w:rsidRDefault="00277331" w:rsidP="00277331">
      <w:r>
        <w:t>С целью сделать издержки на создание/удаление потоков незначительными в рамках данного теста было выбрано достаточно большое число итераций.</w:t>
      </w:r>
    </w:p>
    <w:p w14:paraId="58810AED" w14:textId="2FEB561F" w:rsidR="00132A85" w:rsidRDefault="002D27C2" w:rsidP="00132A85">
      <w:pPr>
        <w:pStyle w:val="BodyText"/>
        <w:keepNext/>
      </w:pPr>
      <w:r>
        <w:pict w14:anchorId="6669721E">
          <v:shape id="_x0000_i1031" type="#_x0000_t75" style="width:296.9pt;height:175.2pt">
            <v:imagedata r:id="rId23" o:title=""/>
          </v:shape>
        </w:pict>
      </w:r>
    </w:p>
    <w:p w14:paraId="698D0F98" w14:textId="4CAA3939" w:rsidR="00CD06F7" w:rsidRDefault="00132A85" w:rsidP="00132A85">
      <w:pPr>
        <w:pStyle w:val="Caption"/>
        <w:jc w:val="both"/>
      </w:pPr>
      <w:r>
        <w:t xml:space="preserve">Рис. </w:t>
      </w:r>
      <w:fldSimple w:instr=" STYLEREF 1 \s ">
        <w:r w:rsidR="00881E14">
          <w:rPr>
            <w:noProof/>
          </w:rPr>
          <w:t>2</w:t>
        </w:r>
      </w:fldSimple>
      <w:r w:rsidR="00881E14">
        <w:t>.</w:t>
      </w:r>
      <w:fldSimple w:instr=" SEQ Рис. \* ARABIC \s 1 ">
        <w:r w:rsidR="00881E14">
          <w:rPr>
            <w:noProof/>
          </w:rPr>
          <w:t>13</w:t>
        </w:r>
      </w:fldSimple>
      <w:r>
        <w:t>. Блок-схема алгоритма работы тестовой задачи 2, переключение контекста потока</w:t>
      </w:r>
    </w:p>
    <w:p w14:paraId="639C30D4" w14:textId="77777777" w:rsidR="00780605" w:rsidRDefault="00780605" w:rsidP="00780605">
      <w:pPr>
        <w:pStyle w:val="3"/>
        <w:rPr>
          <w:lang w:val="ru-RU"/>
        </w:rPr>
      </w:pPr>
      <w:bookmarkStart w:id="78" w:name="_Toc231024505"/>
      <w:r>
        <w:rPr>
          <w:lang w:val="ru-RU"/>
        </w:rPr>
        <w:t>Короткие вычисления</w:t>
      </w:r>
      <w:bookmarkEnd w:id="78"/>
    </w:p>
    <w:p w14:paraId="7A0A2375" w14:textId="55431A35" w:rsidR="00132A85" w:rsidRDefault="002D27C2" w:rsidP="00132A85">
      <w:pPr>
        <w:pStyle w:val="BodyText"/>
        <w:keepNext/>
      </w:pPr>
      <w:r>
        <w:pict w14:anchorId="764BCC66">
          <v:shape id="_x0000_i1032" type="#_x0000_t75" style="width:296.9pt;height:239.75pt">
            <v:imagedata r:id="rId24" o:title=""/>
          </v:shape>
        </w:pict>
      </w:r>
    </w:p>
    <w:p w14:paraId="71FF35AA" w14:textId="0FAAE287" w:rsidR="00CD06F7" w:rsidRDefault="00132A85" w:rsidP="00132A85">
      <w:pPr>
        <w:pStyle w:val="Caption"/>
        <w:jc w:val="both"/>
      </w:pPr>
      <w:r>
        <w:t xml:space="preserve">Рис. </w:t>
      </w:r>
      <w:fldSimple w:instr=" STYLEREF 1 \s ">
        <w:r w:rsidR="00881E14">
          <w:rPr>
            <w:noProof/>
          </w:rPr>
          <w:t>2</w:t>
        </w:r>
      </w:fldSimple>
      <w:r w:rsidR="00881E14">
        <w:t>.</w:t>
      </w:r>
      <w:fldSimple w:instr=" SEQ Рис. \* ARABIC \s 1 ">
        <w:r w:rsidR="00881E14">
          <w:rPr>
            <w:noProof/>
          </w:rPr>
          <w:t>14</w:t>
        </w:r>
      </w:fldSimple>
      <w:r>
        <w:t>. Блок-схема алгоритма работы тестовой задачи 1, короткие вычисления</w:t>
      </w:r>
    </w:p>
    <w:p w14:paraId="00C8FE37" w14:textId="77777777" w:rsidR="002D27C2" w:rsidRPr="000B35A2" w:rsidRDefault="002D27C2" w:rsidP="002D27C2">
      <w:pPr>
        <w:pStyle w:val="BodyText"/>
      </w:pPr>
      <w:r>
        <w:t>В тесте проводится серия коротких измерений длительностью 30мс.</w:t>
      </w:r>
    </w:p>
    <w:p w14:paraId="66BAA5D4" w14:textId="77777777" w:rsidR="00780605" w:rsidRDefault="00780605" w:rsidP="00780605">
      <w:pPr>
        <w:pStyle w:val="3"/>
        <w:rPr>
          <w:lang w:val="ru-RU"/>
        </w:rPr>
      </w:pPr>
      <w:bookmarkStart w:id="79" w:name="_Toc231024506"/>
      <w:r>
        <w:rPr>
          <w:lang w:val="ru-RU"/>
        </w:rPr>
        <w:t>Длительные вычисления</w:t>
      </w:r>
      <w:bookmarkEnd w:id="79"/>
    </w:p>
    <w:p w14:paraId="595DB7D4" w14:textId="47AFAC40" w:rsidR="00E03169" w:rsidRPr="00E03169" w:rsidRDefault="00AA6A95" w:rsidP="00521098">
      <w:r>
        <w:t>В тесте проводится серия коротких измерений длительностью 10с.</w:t>
      </w:r>
    </w:p>
    <w:p w14:paraId="2178A596" w14:textId="7F9ACDA1" w:rsidR="00132A85" w:rsidRDefault="00521098" w:rsidP="00132A85">
      <w:pPr>
        <w:pStyle w:val="BodyText"/>
        <w:keepNext/>
      </w:pPr>
      <w:r>
        <w:pict w14:anchorId="54ED6DA6">
          <v:shape id="_x0000_i1033" type="#_x0000_t75" style="width:4in;height:233.05pt">
            <v:imagedata r:id="rId25" o:title=""/>
          </v:shape>
        </w:pict>
      </w:r>
    </w:p>
    <w:p w14:paraId="2C7530BA" w14:textId="1EE18A74" w:rsidR="00CD06F7" w:rsidRPr="00CD06F7" w:rsidRDefault="00132A85" w:rsidP="00132A85">
      <w:pPr>
        <w:pStyle w:val="Caption"/>
        <w:jc w:val="both"/>
      </w:pPr>
      <w:r>
        <w:t xml:space="preserve">Рис. </w:t>
      </w:r>
      <w:fldSimple w:instr=" STYLEREF 1 \s ">
        <w:r w:rsidR="00881E14">
          <w:rPr>
            <w:noProof/>
          </w:rPr>
          <w:t>2</w:t>
        </w:r>
      </w:fldSimple>
      <w:r w:rsidR="00881E14">
        <w:t>.</w:t>
      </w:r>
      <w:fldSimple w:instr=" SEQ Рис. \* ARABIC \s 1 ">
        <w:r w:rsidR="00881E14">
          <w:rPr>
            <w:noProof/>
          </w:rPr>
          <w:t>15</w:t>
        </w:r>
      </w:fldSimple>
      <w:r>
        <w:t>. Блок-схема алгоритма работы тестовой задачи 5, длительные вычисления</w:t>
      </w:r>
    </w:p>
    <w:p w14:paraId="26DB231E" w14:textId="77777777" w:rsidR="00780605" w:rsidRDefault="00780605" w:rsidP="00780605">
      <w:pPr>
        <w:pStyle w:val="3"/>
        <w:rPr>
          <w:lang w:val="ru-RU"/>
        </w:rPr>
      </w:pPr>
      <w:bookmarkStart w:id="80" w:name="_Toc231024507"/>
      <w:r>
        <w:rPr>
          <w:lang w:val="ru-RU"/>
        </w:rPr>
        <w:lastRenderedPageBreak/>
        <w:t>Общая память</w:t>
      </w:r>
      <w:bookmarkEnd w:id="80"/>
    </w:p>
    <w:p w14:paraId="3FDEFDAE" w14:textId="7CB7337E" w:rsidR="00132A85" w:rsidRDefault="00521098" w:rsidP="00132A85">
      <w:pPr>
        <w:pStyle w:val="BodyText"/>
        <w:keepNext/>
      </w:pPr>
      <w:r>
        <w:pict w14:anchorId="3394583D">
          <v:shape id="_x0000_i1034" type="#_x0000_t75" style="width:296.9pt;height:239.75pt;mso-position-vertical:absolute">
            <v:imagedata r:id="rId26" o:title=""/>
          </v:shape>
        </w:pict>
      </w:r>
    </w:p>
    <w:p w14:paraId="68B6D67F" w14:textId="4DB97CC5" w:rsidR="00CD06F7" w:rsidRDefault="00132A85" w:rsidP="00132A85">
      <w:pPr>
        <w:pStyle w:val="Caption"/>
        <w:jc w:val="both"/>
      </w:pPr>
      <w:r>
        <w:t xml:space="preserve">Рис. </w:t>
      </w:r>
      <w:fldSimple w:instr=" STYLEREF 1 \s ">
        <w:r w:rsidR="00881E14">
          <w:rPr>
            <w:noProof/>
          </w:rPr>
          <w:t>2</w:t>
        </w:r>
      </w:fldSimple>
      <w:r w:rsidR="00881E14">
        <w:t>.</w:t>
      </w:r>
      <w:fldSimple w:instr=" SEQ Рис. \* ARABIC \s 1 ">
        <w:r w:rsidR="00881E14">
          <w:rPr>
            <w:noProof/>
          </w:rPr>
          <w:t>16</w:t>
        </w:r>
      </w:fldSimple>
      <w:r>
        <w:t>. Блок-схема алгоритма работы тестовой задачи 6, общая память</w:t>
      </w:r>
    </w:p>
    <w:p w14:paraId="70CF8635" w14:textId="3FEF30EA" w:rsidR="00521098" w:rsidRPr="00521098" w:rsidRDefault="00521098" w:rsidP="00521098">
      <w:r>
        <w:t>Аналогичен тесту с короткими вычислениями за исключением того, что переменная, куда записывается результат, статическая атомарная.</w:t>
      </w:r>
    </w:p>
    <w:p w14:paraId="494FC19E" w14:textId="77777777" w:rsidR="00780605" w:rsidRDefault="00780605" w:rsidP="00780605">
      <w:pPr>
        <w:pStyle w:val="3"/>
        <w:rPr>
          <w:lang w:val="ru-RU"/>
        </w:rPr>
      </w:pPr>
      <w:bookmarkStart w:id="81" w:name="_Toc231024508"/>
      <w:r>
        <w:rPr>
          <w:lang w:val="ru-RU"/>
        </w:rPr>
        <w:lastRenderedPageBreak/>
        <w:t>Примитивы синхронизации</w:t>
      </w:r>
      <w:bookmarkEnd w:id="81"/>
    </w:p>
    <w:p w14:paraId="3A834ABE" w14:textId="146AB181" w:rsidR="003330B0" w:rsidRDefault="003330B0" w:rsidP="003330B0">
      <w:r>
        <w:t xml:space="preserve">В качестве примитива синхронизации был взят </w:t>
      </w:r>
      <w:proofErr w:type="spellStart"/>
      <w:r>
        <w:t>мьютекс</w:t>
      </w:r>
      <w:proofErr w:type="spellEnd"/>
      <w:r>
        <w:t xml:space="preserve">. Можно было выбрать любой другой: барьер, семафор, затвор – т.к. все они построены на базе одного и того же механизма. </w:t>
      </w:r>
      <w:r w:rsidR="006658F4">
        <w:t xml:space="preserve">У потоков </w:t>
      </w:r>
      <w:proofErr w:type="spellStart"/>
      <w:r w:rsidR="006658F4">
        <w:rPr>
          <w:lang w:val="en-US"/>
        </w:rPr>
        <w:t>pthread</w:t>
      </w:r>
      <w:proofErr w:type="spellEnd"/>
      <w:r w:rsidR="006658F4">
        <w:rPr>
          <w:lang w:val="en-US"/>
        </w:rPr>
        <w:t xml:space="preserve">, State Threads и GNU Portable Threads </w:t>
      </w:r>
      <w:r w:rsidR="006658F4">
        <w:t>принципы работы с ним различаются</w:t>
      </w:r>
      <w:r w:rsidR="006658F4">
        <w:rPr>
          <w:lang w:val="en-US"/>
        </w:rPr>
        <w:t>.</w:t>
      </w:r>
    </w:p>
    <w:p w14:paraId="2D7264B1" w14:textId="0F923743" w:rsidR="003330B0" w:rsidRPr="003330B0" w:rsidRDefault="003330B0" w:rsidP="003330B0">
      <w:r>
        <w:t>С целью сделать издержки на создание/удаление потоков незначительными в рамках данного теста было выбрано достаточно большое число итераций.</w:t>
      </w:r>
    </w:p>
    <w:p w14:paraId="13C3B16E" w14:textId="6CCCE059" w:rsidR="00132A85" w:rsidRDefault="00336D24" w:rsidP="00132A85">
      <w:pPr>
        <w:pStyle w:val="BodyText"/>
        <w:keepNext/>
      </w:pPr>
      <w:r>
        <w:pict w14:anchorId="5D09FB51">
          <v:shape id="_x0000_i1035" type="#_x0000_t75" style="width:305.8pt;height:245.7pt">
            <v:imagedata r:id="rId27" o:title=""/>
          </v:shape>
        </w:pict>
      </w:r>
    </w:p>
    <w:p w14:paraId="6267EBA1" w14:textId="693CC0B4" w:rsidR="006D0757" w:rsidRPr="006D0757" w:rsidRDefault="00132A85" w:rsidP="00336D24">
      <w:pPr>
        <w:pStyle w:val="Caption"/>
        <w:jc w:val="both"/>
      </w:pPr>
      <w:r>
        <w:t xml:space="preserve">Рис. </w:t>
      </w:r>
      <w:fldSimple w:instr=" STYLEREF 1 \s ">
        <w:r w:rsidR="00881E14">
          <w:rPr>
            <w:noProof/>
          </w:rPr>
          <w:t>2</w:t>
        </w:r>
      </w:fldSimple>
      <w:r w:rsidR="00881E14">
        <w:t>.</w:t>
      </w:r>
      <w:fldSimple w:instr=" SEQ Рис. \* ARABIC \s 1 ">
        <w:r w:rsidR="00881E14">
          <w:rPr>
            <w:noProof/>
          </w:rPr>
          <w:t>17</w:t>
        </w:r>
      </w:fldSimple>
      <w:r>
        <w:t>. Блок-схема алгоритма работы тестовой задачи 4, примитивы синхронизации</w:t>
      </w:r>
    </w:p>
    <w:p w14:paraId="3ADBCD03" w14:textId="247ADE11" w:rsidR="00780605" w:rsidRDefault="00BD54D2" w:rsidP="00780605">
      <w:pPr>
        <w:pStyle w:val="3"/>
        <w:rPr>
          <w:lang w:val="ru-RU"/>
        </w:rPr>
      </w:pPr>
      <w:bookmarkStart w:id="82" w:name="_Toc231024510"/>
      <w:r>
        <w:rPr>
          <w:lang w:val="ru-RU"/>
        </w:rPr>
        <w:lastRenderedPageBreak/>
        <w:t>Операции чтения/записи</w:t>
      </w:r>
      <w:bookmarkEnd w:id="82"/>
    </w:p>
    <w:p w14:paraId="210249CE" w14:textId="7C63CAEB" w:rsidR="00336D24" w:rsidRDefault="00336D24" w:rsidP="00336D24">
      <w:pPr>
        <w:pStyle w:val="BodyText"/>
      </w:pPr>
      <w:r>
        <w:t>Данный тест посвящен работе с дескрипторами чтения/записи. В тесте открываются 3 дескриптора чтения и 1 дескриптор записи для работы с символьными устройствами.</w:t>
      </w:r>
    </w:p>
    <w:p w14:paraId="03368A82" w14:textId="6CB9A9D8" w:rsidR="00336D24" w:rsidRPr="00336D24" w:rsidRDefault="00336D24" w:rsidP="00336D24">
      <w:r>
        <w:t>Аналогично предыдущим тестам с целью сделать издержки на создание/удаление потоков незначительными в рамках данного теста было выбрано достаточно большое число итераций.</w:t>
      </w:r>
    </w:p>
    <w:p w14:paraId="1D54BD64" w14:textId="251A29D4" w:rsidR="00132A85" w:rsidRDefault="00336D24" w:rsidP="00132A85">
      <w:pPr>
        <w:pStyle w:val="BodyText"/>
        <w:keepNext/>
      </w:pPr>
      <w:r>
        <w:pict w14:anchorId="5CCC111C">
          <v:shape id="_x0000_i1036" type="#_x0000_t75" style="width:333.3pt;height:302.1pt">
            <v:imagedata r:id="rId28" o:title=""/>
          </v:shape>
        </w:pict>
      </w:r>
    </w:p>
    <w:p w14:paraId="56F25BE0" w14:textId="79E49718" w:rsidR="00780605" w:rsidRPr="00DB0FAD" w:rsidRDefault="00881E14" w:rsidP="00132A85">
      <w:pPr>
        <w:pStyle w:val="Caption"/>
        <w:jc w:val="both"/>
      </w:pPr>
      <w:fldSimple w:instr=" STYLEREF 1 \s ">
        <w:r>
          <w:rPr>
            <w:noProof/>
          </w:rPr>
          <w:t>2</w:t>
        </w:r>
      </w:fldSimple>
      <w:r>
        <w:t>.</w:t>
      </w:r>
      <w:fldSimple w:instr=" SEQ Рис. \* ARABIC \s 1 ">
        <w:r>
          <w:rPr>
            <w:noProof/>
          </w:rPr>
          <w:t>18</w:t>
        </w:r>
      </w:fldSimple>
      <w:r w:rsidR="00132A85">
        <w:t>. Блок-схема алгоритма ра</w:t>
      </w:r>
      <w:r w:rsidR="00863298">
        <w:t>боты тестовой задачи 8, чтение/</w:t>
      </w:r>
      <w:r w:rsidR="00132A85">
        <w:t>запись</w:t>
      </w:r>
      <w:r w:rsidR="00863298">
        <w:t>,</w:t>
      </w:r>
      <w:r w:rsidR="00132A85">
        <w:t xml:space="preserve"> </w:t>
      </w:r>
      <w:r w:rsidR="00863298">
        <w:t>работа с файловыми дескрипторами</w:t>
      </w:r>
    </w:p>
    <w:p w14:paraId="7D14C5D3" w14:textId="4B26F241" w:rsidR="0035451B" w:rsidRDefault="0035451B">
      <w:pPr>
        <w:spacing w:line="240" w:lineRule="auto"/>
        <w:ind w:firstLine="0"/>
        <w:jc w:val="left"/>
      </w:pPr>
    </w:p>
    <w:p w14:paraId="42B38C28" w14:textId="77777777" w:rsidR="00B33FC4" w:rsidRDefault="00B33FC4" w:rsidP="00B33FC4">
      <w:pPr>
        <w:pStyle w:val="Heading2"/>
      </w:pPr>
      <w:bookmarkStart w:id="83" w:name="_Toc231024520"/>
      <w:r>
        <w:t>Разработка гибридной модели потоков</w:t>
      </w:r>
      <w:bookmarkEnd w:id="83"/>
    </w:p>
    <w:p w14:paraId="2ABB8335" w14:textId="079EC8D4" w:rsidR="00CD06F7" w:rsidRDefault="00350FF2" w:rsidP="002B0C0A">
      <w:r>
        <w:t xml:space="preserve">Согласно проведенному исследованию, пик производительности высоконагруженного процесса при использовании вытесняющих (системных) потоков в </w:t>
      </w:r>
      <w:r>
        <w:rPr>
          <w:lang w:val="en-US"/>
        </w:rPr>
        <w:t xml:space="preserve">SMP </w:t>
      </w:r>
      <w:r>
        <w:t>системе достигается при совпадении количества выделенных потоков с количеством доступных логических ядер ЦП. Ниже этого количества не достигается полная загрузка в</w:t>
      </w:r>
      <w:r w:rsidR="005F2523">
        <w:t>сех ядер. Выше этого значения происходит борьба за процессорное время, и, как следствие этого, рост накладных расходов.</w:t>
      </w:r>
    </w:p>
    <w:p w14:paraId="07536ADC" w14:textId="69FF727A" w:rsidR="002B0C0A" w:rsidRDefault="002B0C0A" w:rsidP="002B0C0A">
      <w:r>
        <w:t xml:space="preserve">Таким образом, когда количество потоков меньше или равно количеству доступных логических ядер, должна происходить привязка 1:1, т.е. одного пользовательского потока к одному системному. При возрастании этого значения </w:t>
      </w:r>
      <w:r w:rsidR="007C5409">
        <w:t>выделение потоков должно достигаться исключительно за счет пользовательских, причем привязка должна происходить к системному потоку с наименьшим количеством пользовательских для соблюдения равномерности распределения.</w:t>
      </w:r>
    </w:p>
    <w:p w14:paraId="24E15CD1" w14:textId="186284BA" w:rsidR="00D7772F" w:rsidRDefault="00DF1F1C" w:rsidP="002B0C0A">
      <w:r>
        <w:t>Забегая немного вперед, во всех тестах, кроме одного, издержками на создание/удаление можно пренебречь, поэтому теоретический ра</w:t>
      </w:r>
      <w:r w:rsidR="00E55CF7">
        <w:t>счет поведения гибридной модели сводится к</w:t>
      </w:r>
      <w:r w:rsidR="00E55CF7" w:rsidRPr="00E55CF7">
        <w:t xml:space="preserve"> разделению графиков на две части по границе, где количество потоков достигает количества логических ядер ЦП, и дальнейшему сведению левой части графика для системных с правой частью для кооперативных потоков путем масштабирования последней</w:t>
      </w:r>
      <w:r w:rsidR="00E55CF7">
        <w:t>.</w:t>
      </w:r>
    </w:p>
    <w:p w14:paraId="168AA04D" w14:textId="2943CF9E" w:rsidR="00E55CF7" w:rsidRDefault="00E55CF7" w:rsidP="002B0C0A">
      <w:r>
        <w:t>Логика теоретического расчета поведения гибридной модели в тесте на создание/удаление потоков такова: до</w:t>
      </w:r>
      <w:r w:rsidR="00294377">
        <w:t xml:space="preserve"> </w:t>
      </w:r>
      <w:r w:rsidR="006F0D68">
        <w:t>4</w:t>
      </w:r>
      <w:r w:rsidR="00185C50">
        <w:t>-х</w:t>
      </w:r>
      <w:r w:rsidR="006F0D68">
        <w:t xml:space="preserve"> потоков включительно при завершении одного из них нужно будет выделять 1 системный и 1 пользовательский поток, а при большем количестве потребуется выделение всего лишь одного пользовательского. Это значит, что </w:t>
      </w:r>
      <w:r w:rsidR="007426CD">
        <w:t xml:space="preserve">при использовании </w:t>
      </w:r>
      <w:r w:rsidR="00185C50">
        <w:t>свыше 4-х потоков</w:t>
      </w:r>
      <w:r w:rsidR="007426CD">
        <w:t xml:space="preserve"> гибридная модель будет вести себя, как кооперативная.</w:t>
      </w:r>
      <w:r w:rsidR="00B8174A">
        <w:t xml:space="preserve"> А до 4-х потоков включительно формула расчета, например при гибридизации </w:t>
      </w:r>
      <w:r w:rsidR="000C615A">
        <w:t xml:space="preserve">потоков </w:t>
      </w:r>
      <w:proofErr w:type="spellStart"/>
      <w:r w:rsidR="000C615A">
        <w:rPr>
          <w:lang w:val="en-US"/>
        </w:rPr>
        <w:t>Pthreads</w:t>
      </w:r>
      <w:proofErr w:type="spellEnd"/>
      <w:r w:rsidR="000C615A">
        <w:rPr>
          <w:lang w:val="en-US"/>
        </w:rPr>
        <w:t xml:space="preserve"> </w:t>
      </w:r>
      <w:r w:rsidR="00B8174A">
        <w:t xml:space="preserve">потоками </w:t>
      </w:r>
      <w:r w:rsidR="00B8174A">
        <w:rPr>
          <w:lang w:val="en-US"/>
        </w:rPr>
        <w:t>State Threads,</w:t>
      </w:r>
      <w:r w:rsidR="00B8174A">
        <w:t xml:space="preserve"> следующая:</w:t>
      </w:r>
    </w:p>
    <w:p w14:paraId="7FBA8D67" w14:textId="2BD60F1C" w:rsidR="00B8174A" w:rsidRPr="00B8174A" w:rsidRDefault="00B8174A" w:rsidP="007D5C5B">
      <w:pPr>
        <w:ind w:firstLine="0"/>
        <w:rPr>
          <w:lang w:val="en-US"/>
        </w:rPr>
      </w:pPr>
      <m:oMathPara>
        <m:oMath>
          <m:r>
            <w:rPr>
              <w:rFonts w:ascii="Cambria Math" w:hAnsi="Cambria Math"/>
              <w:lang w:val="en-US"/>
            </w:rPr>
            <m:t>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en>
              </m:f>
            </m:den>
          </m:f>
        </m:oMath>
      </m:oMathPara>
    </w:p>
    <w:p w14:paraId="70CAD5EB" w14:textId="28619F6B" w:rsidR="00B8174A" w:rsidRDefault="007D5C5B" w:rsidP="007D5C5B">
      <w:pPr>
        <w:ind w:firstLine="0"/>
        <w:rPr>
          <w:lang w:val="en-US"/>
        </w:rPr>
      </w:pPr>
      <w:r>
        <w:t>где</w:t>
      </w:r>
      <w:r>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oMath>
      <w:r>
        <w:rPr>
          <w:lang w:val="en-US"/>
        </w:rPr>
        <w:t xml:space="preserve"> </w:t>
      </w:r>
      <w:r>
        <w:t xml:space="preserve">и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oMath>
      <w:r>
        <w:rPr>
          <w:lang w:val="en-US"/>
        </w:rPr>
        <w:t xml:space="preserve"> </w:t>
      </w:r>
      <w:r>
        <w:t xml:space="preserve">– количество потоков выделяемых за 1с соответствующими моделями, единица в знаменателе – 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oMath>
      <w:r>
        <w:rPr>
          <w:lang w:val="en-US"/>
        </w:rPr>
        <w:t xml:space="preserve"> </w:t>
      </w:r>
      <w:r>
        <w:t xml:space="preserve">потоков </w:t>
      </w:r>
      <w:proofErr w:type="spellStart"/>
      <w:r w:rsidR="000C615A">
        <w:rPr>
          <w:lang w:val="en-US"/>
        </w:rPr>
        <w:t>Pthreads</w:t>
      </w:r>
      <w:proofErr w:type="spellEnd"/>
      <w:r w:rsidR="00F56E0B">
        <w:t>,</w:t>
      </w:r>
      <w:r>
        <w:t xml:space="preserve"> дробь в знаменателе –</w:t>
      </w:r>
      <w:r w:rsidR="00F56E0B">
        <w:t xml:space="preserve"> </w:t>
      </w:r>
      <w:r>
        <w:t xml:space="preserve">время, требуемое для выделения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oMath>
      <w:r>
        <w:rPr>
          <w:lang w:val="en-US"/>
        </w:rPr>
        <w:t xml:space="preserve"> </w:t>
      </w:r>
      <w:r>
        <w:t xml:space="preserve">потоков </w:t>
      </w:r>
      <w:r>
        <w:rPr>
          <w:lang w:val="en-US"/>
        </w:rPr>
        <w:t>State Threads</w:t>
      </w:r>
      <w:r w:rsidR="00F56E0B">
        <w:rPr>
          <w:lang w:val="en-US"/>
        </w:rPr>
        <w:t>.</w:t>
      </w:r>
      <w:r w:rsidR="00DC2609">
        <w:rPr>
          <w:lang w:val="en-US"/>
        </w:rPr>
        <w:t xml:space="preserve"> </w:t>
      </w:r>
      <w:r w:rsidR="00DC2609">
        <w:t>Упростив получим</w:t>
      </w:r>
      <w:r w:rsidR="00DC2609">
        <w:rPr>
          <w:lang w:val="en-US"/>
        </w:rPr>
        <w:t>,</w:t>
      </w:r>
    </w:p>
    <w:p w14:paraId="18D11A84" w14:textId="28F2E710" w:rsidR="00074DEE" w:rsidRPr="00074DEE" w:rsidRDefault="00DC2609" w:rsidP="007D5C5B">
      <w:pPr>
        <w:ind w:firstLine="0"/>
        <w:rPr>
          <w:lang w:val="en-US"/>
        </w:rPr>
      </w:pPr>
      <m:oMathPara>
        <m:oMath>
          <m:r>
            <w:rPr>
              <w:rFonts w:ascii="Cambria Math" w:hAnsi="Cambria Math"/>
              <w:lang w:val="en-US"/>
            </w:rPr>
            <m:t>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pthread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st</m:t>
                  </m:r>
                </m:sub>
              </m:sSub>
            </m:den>
          </m:f>
        </m:oMath>
      </m:oMathPara>
    </w:p>
    <w:p w14:paraId="76A55221" w14:textId="77777777" w:rsidR="00E57197" w:rsidRDefault="00E57197">
      <w:pPr>
        <w:spacing w:line="240" w:lineRule="auto"/>
        <w:ind w:firstLine="0"/>
        <w:jc w:val="left"/>
      </w:pPr>
      <w:r>
        <w:br w:type="page"/>
      </w:r>
    </w:p>
    <w:p w14:paraId="3F4CBFF0" w14:textId="77777777" w:rsidR="00E57197" w:rsidRDefault="00780605" w:rsidP="00780605">
      <w:pPr>
        <w:pStyle w:val="Heading2"/>
      </w:pPr>
      <w:bookmarkStart w:id="84" w:name="_Toc231024511"/>
      <w:r>
        <w:lastRenderedPageBreak/>
        <w:t>Анализ результатов моделирования</w:t>
      </w:r>
      <w:bookmarkEnd w:id="84"/>
    </w:p>
    <w:p w14:paraId="0DAB0813" w14:textId="429B3B1F" w:rsidR="00294377" w:rsidRDefault="00277331" w:rsidP="00294377">
      <w:pPr>
        <w:rPr>
          <w:lang w:val="en-US"/>
        </w:rPr>
      </w:pPr>
      <w:r>
        <w:t xml:space="preserve">Ниже приведены результаты моделирования. </w:t>
      </w:r>
      <w:r w:rsidR="000B35A2">
        <w:t xml:space="preserve">Значения количества выполненных задач на графиках рассчитаны за единицу времени (1с). </w:t>
      </w:r>
      <w:r>
        <w:t xml:space="preserve">Для </w:t>
      </w:r>
      <w:r w:rsidR="000B35A2">
        <w:t>отмеченных точек</w:t>
      </w:r>
      <w:r>
        <w:t xml:space="preserve"> на графике проведено 1</w:t>
      </w:r>
      <w:r w:rsidR="000B35A2">
        <w:t>0 измерений по 10 секунд каждое. Вычислена относительная погрешность, приведены логические выкладки, объясняющие результаты.</w:t>
      </w:r>
      <w:r w:rsidR="00294377">
        <w:t xml:space="preserve"> Все тесты проведены на </w:t>
      </w:r>
      <w:r w:rsidR="00294377">
        <w:rPr>
          <w:lang w:val="en-US"/>
        </w:rPr>
        <w:t xml:space="preserve">Mac OS X 10.7.5 </w:t>
      </w:r>
      <w:r w:rsidR="00294377">
        <w:t xml:space="preserve">с процессором </w:t>
      </w:r>
      <w:r w:rsidR="00294377">
        <w:rPr>
          <w:lang w:val="en-US"/>
        </w:rPr>
        <w:t xml:space="preserve">Intel Core i5 2.3 </w:t>
      </w:r>
      <w:r w:rsidR="00294377">
        <w:t>ГГц.</w:t>
      </w:r>
      <w:r w:rsidR="00185C50">
        <w:t xml:space="preserve"> Теоре</w:t>
      </w:r>
      <w:r w:rsidR="00BB263B">
        <w:t>тический расчет гибридной модели</w:t>
      </w:r>
      <w:r w:rsidR="00185C50">
        <w:t xml:space="preserve"> </w:t>
      </w:r>
      <w:r w:rsidR="00BB263B">
        <w:t>проведен</w:t>
      </w:r>
      <w:r w:rsidR="00185C50">
        <w:t xml:space="preserve"> при условии гибридизации потоками </w:t>
      </w:r>
      <w:r w:rsidR="00185C50">
        <w:rPr>
          <w:lang w:val="en-US"/>
        </w:rPr>
        <w:t>State Threads.</w:t>
      </w:r>
    </w:p>
    <w:p w14:paraId="762C45CA" w14:textId="2941024B" w:rsidR="00185C50" w:rsidRPr="00185C50" w:rsidRDefault="00185C50" w:rsidP="00294377">
      <w:r>
        <w:t xml:space="preserve">Условные обозначения: </w:t>
      </w:r>
      <w:proofErr w:type="spellStart"/>
      <w:r w:rsidRPr="001C13EF">
        <w:rPr>
          <w:i/>
          <w:lang w:val="en-US"/>
        </w:rPr>
        <w:t>st</w:t>
      </w:r>
      <w:proofErr w:type="spellEnd"/>
      <w:r>
        <w:rPr>
          <w:lang w:val="en-US"/>
        </w:rPr>
        <w:t xml:space="preserve"> – State Threads, </w:t>
      </w:r>
      <w:proofErr w:type="spellStart"/>
      <w:r w:rsidRPr="001C13EF">
        <w:rPr>
          <w:i/>
          <w:lang w:val="en-US"/>
        </w:rPr>
        <w:t>pth</w:t>
      </w:r>
      <w:proofErr w:type="spellEnd"/>
      <w:r>
        <w:rPr>
          <w:lang w:val="en-US"/>
        </w:rPr>
        <w:t xml:space="preserve"> – GNU Portable Threads, </w:t>
      </w:r>
      <w:proofErr w:type="spellStart"/>
      <w:r w:rsidRPr="001C13EF">
        <w:rPr>
          <w:i/>
          <w:lang w:val="en-US"/>
        </w:rPr>
        <w:t>pthread</w:t>
      </w:r>
      <w:proofErr w:type="spellEnd"/>
      <w:r>
        <w:rPr>
          <w:lang w:val="en-US"/>
        </w:rPr>
        <w:t xml:space="preserve"> – </w:t>
      </w:r>
      <w:r>
        <w:t xml:space="preserve">системные потоки, </w:t>
      </w:r>
      <w:r w:rsidRPr="001C13EF">
        <w:rPr>
          <w:i/>
          <w:lang w:val="en-US"/>
        </w:rPr>
        <w:t>theoretical</w:t>
      </w:r>
      <w:r>
        <w:rPr>
          <w:lang w:val="en-US"/>
        </w:rPr>
        <w:t xml:space="preserve"> – </w:t>
      </w:r>
      <w:r>
        <w:t>теоретическая модель гибридных потоков.</w:t>
      </w:r>
      <w:r w:rsidR="001C13EF">
        <w:t xml:space="preserve"> Маленькими окружностями обозначены конкретные измерения, графики построены по математическому ожиданию.</w:t>
      </w:r>
    </w:p>
    <w:p w14:paraId="7E6C2F14" w14:textId="77777777" w:rsidR="00B35C44" w:rsidRDefault="00ED173D" w:rsidP="00B35C44">
      <w:pPr>
        <w:pStyle w:val="Heading2"/>
        <w:numPr>
          <w:ilvl w:val="2"/>
          <w:numId w:val="1"/>
        </w:numPr>
      </w:pPr>
      <w:bookmarkStart w:id="85" w:name="_Toc231024512"/>
      <w:r>
        <w:t>Создание</w:t>
      </w:r>
      <w:r w:rsidR="00B35C44">
        <w:t>/удалени</w:t>
      </w:r>
      <w:r>
        <w:t>е</w:t>
      </w:r>
      <w:r w:rsidR="00B35C44">
        <w:t xml:space="preserve"> поток</w:t>
      </w:r>
      <w:r>
        <w:t>ов</w:t>
      </w:r>
      <w:bookmarkEnd w:id="85"/>
    </w:p>
    <w:p w14:paraId="224FD398" w14:textId="77777777" w:rsidR="000975A2" w:rsidRDefault="00B33FC4" w:rsidP="000975A2">
      <w:pPr>
        <w:keepNext/>
        <w:ind w:firstLine="0"/>
      </w:pPr>
      <w:r>
        <w:rPr>
          <w:noProof/>
          <w:lang w:val="en-US" w:eastAsia="en-US"/>
        </w:rPr>
        <w:drawing>
          <wp:inline distT="0" distB="0" distL="0" distR="0" wp14:anchorId="1CD3CD3B" wp14:editId="69DED02B">
            <wp:extent cx="5940425" cy="3807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807424"/>
                    </a:xfrm>
                    <a:prstGeom prst="rect">
                      <a:avLst/>
                    </a:prstGeom>
                    <a:noFill/>
                    <a:ln>
                      <a:noFill/>
                    </a:ln>
                  </pic:spPr>
                </pic:pic>
              </a:graphicData>
            </a:graphic>
          </wp:inline>
        </w:drawing>
      </w:r>
    </w:p>
    <w:p w14:paraId="4AB43E6C" w14:textId="7822B0C8" w:rsidR="00281D9E" w:rsidRDefault="000975A2" w:rsidP="000975A2">
      <w:pPr>
        <w:pStyle w:val="Caption"/>
        <w:jc w:val="both"/>
      </w:pPr>
      <w:r>
        <w:t xml:space="preserve">Рис. </w:t>
      </w:r>
      <w:fldSimple w:instr=" STYLEREF 1 \s ">
        <w:r w:rsidR="00881E14">
          <w:rPr>
            <w:noProof/>
          </w:rPr>
          <w:t>2</w:t>
        </w:r>
      </w:fldSimple>
      <w:r w:rsidR="00881E14">
        <w:t>.</w:t>
      </w:r>
      <w:fldSimple w:instr=" SEQ Рис. \* ARABIC \s 1 ">
        <w:r w:rsidR="00881E14">
          <w:rPr>
            <w:noProof/>
          </w:rPr>
          <w:t>19</w:t>
        </w:r>
      </w:fldSimple>
      <w:r>
        <w:t>. Графики зависимости количества выполненных задач в единицу времени от количества потоков выполнения, создание/удаление потока</w:t>
      </w:r>
      <w:r w:rsidR="0045081D">
        <w:t xml:space="preserve"> (а)</w:t>
      </w:r>
    </w:p>
    <w:p w14:paraId="0DEA2FF8" w14:textId="34ED3F54" w:rsidR="00281D9E" w:rsidRDefault="00281D9E" w:rsidP="00281D9E">
      <w:r>
        <w:t xml:space="preserve">Относительная погрешность измерений </w:t>
      </w:r>
      <w:r w:rsidRPr="0031786A">
        <w:t>0.0048</w:t>
      </w:r>
      <w:r>
        <w:t>.</w:t>
      </w:r>
    </w:p>
    <w:p w14:paraId="418CC2EF" w14:textId="2C84D2B4" w:rsidR="00281D9E" w:rsidRPr="00281D9E" w:rsidRDefault="00281D9E" w:rsidP="00281D9E">
      <w:r>
        <w:t xml:space="preserve">Из результатов эксперимента видно, что скорость создания/удаления потоков </w:t>
      </w:r>
      <w:r>
        <w:rPr>
          <w:lang w:val="en-US"/>
        </w:rPr>
        <w:t xml:space="preserve">State Threads </w:t>
      </w:r>
      <w:r>
        <w:t>во много раз превосходит скорости у остальных моделей.</w:t>
      </w:r>
    </w:p>
    <w:p w14:paraId="3BE9F432" w14:textId="77777777" w:rsidR="0045081D" w:rsidRDefault="00B33FC4" w:rsidP="0045081D">
      <w:pPr>
        <w:keepNext/>
        <w:ind w:firstLine="0"/>
      </w:pPr>
      <w:r>
        <w:rPr>
          <w:noProof/>
          <w:lang w:val="en-US" w:eastAsia="en-US"/>
        </w:rPr>
        <w:drawing>
          <wp:inline distT="0" distB="0" distL="0" distR="0" wp14:anchorId="0E42DBEE" wp14:editId="384DDD16">
            <wp:extent cx="5940425" cy="391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916070"/>
                    </a:xfrm>
                    <a:prstGeom prst="rect">
                      <a:avLst/>
                    </a:prstGeom>
                    <a:noFill/>
                    <a:ln>
                      <a:noFill/>
                    </a:ln>
                  </pic:spPr>
                </pic:pic>
              </a:graphicData>
            </a:graphic>
          </wp:inline>
        </w:drawing>
      </w:r>
    </w:p>
    <w:p w14:paraId="23E4DF49" w14:textId="59029872" w:rsidR="00B33FC4" w:rsidRDefault="0045081D" w:rsidP="0045081D">
      <w:pPr>
        <w:pStyle w:val="Caption"/>
        <w:jc w:val="both"/>
      </w:pPr>
      <w:r>
        <w:t xml:space="preserve">Рис. </w:t>
      </w:r>
      <w:fldSimple w:instr=" STYLEREF 1 \s ">
        <w:r w:rsidR="00881E14">
          <w:rPr>
            <w:noProof/>
          </w:rPr>
          <w:t>2</w:t>
        </w:r>
      </w:fldSimple>
      <w:r w:rsidR="00881E14">
        <w:t>.</w:t>
      </w:r>
      <w:fldSimple w:instr=" SEQ Рис. \* ARABIC \s 1 ">
        <w:r w:rsidR="00881E14">
          <w:rPr>
            <w:noProof/>
          </w:rPr>
          <w:t>20</w:t>
        </w:r>
      </w:fldSimple>
      <w:r>
        <w:t>. Графики зависимости количества выполненных задач в единицу времени от количества потоков выполнения, создание/удаление потока (б)</w:t>
      </w:r>
    </w:p>
    <w:p w14:paraId="009B9454" w14:textId="77777777" w:rsidR="00733362" w:rsidRPr="00733362" w:rsidRDefault="00733362" w:rsidP="00733362"/>
    <w:p w14:paraId="454C2139" w14:textId="77777777" w:rsidR="0045081D" w:rsidRDefault="0045081D" w:rsidP="0045081D">
      <w:pPr>
        <w:ind w:firstLine="708"/>
      </w:pPr>
      <w:r>
        <w:t xml:space="preserve">Тем не менее, даже результатами аутсайдера </w:t>
      </w:r>
      <w:r>
        <w:rPr>
          <w:lang w:val="en-US"/>
        </w:rPr>
        <w:t xml:space="preserve">Portable Threads </w:t>
      </w:r>
      <w:r>
        <w:t>можно пренебречь для дальнейших тестов, т.к. скорость создания/удаления одного потока составляет около 120нс. Для системных потоков эти издержки не превысят 5мс на 1с времени, т.е. будут менее 0.5%.</w:t>
      </w:r>
    </w:p>
    <w:p w14:paraId="716E54CA" w14:textId="2228C6B9" w:rsidR="00074DEE" w:rsidRPr="002C653F" w:rsidRDefault="00074DEE" w:rsidP="0045081D">
      <w:pPr>
        <w:ind w:firstLine="708"/>
        <w:rPr>
          <w:lang w:val="en-US"/>
        </w:rPr>
      </w:pPr>
      <w:r>
        <w:t>Также стоит заметить, чт</w:t>
      </w:r>
      <w:r w:rsidR="008B45F4">
        <w:t xml:space="preserve">о вряд ли найдется хотя бы один программный продукт, которому необходимо выделение столь большого числа потоков (более 40 тыс.) </w:t>
      </w:r>
      <w:r w:rsidR="00DB723C">
        <w:t>за</w:t>
      </w:r>
      <w:r w:rsidR="008B45F4">
        <w:t xml:space="preserve"> единицу времени.</w:t>
      </w:r>
    </w:p>
    <w:p w14:paraId="59E87137" w14:textId="77777777" w:rsidR="0045081D" w:rsidRPr="0045081D" w:rsidRDefault="0045081D" w:rsidP="0045081D"/>
    <w:p w14:paraId="535CE32A" w14:textId="77777777" w:rsidR="003D2AD4" w:rsidRDefault="00480204" w:rsidP="003D2AD4">
      <w:pPr>
        <w:keepNext/>
        <w:ind w:firstLine="0"/>
      </w:pPr>
      <w:r>
        <w:rPr>
          <w:noProof/>
          <w:lang w:val="en-US" w:eastAsia="en-US"/>
        </w:rPr>
        <w:drawing>
          <wp:inline distT="0" distB="0" distL="0" distR="0" wp14:anchorId="626BD0C2" wp14:editId="158AB201">
            <wp:extent cx="5940425" cy="3811660"/>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811660"/>
                    </a:xfrm>
                    <a:prstGeom prst="rect">
                      <a:avLst/>
                    </a:prstGeom>
                    <a:noFill/>
                    <a:ln>
                      <a:noFill/>
                    </a:ln>
                  </pic:spPr>
                </pic:pic>
              </a:graphicData>
            </a:graphic>
          </wp:inline>
        </w:drawing>
      </w:r>
    </w:p>
    <w:p w14:paraId="01444497" w14:textId="4A08594D" w:rsidR="0077356E" w:rsidRDefault="003D2AD4" w:rsidP="003D2AD4">
      <w:pPr>
        <w:pStyle w:val="Caption"/>
        <w:jc w:val="both"/>
      </w:pPr>
      <w:r>
        <w:t xml:space="preserve">Рис. </w:t>
      </w:r>
      <w:fldSimple w:instr=" STYLEREF 1 \s ">
        <w:r w:rsidR="00881E14">
          <w:rPr>
            <w:noProof/>
          </w:rPr>
          <w:t>2</w:t>
        </w:r>
      </w:fldSimple>
      <w:r w:rsidR="00881E14">
        <w:t>.</w:t>
      </w:r>
      <w:fldSimple w:instr=" SEQ Рис. \* ARABIC \s 1 ">
        <w:r w:rsidR="00881E14">
          <w:rPr>
            <w:noProof/>
          </w:rPr>
          <w:t>21</w:t>
        </w:r>
      </w:fldSimple>
      <w:r>
        <w:t>.</w:t>
      </w:r>
      <w:r w:rsidRPr="003D2AD4">
        <w:t xml:space="preserve"> </w:t>
      </w:r>
      <w:r>
        <w:t xml:space="preserve">Графики зависимости </w:t>
      </w:r>
      <w:r w:rsidR="001346EF">
        <w:t>прироста производительности потоков выполнения относительно системных потоков</w:t>
      </w:r>
      <w:r w:rsidR="00A80329">
        <w:t>, создание/удаление потока</w:t>
      </w:r>
    </w:p>
    <w:p w14:paraId="261260C3" w14:textId="77777777" w:rsidR="008B213B" w:rsidRPr="008B213B" w:rsidRDefault="008B213B" w:rsidP="008B213B"/>
    <w:p w14:paraId="5DF4F20E" w14:textId="2D6D110F" w:rsidR="00074DEE" w:rsidRDefault="00074DEE" w:rsidP="00074DEE">
      <w:r>
        <w:t>На графике модели гибридных потоков можно наблюдать полуторакратный прирост производительности.</w:t>
      </w:r>
    </w:p>
    <w:p w14:paraId="76335639" w14:textId="06E5E561" w:rsidR="00074DEE" w:rsidRPr="00074DEE" w:rsidRDefault="00074DEE" w:rsidP="00074DEE">
      <w:r w:rsidRPr="00074DEE">
        <w:rPr>
          <w:b/>
        </w:rPr>
        <w:t>Вывод</w:t>
      </w:r>
      <w:r>
        <w:t>: полуторакратный прирост производительности, полученный в результате моделирования, станет крайне незна</w:t>
      </w:r>
      <w:r w:rsidR="004C758A">
        <w:t>чительным в реальных программах, однако стоит отметить, что издержи на применение гибридной модели также крайне малы.</w:t>
      </w:r>
    </w:p>
    <w:p w14:paraId="57220F29" w14:textId="77777777" w:rsidR="0077356E" w:rsidRPr="0077356E" w:rsidRDefault="0077356E" w:rsidP="0077356E">
      <w:pPr>
        <w:pStyle w:val="3"/>
      </w:pPr>
      <w:bookmarkStart w:id="86" w:name="_Toc231024513"/>
      <w:r>
        <w:rPr>
          <w:lang w:val="ru-RU"/>
        </w:rPr>
        <w:t>Переключение контекста</w:t>
      </w:r>
      <w:bookmarkEnd w:id="86"/>
    </w:p>
    <w:p w14:paraId="458EAA21" w14:textId="77777777" w:rsidR="00813230" w:rsidRDefault="00B33FC4" w:rsidP="00813230">
      <w:pPr>
        <w:keepNext/>
        <w:ind w:firstLine="0"/>
      </w:pPr>
      <w:r>
        <w:rPr>
          <w:noProof/>
          <w:lang w:val="en-US" w:eastAsia="en-US"/>
        </w:rPr>
        <w:drawing>
          <wp:inline distT="0" distB="0" distL="0" distR="0" wp14:anchorId="02E8833C" wp14:editId="6E8EDF5C">
            <wp:extent cx="5940425" cy="3929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929354"/>
                    </a:xfrm>
                    <a:prstGeom prst="rect">
                      <a:avLst/>
                    </a:prstGeom>
                    <a:noFill/>
                    <a:ln>
                      <a:noFill/>
                    </a:ln>
                  </pic:spPr>
                </pic:pic>
              </a:graphicData>
            </a:graphic>
          </wp:inline>
        </w:drawing>
      </w:r>
    </w:p>
    <w:p w14:paraId="16EFBCEA" w14:textId="47393493" w:rsidR="00281D9E" w:rsidRDefault="00813230" w:rsidP="00813230">
      <w:pPr>
        <w:pStyle w:val="Caption"/>
        <w:jc w:val="both"/>
      </w:pPr>
      <w:r>
        <w:t xml:space="preserve">Рис. </w:t>
      </w:r>
      <w:fldSimple w:instr=" STYLEREF 1 \s ">
        <w:r w:rsidR="00881E14">
          <w:rPr>
            <w:noProof/>
          </w:rPr>
          <w:t>2</w:t>
        </w:r>
      </w:fldSimple>
      <w:r w:rsidR="00881E14">
        <w:t>.</w:t>
      </w:r>
      <w:fldSimple w:instr=" SEQ Рис. \* ARABIC \s 1 ">
        <w:r w:rsidR="00881E14">
          <w:rPr>
            <w:noProof/>
          </w:rPr>
          <w:t>22</w:t>
        </w:r>
      </w:fldSimple>
      <w:r>
        <w:t>. Графики зависимости количества выполненных задач в единицу времени от количества потоков выполнения, переключение контекста</w:t>
      </w:r>
    </w:p>
    <w:p w14:paraId="2665AFB4" w14:textId="77777777" w:rsidR="008B213B" w:rsidRPr="008B213B" w:rsidRDefault="008B213B" w:rsidP="008B213B"/>
    <w:p w14:paraId="1DA998CC" w14:textId="4E6D7EE2" w:rsidR="00813230" w:rsidRDefault="00813230" w:rsidP="008B213B">
      <w:r>
        <w:t xml:space="preserve">Относительная погрешность измерений </w:t>
      </w:r>
      <w:r w:rsidRPr="00737643">
        <w:t>0.0102</w:t>
      </w:r>
      <w:r>
        <w:t>.</w:t>
      </w:r>
    </w:p>
    <w:p w14:paraId="06203614" w14:textId="2A16E08C" w:rsidR="008B213B" w:rsidRDefault="008B213B" w:rsidP="008B213B">
      <w:r>
        <w:t>На графиках можно наблюдать стабильность работы кооперативной модели и снижение производительности вытесняющих с ростом количества потоков выполнения.</w:t>
      </w:r>
    </w:p>
    <w:p w14:paraId="4AB12E2E" w14:textId="2BE8F8C8" w:rsidR="008B213B" w:rsidRDefault="008B213B" w:rsidP="008B213B">
      <w:r>
        <w:t>В результате профилирования была выдвинута гипотеза, что снижению производительности системных потоков способствует пропорциональное возр</w:t>
      </w:r>
      <w:r w:rsidR="007D7167">
        <w:t>астание количества кэш-промахов и сложности работы планировщика ядра.</w:t>
      </w:r>
    </w:p>
    <w:p w14:paraId="239CD897" w14:textId="4B27B8A2" w:rsidR="007D7167" w:rsidRDefault="007D7167" w:rsidP="008B213B">
      <w:r>
        <w:t xml:space="preserve">За единицу времени системный тест для 4-х системных потоков совершает около 16 млн. переключений контекста. Однако это довольно большое число. Для сравнения, пользовательская ОС </w:t>
      </w:r>
      <w:r>
        <w:rPr>
          <w:lang w:val="en-US"/>
        </w:rPr>
        <w:t>Ubuntu Linux</w:t>
      </w:r>
      <w:r>
        <w:t xml:space="preserve"> совершает </w:t>
      </w:r>
      <w:r w:rsidR="00967B08">
        <w:t>около 35</w:t>
      </w:r>
      <w:r>
        <w:t xml:space="preserve"> принудительных переключений в единицу времени, а серверная ОС </w:t>
      </w:r>
      <w:proofErr w:type="spellStart"/>
      <w:r>
        <w:t>Ubuntu</w:t>
      </w:r>
      <w:proofErr w:type="spellEnd"/>
      <w:r>
        <w:t xml:space="preserve"> </w:t>
      </w:r>
      <w:proofErr w:type="spellStart"/>
      <w:r>
        <w:t>Server</w:t>
      </w:r>
      <w:proofErr w:type="spellEnd"/>
      <w:r>
        <w:t xml:space="preserve"> – около </w:t>
      </w:r>
      <w:r w:rsidR="00263D04">
        <w:t>6</w:t>
      </w:r>
      <w:r>
        <w:t>.</w:t>
      </w:r>
    </w:p>
    <w:p w14:paraId="761AD13B" w14:textId="77777777" w:rsidR="0092313E" w:rsidRDefault="00B33FC4" w:rsidP="0092313E">
      <w:pPr>
        <w:keepNext/>
        <w:ind w:firstLine="0"/>
      </w:pPr>
      <w:r>
        <w:rPr>
          <w:noProof/>
          <w:lang w:val="en-US" w:eastAsia="en-US"/>
        </w:rPr>
        <w:lastRenderedPageBreak/>
        <w:drawing>
          <wp:inline distT="0" distB="0" distL="0" distR="0" wp14:anchorId="6FA0D316" wp14:editId="79192CE0">
            <wp:extent cx="5940425" cy="3942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942113"/>
                    </a:xfrm>
                    <a:prstGeom prst="rect">
                      <a:avLst/>
                    </a:prstGeom>
                    <a:noFill/>
                    <a:ln>
                      <a:noFill/>
                    </a:ln>
                  </pic:spPr>
                </pic:pic>
              </a:graphicData>
            </a:graphic>
          </wp:inline>
        </w:drawing>
      </w:r>
    </w:p>
    <w:p w14:paraId="718527C1" w14:textId="1675871C" w:rsidR="0077356E" w:rsidRDefault="0092313E" w:rsidP="0092313E">
      <w:pPr>
        <w:pStyle w:val="Caption"/>
        <w:jc w:val="both"/>
      </w:pPr>
      <w:r>
        <w:t xml:space="preserve">Рис. </w:t>
      </w:r>
      <w:fldSimple w:instr=" STYLEREF 1 \s ">
        <w:r w:rsidR="00881E14">
          <w:rPr>
            <w:noProof/>
          </w:rPr>
          <w:t>2</w:t>
        </w:r>
      </w:fldSimple>
      <w:r w:rsidR="00881E14">
        <w:t>.</w:t>
      </w:r>
      <w:fldSimple w:instr=" SEQ Рис. \* ARABIC \s 1 ">
        <w:r w:rsidR="00881E14">
          <w:rPr>
            <w:noProof/>
          </w:rPr>
          <w:t>23</w:t>
        </w:r>
      </w:fldSimple>
      <w:r>
        <w:t>.</w:t>
      </w:r>
      <w:r w:rsidRPr="003D2AD4">
        <w:t xml:space="preserve"> </w:t>
      </w:r>
      <w:r>
        <w:t>Графики зависимости прироста производительности потоков выполнения относительно системных потоков, переключение контекста</w:t>
      </w:r>
    </w:p>
    <w:p w14:paraId="65B4197D" w14:textId="77777777" w:rsidR="00FA2B0A" w:rsidRPr="00FA2B0A" w:rsidRDefault="00FA2B0A" w:rsidP="00CE2404">
      <w:pPr>
        <w:jc w:val="left"/>
      </w:pPr>
    </w:p>
    <w:p w14:paraId="5F94ACC0" w14:textId="77777777" w:rsidR="00FA2B0A" w:rsidRPr="00074DEE" w:rsidRDefault="00FA2B0A" w:rsidP="00FA2B0A">
      <w:r w:rsidRPr="00074DEE">
        <w:rPr>
          <w:b/>
        </w:rPr>
        <w:t>Вывод</w:t>
      </w:r>
      <w:r>
        <w:t>: полуторакратный прирост производительности, полученный в результате моделирования, станет крайне незначительным в реальных программах, однако стоит отметить, что издержи на применение гибридной модели также крайне малы.</w:t>
      </w:r>
    </w:p>
    <w:p w14:paraId="611E399A" w14:textId="77777777" w:rsidR="00FA2B0A" w:rsidRPr="00FA2B0A" w:rsidRDefault="00FA2B0A" w:rsidP="00FA2B0A"/>
    <w:p w14:paraId="26EAA2B0" w14:textId="77777777" w:rsidR="00D908E3" w:rsidRPr="003F0397" w:rsidRDefault="000806A3" w:rsidP="00D908E3">
      <w:pPr>
        <w:pStyle w:val="3"/>
      </w:pPr>
      <w:bookmarkStart w:id="87" w:name="_Toc231024514"/>
      <w:r>
        <w:rPr>
          <w:lang w:val="ru-RU"/>
        </w:rPr>
        <w:t>Короткие вычисления</w:t>
      </w:r>
      <w:bookmarkEnd w:id="87"/>
    </w:p>
    <w:p w14:paraId="5ED00DAC" w14:textId="77777777" w:rsidR="0082605E" w:rsidRDefault="00B33FC4" w:rsidP="0082605E">
      <w:pPr>
        <w:pStyle w:val="3"/>
        <w:numPr>
          <w:ilvl w:val="0"/>
          <w:numId w:val="0"/>
        </w:numPr>
      </w:pPr>
      <w:r>
        <w:rPr>
          <w:noProof/>
          <w:lang w:eastAsia="en-US"/>
        </w:rPr>
        <w:drawing>
          <wp:inline distT="0" distB="0" distL="0" distR="0" wp14:anchorId="62E8A351" wp14:editId="72586039">
            <wp:extent cx="5939557" cy="3313639"/>
            <wp:effectExtent l="0" t="0" r="0"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14123"/>
                    </a:xfrm>
                    <a:prstGeom prst="rect">
                      <a:avLst/>
                    </a:prstGeom>
                    <a:noFill/>
                    <a:ln>
                      <a:noFill/>
                    </a:ln>
                  </pic:spPr>
                </pic:pic>
              </a:graphicData>
            </a:graphic>
          </wp:inline>
        </w:drawing>
      </w:r>
    </w:p>
    <w:p w14:paraId="06E80901" w14:textId="1D24D885" w:rsidR="00560D11" w:rsidRPr="0092313E" w:rsidRDefault="0082605E" w:rsidP="0082605E">
      <w:pPr>
        <w:pStyle w:val="Caption"/>
        <w:jc w:val="both"/>
        <w:rPr>
          <w:lang w:val="en-US"/>
        </w:rPr>
      </w:pPr>
      <w:r>
        <w:t xml:space="preserve">Рис. </w:t>
      </w:r>
      <w:fldSimple w:instr=" STYLEREF 1 \s ">
        <w:r w:rsidR="00881E14">
          <w:rPr>
            <w:noProof/>
          </w:rPr>
          <w:t>2</w:t>
        </w:r>
      </w:fldSimple>
      <w:r w:rsidR="00881E14">
        <w:t>.</w:t>
      </w:r>
      <w:fldSimple w:instr=" SEQ Рис. \* ARABIC \s 1 ">
        <w:r w:rsidR="00881E14">
          <w:rPr>
            <w:noProof/>
          </w:rPr>
          <w:t>24</w:t>
        </w:r>
      </w:fldSimple>
      <w:r>
        <w:t>. Графики зависимости количества выполненных задач в единицу времени от количества потоков выполнения, короткие вычисления</w:t>
      </w:r>
    </w:p>
    <w:p w14:paraId="512014AD" w14:textId="77777777" w:rsidR="0092313E" w:rsidRDefault="00B33FC4" w:rsidP="0092313E">
      <w:pPr>
        <w:keepNext/>
        <w:ind w:firstLine="0"/>
      </w:pPr>
      <w:r>
        <w:rPr>
          <w:noProof/>
          <w:lang w:val="en-US" w:eastAsia="en-US"/>
        </w:rPr>
        <w:drawing>
          <wp:inline distT="0" distB="0" distL="0" distR="0" wp14:anchorId="255367AA" wp14:editId="3047BB90">
            <wp:extent cx="5939598" cy="3357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57706"/>
                    </a:xfrm>
                    <a:prstGeom prst="rect">
                      <a:avLst/>
                    </a:prstGeom>
                    <a:noFill/>
                    <a:ln>
                      <a:noFill/>
                    </a:ln>
                  </pic:spPr>
                </pic:pic>
              </a:graphicData>
            </a:graphic>
          </wp:inline>
        </w:drawing>
      </w:r>
    </w:p>
    <w:p w14:paraId="1C144E5B" w14:textId="2DB04EF3" w:rsidR="005664B5" w:rsidRPr="0092313E" w:rsidRDefault="0092313E" w:rsidP="0092313E">
      <w:pPr>
        <w:pStyle w:val="Caption"/>
        <w:jc w:val="both"/>
      </w:pPr>
      <w:r>
        <w:t xml:space="preserve">Рис. </w:t>
      </w:r>
      <w:fldSimple w:instr=" STYLEREF 1 \s ">
        <w:r w:rsidR="00881E14">
          <w:rPr>
            <w:noProof/>
          </w:rPr>
          <w:t>2</w:t>
        </w:r>
      </w:fldSimple>
      <w:r w:rsidR="00881E14">
        <w:t>.</w:t>
      </w:r>
      <w:fldSimple w:instr=" SEQ Рис. \* ARABIC \s 1 ">
        <w:r w:rsidR="00881E14">
          <w:rPr>
            <w:noProof/>
          </w:rPr>
          <w:t>25</w:t>
        </w:r>
      </w:fldSimple>
      <w:r>
        <w:t>.</w:t>
      </w:r>
      <w:r w:rsidRPr="003D2AD4">
        <w:t xml:space="preserve"> </w:t>
      </w:r>
      <w:r>
        <w:t>Графики зависимости прироста производительности потоков выполнения относительно системных потоков, короткие вычисления</w:t>
      </w:r>
    </w:p>
    <w:p w14:paraId="0EAE3240" w14:textId="4DFDE1CB" w:rsidR="00560D11" w:rsidRPr="00690064" w:rsidRDefault="00560D11" w:rsidP="00560D11">
      <w:r>
        <w:t xml:space="preserve">Относительная погрешность измерений </w:t>
      </w:r>
      <w:r w:rsidRPr="00690064">
        <w:t>0.0113</w:t>
      </w:r>
      <w:r>
        <w:t>.</w:t>
      </w:r>
    </w:p>
    <w:p w14:paraId="1AC0F5A1" w14:textId="77777777" w:rsidR="000806A3" w:rsidRDefault="000806A3" w:rsidP="000806A3">
      <w:pPr>
        <w:pStyle w:val="3"/>
      </w:pPr>
      <w:bookmarkStart w:id="88" w:name="_Toc231024515"/>
      <w:r>
        <w:rPr>
          <w:lang w:val="ru-RU"/>
        </w:rPr>
        <w:lastRenderedPageBreak/>
        <w:t>Длительные вычисления</w:t>
      </w:r>
      <w:bookmarkEnd w:id="88"/>
    </w:p>
    <w:p w14:paraId="7C13C782" w14:textId="77777777" w:rsidR="0082605E" w:rsidRDefault="00353F1C" w:rsidP="0082605E">
      <w:pPr>
        <w:keepNext/>
        <w:ind w:firstLine="0"/>
      </w:pPr>
      <w:r>
        <w:rPr>
          <w:noProof/>
          <w:lang w:val="en-US" w:eastAsia="en-US"/>
        </w:rPr>
        <w:drawing>
          <wp:inline distT="0" distB="0" distL="0" distR="0" wp14:anchorId="32EE5043" wp14:editId="4C9127FA">
            <wp:extent cx="5937885" cy="3426761"/>
            <wp:effectExtent l="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428227"/>
                    </a:xfrm>
                    <a:prstGeom prst="rect">
                      <a:avLst/>
                    </a:prstGeom>
                    <a:noFill/>
                    <a:ln>
                      <a:noFill/>
                    </a:ln>
                  </pic:spPr>
                </pic:pic>
              </a:graphicData>
            </a:graphic>
          </wp:inline>
        </w:drawing>
      </w:r>
    </w:p>
    <w:p w14:paraId="3381B428" w14:textId="73CBAD00" w:rsidR="005A7084" w:rsidRDefault="0082605E" w:rsidP="0082605E">
      <w:pPr>
        <w:pStyle w:val="Caption"/>
        <w:jc w:val="both"/>
      </w:pPr>
      <w:r>
        <w:t xml:space="preserve">Рис. </w:t>
      </w:r>
      <w:fldSimple w:instr=" STYLEREF 1 \s ">
        <w:r w:rsidR="00881E14">
          <w:rPr>
            <w:noProof/>
          </w:rPr>
          <w:t>2</w:t>
        </w:r>
      </w:fldSimple>
      <w:r w:rsidR="00881E14">
        <w:t>.</w:t>
      </w:r>
      <w:fldSimple w:instr=" SEQ Рис. \* ARABIC \s 1 ">
        <w:r w:rsidR="00881E14">
          <w:rPr>
            <w:noProof/>
          </w:rPr>
          <w:t>26</w:t>
        </w:r>
      </w:fldSimple>
      <w:r>
        <w:t>. Графики зависимости количества выполненных задач в единицу времени от количества потоков выполнения, длительные вычисления</w:t>
      </w:r>
    </w:p>
    <w:p w14:paraId="69B1A775" w14:textId="77777777" w:rsidR="0048153F" w:rsidRDefault="00353F1C" w:rsidP="0048153F">
      <w:pPr>
        <w:keepNext/>
        <w:ind w:firstLine="0"/>
      </w:pPr>
      <w:r>
        <w:rPr>
          <w:noProof/>
          <w:lang w:val="en-US" w:eastAsia="en-US"/>
        </w:rPr>
        <w:drawing>
          <wp:inline distT="0" distB="0" distL="0" distR="0" wp14:anchorId="32C73A36" wp14:editId="532FC9AA">
            <wp:extent cx="5936591" cy="328889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291018"/>
                    </a:xfrm>
                    <a:prstGeom prst="rect">
                      <a:avLst/>
                    </a:prstGeom>
                    <a:noFill/>
                    <a:ln>
                      <a:noFill/>
                    </a:ln>
                  </pic:spPr>
                </pic:pic>
              </a:graphicData>
            </a:graphic>
          </wp:inline>
        </w:drawing>
      </w:r>
    </w:p>
    <w:p w14:paraId="11E93E79" w14:textId="148CF44C" w:rsidR="005A7084" w:rsidRDefault="0048153F" w:rsidP="0048153F">
      <w:pPr>
        <w:pStyle w:val="Caption"/>
        <w:jc w:val="both"/>
      </w:pPr>
      <w:r>
        <w:t xml:space="preserve">Рис. </w:t>
      </w:r>
      <w:fldSimple w:instr=" STYLEREF 1 \s ">
        <w:r w:rsidR="00881E14">
          <w:rPr>
            <w:noProof/>
          </w:rPr>
          <w:t>2</w:t>
        </w:r>
      </w:fldSimple>
      <w:r w:rsidR="00881E14">
        <w:t>.</w:t>
      </w:r>
      <w:fldSimple w:instr=" SEQ Рис. \* ARABIC \s 1 ">
        <w:r w:rsidR="00881E14">
          <w:rPr>
            <w:noProof/>
          </w:rPr>
          <w:t>27</w:t>
        </w:r>
      </w:fldSimple>
      <w:r>
        <w:t>.</w:t>
      </w:r>
      <w:r w:rsidRPr="0048153F">
        <w:t xml:space="preserve"> </w:t>
      </w:r>
      <w:r>
        <w:t>Графики зависимости прироста производительности потоков выполнения относительно системных потоков, длительные вычисления</w:t>
      </w:r>
    </w:p>
    <w:p w14:paraId="20662401" w14:textId="3E51C365" w:rsidR="009871A4" w:rsidRPr="009871A4" w:rsidRDefault="009871A4" w:rsidP="0048153F">
      <w:pPr>
        <w:rPr>
          <w:lang w:val="en-US"/>
        </w:rPr>
      </w:pPr>
      <w:r>
        <w:t xml:space="preserve">Относительная погрешность измерений </w:t>
      </w:r>
      <w:r w:rsidRPr="005A7084">
        <w:t>0.0011</w:t>
      </w:r>
      <w:r>
        <w:t>.</w:t>
      </w:r>
    </w:p>
    <w:p w14:paraId="0D1BAB68" w14:textId="77777777" w:rsidR="00D908E3" w:rsidRPr="002A7BD4" w:rsidRDefault="00D908E3" w:rsidP="00B35C44">
      <w:pPr>
        <w:pStyle w:val="3"/>
      </w:pPr>
      <w:bookmarkStart w:id="89" w:name="_Toc231024516"/>
      <w:r>
        <w:rPr>
          <w:lang w:val="ru-RU"/>
        </w:rPr>
        <w:t>Общая память</w:t>
      </w:r>
      <w:bookmarkEnd w:id="89"/>
    </w:p>
    <w:p w14:paraId="23B90F0A" w14:textId="77777777" w:rsidR="0082605E" w:rsidRDefault="00353F1C" w:rsidP="0082605E">
      <w:pPr>
        <w:keepNext/>
        <w:ind w:firstLine="0"/>
      </w:pPr>
      <w:r>
        <w:rPr>
          <w:noProof/>
          <w:lang w:val="en-US" w:eastAsia="en-US"/>
        </w:rPr>
        <w:drawing>
          <wp:inline distT="0" distB="0" distL="0" distR="0" wp14:anchorId="288B5319" wp14:editId="0943FC2A">
            <wp:extent cx="5939284" cy="3426761"/>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27419"/>
                    </a:xfrm>
                    <a:prstGeom prst="rect">
                      <a:avLst/>
                    </a:prstGeom>
                    <a:noFill/>
                    <a:ln>
                      <a:noFill/>
                    </a:ln>
                  </pic:spPr>
                </pic:pic>
              </a:graphicData>
            </a:graphic>
          </wp:inline>
        </w:drawing>
      </w:r>
    </w:p>
    <w:p w14:paraId="798B6721" w14:textId="07A482A2" w:rsidR="000D7E82" w:rsidRDefault="0082605E" w:rsidP="0082605E">
      <w:pPr>
        <w:pStyle w:val="Caption"/>
        <w:jc w:val="both"/>
      </w:pPr>
      <w:r>
        <w:t xml:space="preserve">Рис. </w:t>
      </w:r>
      <w:fldSimple w:instr=" STYLEREF 1 \s ">
        <w:r w:rsidR="00881E14">
          <w:rPr>
            <w:noProof/>
          </w:rPr>
          <w:t>2</w:t>
        </w:r>
      </w:fldSimple>
      <w:r w:rsidR="00881E14">
        <w:t>.</w:t>
      </w:r>
      <w:fldSimple w:instr=" SEQ Рис. \* ARABIC \s 1 ">
        <w:r w:rsidR="00881E14">
          <w:rPr>
            <w:noProof/>
          </w:rPr>
          <w:t>28</w:t>
        </w:r>
      </w:fldSimple>
      <w:r>
        <w:t>. Графики зависимости количества выполненных задач в единицу времени от количества потоков выполнения, общая память</w:t>
      </w:r>
    </w:p>
    <w:p w14:paraId="423D3DAF" w14:textId="77777777" w:rsidR="00F1418E" w:rsidRDefault="00353F1C" w:rsidP="00F1418E">
      <w:pPr>
        <w:keepNext/>
        <w:ind w:firstLine="0"/>
      </w:pPr>
      <w:r>
        <w:rPr>
          <w:noProof/>
          <w:lang w:val="en-US" w:eastAsia="en-US"/>
        </w:rPr>
        <w:drawing>
          <wp:inline distT="0" distB="0" distL="0" distR="0" wp14:anchorId="4817C65D" wp14:editId="6FF3C85D">
            <wp:extent cx="5938520" cy="3404372"/>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3405464"/>
                    </a:xfrm>
                    <a:prstGeom prst="rect">
                      <a:avLst/>
                    </a:prstGeom>
                    <a:noFill/>
                    <a:ln>
                      <a:noFill/>
                    </a:ln>
                  </pic:spPr>
                </pic:pic>
              </a:graphicData>
            </a:graphic>
          </wp:inline>
        </w:drawing>
      </w:r>
    </w:p>
    <w:p w14:paraId="74005F96" w14:textId="718B50F1" w:rsidR="000D7E82" w:rsidRDefault="00F1418E" w:rsidP="00F1418E">
      <w:pPr>
        <w:pStyle w:val="Caption"/>
        <w:jc w:val="both"/>
      </w:pPr>
      <w:r>
        <w:t xml:space="preserve">Рис. </w:t>
      </w:r>
      <w:fldSimple w:instr=" STYLEREF 1 \s ">
        <w:r w:rsidR="00881E14">
          <w:rPr>
            <w:noProof/>
          </w:rPr>
          <w:t>2</w:t>
        </w:r>
      </w:fldSimple>
      <w:r w:rsidR="00881E14">
        <w:t>.</w:t>
      </w:r>
      <w:fldSimple w:instr=" SEQ Рис. \* ARABIC \s 1 ">
        <w:r w:rsidR="00881E14">
          <w:rPr>
            <w:noProof/>
          </w:rPr>
          <w:t>29</w:t>
        </w:r>
      </w:fldSimple>
      <w:r>
        <w:t>.</w:t>
      </w:r>
      <w:r w:rsidRPr="0048153F">
        <w:t xml:space="preserve"> </w:t>
      </w:r>
      <w:r>
        <w:t>Графики зависимости прироста производительности потоков выполнения относительно системных потоков, общая память</w:t>
      </w:r>
    </w:p>
    <w:p w14:paraId="4D5FEE69" w14:textId="64AA10ED" w:rsidR="002A7BD4" w:rsidRDefault="009871A4" w:rsidP="002A7BD4">
      <w:r>
        <w:t xml:space="preserve">Относительная погрешность измерений </w:t>
      </w:r>
      <w:r w:rsidR="002A7BD4" w:rsidRPr="002A7BD4">
        <w:t>0.0044</w:t>
      </w:r>
      <w:r>
        <w:t>.</w:t>
      </w:r>
    </w:p>
    <w:p w14:paraId="5633A5CE" w14:textId="77777777" w:rsidR="00B35C44" w:rsidRPr="000D7E82" w:rsidRDefault="00B35C44" w:rsidP="00B35C44">
      <w:pPr>
        <w:pStyle w:val="3"/>
      </w:pPr>
      <w:bookmarkStart w:id="90" w:name="_Toc231024517"/>
      <w:r>
        <w:rPr>
          <w:lang w:val="ru-RU"/>
        </w:rPr>
        <w:lastRenderedPageBreak/>
        <w:t>Примитивы синхронизации</w:t>
      </w:r>
      <w:bookmarkEnd w:id="90"/>
    </w:p>
    <w:p w14:paraId="6FA95B8F" w14:textId="77777777" w:rsidR="0082605E" w:rsidRDefault="00480204" w:rsidP="0082605E">
      <w:pPr>
        <w:keepNext/>
        <w:ind w:firstLine="0"/>
      </w:pPr>
      <w:r>
        <w:rPr>
          <w:noProof/>
          <w:lang w:val="en-US" w:eastAsia="en-US"/>
        </w:rPr>
        <w:drawing>
          <wp:inline distT="0" distB="0" distL="0" distR="0" wp14:anchorId="27C02468" wp14:editId="07E3D2EF">
            <wp:extent cx="5939651" cy="3541061"/>
            <wp:effectExtent l="0" t="0" r="0" b="0"/>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541523"/>
                    </a:xfrm>
                    <a:prstGeom prst="rect">
                      <a:avLst/>
                    </a:prstGeom>
                    <a:noFill/>
                    <a:ln>
                      <a:noFill/>
                    </a:ln>
                  </pic:spPr>
                </pic:pic>
              </a:graphicData>
            </a:graphic>
          </wp:inline>
        </w:drawing>
      </w:r>
    </w:p>
    <w:p w14:paraId="3CE92B16" w14:textId="09F8D715" w:rsidR="00560D11" w:rsidRDefault="0082605E" w:rsidP="0082605E">
      <w:pPr>
        <w:pStyle w:val="Caption"/>
        <w:jc w:val="both"/>
      </w:pPr>
      <w:r>
        <w:t xml:space="preserve">Рис. </w:t>
      </w:r>
      <w:fldSimple w:instr=" STYLEREF 1 \s ">
        <w:r w:rsidR="00881E14">
          <w:rPr>
            <w:noProof/>
          </w:rPr>
          <w:t>2</w:t>
        </w:r>
      </w:fldSimple>
      <w:r w:rsidR="00881E14">
        <w:t>.</w:t>
      </w:r>
      <w:fldSimple w:instr=" SEQ Рис. \* ARABIC \s 1 ">
        <w:r w:rsidR="00881E14">
          <w:rPr>
            <w:noProof/>
          </w:rPr>
          <w:t>30</w:t>
        </w:r>
      </w:fldSimple>
      <w:r>
        <w:t>. Графики зависимости количества выполненных задач в единицу времени от количества потоков выполнения, примитивы синхронизации (а)</w:t>
      </w:r>
    </w:p>
    <w:p w14:paraId="5DBFE292" w14:textId="77777777" w:rsidR="0082605E" w:rsidRDefault="00480204" w:rsidP="0082605E">
      <w:pPr>
        <w:keepNext/>
        <w:ind w:firstLine="0"/>
      </w:pPr>
      <w:r>
        <w:rPr>
          <w:noProof/>
          <w:lang w:val="en-US" w:eastAsia="en-US"/>
        </w:rPr>
        <w:drawing>
          <wp:inline distT="0" distB="0" distL="0" distR="0" wp14:anchorId="5EF4D8EA" wp14:editId="437ED785">
            <wp:extent cx="5939829" cy="3661253"/>
            <wp:effectExtent l="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661620"/>
                    </a:xfrm>
                    <a:prstGeom prst="rect">
                      <a:avLst/>
                    </a:prstGeom>
                    <a:noFill/>
                    <a:ln>
                      <a:noFill/>
                    </a:ln>
                  </pic:spPr>
                </pic:pic>
              </a:graphicData>
            </a:graphic>
          </wp:inline>
        </w:drawing>
      </w:r>
    </w:p>
    <w:p w14:paraId="32DC1106" w14:textId="190733EE" w:rsidR="00E94EF0" w:rsidRDefault="0082605E" w:rsidP="0082605E">
      <w:pPr>
        <w:pStyle w:val="Caption"/>
        <w:jc w:val="both"/>
      </w:pPr>
      <w:r>
        <w:t xml:space="preserve">Рис. </w:t>
      </w:r>
      <w:fldSimple w:instr=" STYLEREF 1 \s ">
        <w:r w:rsidR="00881E14">
          <w:rPr>
            <w:noProof/>
          </w:rPr>
          <w:t>2</w:t>
        </w:r>
      </w:fldSimple>
      <w:r w:rsidR="00881E14">
        <w:t>.</w:t>
      </w:r>
      <w:fldSimple w:instr=" SEQ Рис. \* ARABIC \s 1 ">
        <w:r w:rsidR="00881E14">
          <w:rPr>
            <w:noProof/>
          </w:rPr>
          <w:t>31</w:t>
        </w:r>
      </w:fldSimple>
      <w:r>
        <w:t>. Графики зависимости количества выполненных задач в единицу времени от количества потоков выполнения, примитивы синхронизации (б)</w:t>
      </w:r>
    </w:p>
    <w:p w14:paraId="3E5B0922" w14:textId="77777777" w:rsidR="00915768" w:rsidRDefault="00353F1C" w:rsidP="00915768">
      <w:pPr>
        <w:keepNext/>
        <w:ind w:firstLine="0"/>
      </w:pPr>
      <w:r>
        <w:rPr>
          <w:noProof/>
          <w:lang w:val="en-US" w:eastAsia="en-US"/>
        </w:rPr>
        <w:lastRenderedPageBreak/>
        <w:drawing>
          <wp:inline distT="0" distB="0" distL="0" distR="0" wp14:anchorId="13AF4794" wp14:editId="2D990B08">
            <wp:extent cx="5940425" cy="3905200"/>
            <wp:effectExtent l="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905200"/>
                    </a:xfrm>
                    <a:prstGeom prst="rect">
                      <a:avLst/>
                    </a:prstGeom>
                    <a:noFill/>
                    <a:ln>
                      <a:noFill/>
                    </a:ln>
                  </pic:spPr>
                </pic:pic>
              </a:graphicData>
            </a:graphic>
          </wp:inline>
        </w:drawing>
      </w:r>
    </w:p>
    <w:p w14:paraId="29111821" w14:textId="34394FB4" w:rsidR="00501FC9" w:rsidRPr="00501FC9" w:rsidRDefault="00915768" w:rsidP="00501FC9">
      <w:pPr>
        <w:pStyle w:val="Caption"/>
        <w:jc w:val="both"/>
      </w:pPr>
      <w:r>
        <w:t xml:space="preserve">Рис. </w:t>
      </w:r>
      <w:fldSimple w:instr=" STYLEREF 1 \s ">
        <w:r w:rsidR="00881E14">
          <w:rPr>
            <w:noProof/>
          </w:rPr>
          <w:t>2</w:t>
        </w:r>
      </w:fldSimple>
      <w:r w:rsidR="00881E14">
        <w:t>.</w:t>
      </w:r>
      <w:fldSimple w:instr=" SEQ Рис. \* ARABIC \s 1 ">
        <w:r w:rsidR="00881E14">
          <w:rPr>
            <w:noProof/>
          </w:rPr>
          <w:t>32</w:t>
        </w:r>
      </w:fldSimple>
      <w:r>
        <w:t>.</w:t>
      </w:r>
      <w:r w:rsidRPr="0048153F">
        <w:t xml:space="preserve"> </w:t>
      </w:r>
      <w:r>
        <w:t>Графики зависимости прироста производительности потоков выполнения относительно системных потоков, примитивы синхронизации</w:t>
      </w:r>
    </w:p>
    <w:p w14:paraId="139287EB" w14:textId="22A02DA3" w:rsidR="00C821EE" w:rsidRDefault="00560D11" w:rsidP="00E94EF0">
      <w:r>
        <w:t xml:space="preserve">Относительная погрешность измерений </w:t>
      </w:r>
      <w:r w:rsidRPr="0077356E">
        <w:t>0.0017</w:t>
      </w:r>
      <w:r w:rsidR="009871A4">
        <w:t>.</w:t>
      </w:r>
    </w:p>
    <w:p w14:paraId="5733B919" w14:textId="77777777" w:rsidR="00501FC9" w:rsidRDefault="00501FC9" w:rsidP="00E94EF0"/>
    <w:p w14:paraId="769F7D7B" w14:textId="15B0B723" w:rsidR="00501FC9" w:rsidRPr="00074DEE" w:rsidRDefault="00501FC9" w:rsidP="00501FC9">
      <w:r w:rsidRPr="00074DEE">
        <w:rPr>
          <w:b/>
        </w:rPr>
        <w:t>Вывод</w:t>
      </w:r>
      <w:r>
        <w:t>: высокий прирост производительности, полученный в результате моделирования, станет крайне незначительным в реальных программах, однако стоит отметить, что издержи на применение гибридной модели также крайне малы.</w:t>
      </w:r>
    </w:p>
    <w:p w14:paraId="2B5F0069" w14:textId="77777777" w:rsidR="00501FC9" w:rsidRDefault="00501FC9" w:rsidP="00E94EF0"/>
    <w:p w14:paraId="7774EBF4" w14:textId="24DB8737" w:rsidR="00110961" w:rsidRPr="0041498A" w:rsidRDefault="004D7945" w:rsidP="001B4A9F">
      <w:pPr>
        <w:pStyle w:val="3"/>
        <w:rPr>
          <w:lang w:val="ru-RU"/>
        </w:rPr>
      </w:pPr>
      <w:r>
        <w:rPr>
          <w:lang w:val="ru-RU"/>
        </w:rPr>
        <w:t>Операции чтения/записи</w:t>
      </w:r>
    </w:p>
    <w:p w14:paraId="1F425FBD" w14:textId="77777777" w:rsidR="0082605E" w:rsidRDefault="00353F1C" w:rsidP="0082605E">
      <w:pPr>
        <w:keepNext/>
        <w:ind w:firstLine="0"/>
      </w:pPr>
      <w:r>
        <w:rPr>
          <w:noProof/>
          <w:lang w:val="en-US" w:eastAsia="en-US"/>
        </w:rPr>
        <w:drawing>
          <wp:inline distT="0" distB="0" distL="0" distR="0" wp14:anchorId="60DA4192" wp14:editId="0BDACA5D">
            <wp:extent cx="5939155" cy="3426761"/>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427494"/>
                    </a:xfrm>
                    <a:prstGeom prst="rect">
                      <a:avLst/>
                    </a:prstGeom>
                    <a:noFill/>
                    <a:ln>
                      <a:noFill/>
                    </a:ln>
                  </pic:spPr>
                </pic:pic>
              </a:graphicData>
            </a:graphic>
          </wp:inline>
        </w:drawing>
      </w:r>
    </w:p>
    <w:p w14:paraId="47C32FD6" w14:textId="39374188" w:rsidR="00C821EE" w:rsidRDefault="0082605E" w:rsidP="0082605E">
      <w:pPr>
        <w:pStyle w:val="Caption"/>
        <w:jc w:val="both"/>
      </w:pPr>
      <w:r>
        <w:t xml:space="preserve">Рис. </w:t>
      </w:r>
      <w:fldSimple w:instr=" STYLEREF 1 \s ">
        <w:r w:rsidR="00881E14">
          <w:rPr>
            <w:noProof/>
          </w:rPr>
          <w:t>2</w:t>
        </w:r>
      </w:fldSimple>
      <w:r w:rsidR="00881E14">
        <w:t>.</w:t>
      </w:r>
      <w:fldSimple w:instr=" SEQ Рис. \* ARABIC \s 1 ">
        <w:r w:rsidR="00881E14">
          <w:rPr>
            <w:noProof/>
          </w:rPr>
          <w:t>33</w:t>
        </w:r>
      </w:fldSimple>
      <w:r>
        <w:t>. Графики зависимости количества выполненных задач в единицу времени от количества потоков выполнения, операции чтения/записи</w:t>
      </w:r>
    </w:p>
    <w:p w14:paraId="483C088E" w14:textId="77777777" w:rsidR="006D21AD" w:rsidRDefault="00057F4B" w:rsidP="006D21AD">
      <w:pPr>
        <w:keepNext/>
        <w:ind w:firstLine="0"/>
      </w:pPr>
      <w:r>
        <w:rPr>
          <w:noProof/>
          <w:lang w:val="en-US" w:eastAsia="en-US"/>
        </w:rPr>
        <w:lastRenderedPageBreak/>
        <w:drawing>
          <wp:inline distT="0" distB="0" distL="0" distR="0" wp14:anchorId="7BF6E8BE" wp14:editId="749B849A">
            <wp:extent cx="5939155" cy="3403194"/>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3403922"/>
                    </a:xfrm>
                    <a:prstGeom prst="rect">
                      <a:avLst/>
                    </a:prstGeom>
                    <a:noFill/>
                    <a:ln>
                      <a:noFill/>
                    </a:ln>
                  </pic:spPr>
                </pic:pic>
              </a:graphicData>
            </a:graphic>
          </wp:inline>
        </w:drawing>
      </w:r>
    </w:p>
    <w:p w14:paraId="260EF5D1" w14:textId="12B79063" w:rsidR="00C821EE" w:rsidRDefault="006D21AD" w:rsidP="006D21AD">
      <w:pPr>
        <w:pStyle w:val="Caption"/>
        <w:jc w:val="both"/>
      </w:pPr>
      <w:r>
        <w:t xml:space="preserve">Рис. </w:t>
      </w:r>
      <w:fldSimple w:instr=" STYLEREF 1 \s ">
        <w:r w:rsidR="00881E14">
          <w:rPr>
            <w:noProof/>
          </w:rPr>
          <w:t>2</w:t>
        </w:r>
      </w:fldSimple>
      <w:r w:rsidR="00881E14">
        <w:t>.</w:t>
      </w:r>
      <w:fldSimple w:instr=" SEQ Рис. \* ARABIC \s 1 ">
        <w:r w:rsidR="00881E14">
          <w:rPr>
            <w:noProof/>
          </w:rPr>
          <w:t>34</w:t>
        </w:r>
      </w:fldSimple>
      <w:r>
        <w:t>.</w:t>
      </w:r>
      <w:r w:rsidRPr="0048153F">
        <w:t xml:space="preserve"> </w:t>
      </w:r>
      <w:r>
        <w:t>Графики зависимости прироста производительности потоков выполнения относительно системных потоков, операции чтения/записи</w:t>
      </w:r>
    </w:p>
    <w:p w14:paraId="26F91AEF" w14:textId="6013C6B8" w:rsidR="00C821EE" w:rsidRDefault="00AA42E7" w:rsidP="00AA42E7">
      <w:r>
        <w:t xml:space="preserve">Относительная погрешность измерений </w:t>
      </w:r>
      <w:r w:rsidRPr="00C821EE">
        <w:t>0.0073</w:t>
      </w:r>
      <w:r w:rsidR="00B36615">
        <w:t>.</w:t>
      </w:r>
    </w:p>
    <w:p w14:paraId="1A4AF4CA" w14:textId="576C71C1" w:rsidR="006B3CEE" w:rsidRDefault="00E5460D" w:rsidP="00E5460D">
      <w:pPr>
        <w:pStyle w:val="Heading2"/>
      </w:pPr>
      <w:bookmarkStart w:id="91" w:name="_Toc231024521"/>
      <w:r>
        <w:t xml:space="preserve">Анализ свойств </w:t>
      </w:r>
      <w:r w:rsidR="00F85D23">
        <w:t xml:space="preserve">гибридной </w:t>
      </w:r>
      <w:r>
        <w:t>модели</w:t>
      </w:r>
      <w:bookmarkEnd w:id="91"/>
    </w:p>
    <w:p w14:paraId="50BB9A4D" w14:textId="77777777" w:rsidR="003E748B" w:rsidRDefault="00070D49" w:rsidP="005A0D8E">
      <w:r>
        <w:t>По результатам м</w:t>
      </w:r>
      <w:r w:rsidR="008C1896">
        <w:t>оделирования был сделан вывод, что наиболее ярко выраженн</w:t>
      </w:r>
      <w:r w:rsidR="00EE569C">
        <w:t>ый прирост будет достигаться в тестах на примитивах синхронизации и операциях чтения/записи.</w:t>
      </w:r>
    </w:p>
    <w:p w14:paraId="57023B31" w14:textId="251161F2" w:rsidR="005A0D8E" w:rsidRDefault="005A0D8E" w:rsidP="005A0D8E">
      <w:r>
        <w:t>Для конкретизации результатов необходимо провести моделирование поведения</w:t>
      </w:r>
      <w:r w:rsidR="00A82994">
        <w:t xml:space="preserve"> </w:t>
      </w:r>
      <w:r>
        <w:t xml:space="preserve">полученной модели гибридных потоков на практическом примере. Для этой цели по адресу </w:t>
      </w:r>
      <w:hyperlink r:id="rId45" w:history="1">
        <w:r w:rsidRPr="00AF0053">
          <w:rPr>
            <w:rStyle w:val="Hyperlink"/>
          </w:rPr>
          <w:t>http://sourceforge.net/projects/state-threads/</w:t>
        </w:r>
      </w:hyperlink>
      <w:r>
        <w:t xml:space="preserve"> был взят </w:t>
      </w:r>
      <w:r w:rsidR="00D641BD">
        <w:t xml:space="preserve">и адаптирован </w:t>
      </w:r>
      <w:r>
        <w:t xml:space="preserve">пример веб-сервиса, разработанный для демонстрации работы кооперативных потоков </w:t>
      </w:r>
      <w:r>
        <w:rPr>
          <w:lang w:val="en-US"/>
        </w:rPr>
        <w:t xml:space="preserve">State Threads. </w:t>
      </w:r>
      <w:r>
        <w:t>Программа запускает процессы в количестве равным количеству логических ядер процессора, каждый из которых слушает 80-й порт. На каждое подключение создается поток-обработчик, который формирует</w:t>
      </w:r>
      <w:r w:rsidR="00AE70D6">
        <w:t xml:space="preserve"> и отправляет клиенту заголовки и тело </w:t>
      </w:r>
      <w:r w:rsidR="00AE70D6">
        <w:rPr>
          <w:lang w:val="en-US"/>
        </w:rPr>
        <w:t>HTTP-</w:t>
      </w:r>
      <w:r w:rsidR="00AE70D6">
        <w:t>ответа.</w:t>
      </w:r>
      <w:r w:rsidR="00AB1F60">
        <w:t xml:space="preserve"> Генератор нагрузки был взят по адресу </w:t>
      </w:r>
      <w:hyperlink r:id="rId46" w:history="1">
        <w:r w:rsidR="00AB1F60" w:rsidRPr="00AF0053">
          <w:rPr>
            <w:rStyle w:val="Hyperlink"/>
          </w:rPr>
          <w:t>http://www.spec.org/osg/web99/</w:t>
        </w:r>
      </w:hyperlink>
      <w:r w:rsidR="00AB1F60">
        <w:t>.</w:t>
      </w:r>
    </w:p>
    <w:p w14:paraId="34CF920D" w14:textId="77777777" w:rsidR="00D66C7D" w:rsidRDefault="00D66C7D" w:rsidP="00D66C7D">
      <w:pPr>
        <w:keepNext/>
        <w:ind w:firstLine="0"/>
      </w:pPr>
      <w:r>
        <w:rPr>
          <w:noProof/>
          <w:lang w:val="en-US" w:eastAsia="en-US"/>
        </w:rPr>
        <w:drawing>
          <wp:inline distT="0" distB="0" distL="0" distR="0" wp14:anchorId="22C31A2D" wp14:editId="4AAB2211">
            <wp:extent cx="5940425" cy="3714295"/>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714295"/>
                    </a:xfrm>
                    <a:prstGeom prst="rect">
                      <a:avLst/>
                    </a:prstGeom>
                    <a:noFill/>
                    <a:ln>
                      <a:noFill/>
                    </a:ln>
                  </pic:spPr>
                </pic:pic>
              </a:graphicData>
            </a:graphic>
          </wp:inline>
        </w:drawing>
      </w:r>
    </w:p>
    <w:p w14:paraId="4E199EAC" w14:textId="5DF20680" w:rsidR="003E748B" w:rsidRPr="00D66C7D" w:rsidRDefault="00D66C7D" w:rsidP="00D66C7D">
      <w:pPr>
        <w:pStyle w:val="Caption"/>
        <w:jc w:val="both"/>
      </w:pPr>
      <w:r>
        <w:t xml:space="preserve">Рис. </w:t>
      </w:r>
      <w:fldSimple w:instr=" STYLEREF 1 \s ">
        <w:r w:rsidR="00881E14">
          <w:rPr>
            <w:noProof/>
          </w:rPr>
          <w:t>2</w:t>
        </w:r>
      </w:fldSimple>
      <w:r w:rsidR="00881E14">
        <w:t>.</w:t>
      </w:r>
      <w:fldSimple w:instr=" SEQ Рис. \* ARABIC \s 1 ">
        <w:r w:rsidR="00881E14">
          <w:rPr>
            <w:noProof/>
          </w:rPr>
          <w:t>35</w:t>
        </w:r>
      </w:fldSimple>
      <w:r>
        <w:t xml:space="preserve">. Графики зависимости количества выполненных задач в единицу времени от количества потоков выполнения, </w:t>
      </w:r>
      <w:r>
        <w:rPr>
          <w:lang w:val="en-US"/>
        </w:rPr>
        <w:t>HTTP-</w:t>
      </w:r>
      <w:r>
        <w:t>сервер</w:t>
      </w:r>
    </w:p>
    <w:p w14:paraId="6C11AB02" w14:textId="77777777" w:rsidR="00D66C7D" w:rsidRDefault="00D66C7D" w:rsidP="00D66C7D">
      <w:pPr>
        <w:keepNext/>
        <w:ind w:firstLine="0"/>
      </w:pPr>
      <w:r>
        <w:rPr>
          <w:noProof/>
          <w:lang w:val="en-US" w:eastAsia="en-US"/>
        </w:rPr>
        <w:drawing>
          <wp:inline distT="0" distB="0" distL="0" distR="0" wp14:anchorId="1FADBE2B" wp14:editId="17214ABB">
            <wp:extent cx="5940425" cy="3827144"/>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827144"/>
                    </a:xfrm>
                    <a:prstGeom prst="rect">
                      <a:avLst/>
                    </a:prstGeom>
                    <a:noFill/>
                    <a:ln>
                      <a:noFill/>
                    </a:ln>
                  </pic:spPr>
                </pic:pic>
              </a:graphicData>
            </a:graphic>
          </wp:inline>
        </w:drawing>
      </w:r>
    </w:p>
    <w:p w14:paraId="2246BF0B" w14:textId="022AD48B" w:rsidR="00D66C7D" w:rsidRDefault="00D66C7D" w:rsidP="00D66C7D">
      <w:pPr>
        <w:pStyle w:val="Caption"/>
        <w:jc w:val="both"/>
      </w:pPr>
      <w:r>
        <w:t xml:space="preserve">Рис. </w:t>
      </w:r>
      <w:fldSimple w:instr=" STYLEREF 1 \s ">
        <w:r w:rsidR="00881E14">
          <w:rPr>
            <w:noProof/>
          </w:rPr>
          <w:t>2</w:t>
        </w:r>
      </w:fldSimple>
      <w:r w:rsidR="00881E14">
        <w:t>.</w:t>
      </w:r>
      <w:fldSimple w:instr=" SEQ Рис. \* ARABIC \s 1 ">
        <w:r w:rsidR="00881E14">
          <w:rPr>
            <w:noProof/>
          </w:rPr>
          <w:t>36</w:t>
        </w:r>
      </w:fldSimple>
      <w:r>
        <w:t xml:space="preserve">. Графики зависимости прироста производительности потоков выполнения относительно системных потоков, </w:t>
      </w:r>
      <w:r>
        <w:rPr>
          <w:lang w:val="en-US"/>
        </w:rPr>
        <w:t>HTTP-</w:t>
      </w:r>
      <w:r>
        <w:t>сервер</w:t>
      </w:r>
    </w:p>
    <w:p w14:paraId="2194AD72" w14:textId="2D3D2BE9" w:rsidR="00912B38" w:rsidRDefault="00912B38" w:rsidP="00912B38">
      <w:r>
        <w:t xml:space="preserve">Относительная погрешность измерений </w:t>
      </w:r>
      <w:r w:rsidRPr="00912B38">
        <w:t>0.0171</w:t>
      </w:r>
      <w:r>
        <w:t>.</w:t>
      </w:r>
    </w:p>
    <w:p w14:paraId="1C345F44" w14:textId="77777777" w:rsidR="00881E14" w:rsidRPr="00912B38" w:rsidRDefault="00881E14" w:rsidP="00912B38"/>
    <w:p w14:paraId="544BA7F5" w14:textId="77777777" w:rsidR="00670F6A" w:rsidRDefault="00670F6A" w:rsidP="00670F6A">
      <w:pPr>
        <w:pStyle w:val="Heading2"/>
        <w:rPr>
          <w:lang w:val="en-US"/>
        </w:rPr>
      </w:pPr>
      <w:bookmarkStart w:id="92" w:name="_Toc231024527"/>
      <w:r>
        <w:t>Парадокс производительности</w:t>
      </w:r>
      <w:bookmarkEnd w:id="92"/>
    </w:p>
    <w:p w14:paraId="0DC1D1EB" w14:textId="25B99430" w:rsidR="00850174" w:rsidRPr="00850174" w:rsidRDefault="00850174" w:rsidP="00850174">
      <w:r>
        <w:t xml:space="preserve">Рассмотрим функцию на языке </w:t>
      </w:r>
      <w:r>
        <w:rPr>
          <w:lang w:val="en-US"/>
        </w:rPr>
        <w:t xml:space="preserve">C, </w:t>
      </w:r>
      <w:r>
        <w:t>приведенную ниже.</w:t>
      </w:r>
    </w:p>
    <w:p w14:paraId="229017B7"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DWORD WINAPI </w:t>
      </w:r>
      <w:proofErr w:type="spellStart"/>
      <w:r w:rsidRPr="0077723F">
        <w:rPr>
          <w:rFonts w:ascii="Consolas" w:eastAsia="Times New Roman" w:hAnsi="Consolas" w:cs="Courier"/>
          <w:color w:val="2B91AF"/>
          <w:sz w:val="21"/>
          <w:szCs w:val="21"/>
          <w:bdr w:val="none" w:sz="0" w:space="0" w:color="auto" w:frame="1"/>
          <w:lang w:eastAsia="en-US"/>
        </w:rPr>
        <w:t>MyThreadFunction</w:t>
      </w:r>
      <w:proofErr w:type="spellEnd"/>
      <w:r w:rsidRPr="0077723F">
        <w:rPr>
          <w:rFonts w:ascii="Consolas" w:eastAsia="Times New Roman" w:hAnsi="Consolas" w:cs="Courier"/>
          <w:color w:val="000000"/>
          <w:sz w:val="21"/>
          <w:szCs w:val="21"/>
          <w:bdr w:val="none" w:sz="0" w:space="0" w:color="auto" w:frame="1"/>
          <w:lang w:eastAsia="en-US"/>
        </w:rPr>
        <w:t xml:space="preserve">(LPVOID </w:t>
      </w:r>
      <w:proofErr w:type="spellStart"/>
      <w:r w:rsidRPr="0077723F">
        <w:rPr>
          <w:rFonts w:ascii="Consolas" w:eastAsia="Times New Roman" w:hAnsi="Consolas" w:cs="Courier"/>
          <w:color w:val="000000"/>
          <w:sz w:val="21"/>
          <w:szCs w:val="21"/>
          <w:bdr w:val="none" w:sz="0" w:space="0" w:color="auto" w:frame="1"/>
          <w:lang w:eastAsia="en-US"/>
        </w:rPr>
        <w:t>lpParam</w:t>
      </w:r>
      <w:proofErr w:type="spellEnd"/>
      <w:r w:rsidRPr="0077723F">
        <w:rPr>
          <w:rFonts w:ascii="Consolas" w:eastAsia="Times New Roman" w:hAnsi="Consolas" w:cs="Courier"/>
          <w:color w:val="000000"/>
          <w:sz w:val="21"/>
          <w:szCs w:val="21"/>
          <w:bdr w:val="none" w:sz="0" w:space="0" w:color="auto" w:frame="1"/>
          <w:lang w:eastAsia="en-US"/>
        </w:rPr>
        <w:t>) {</w:t>
      </w:r>
    </w:p>
    <w:p w14:paraId="1D3C1AFE"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volatile</w:t>
      </w:r>
      <w:proofErr w:type="spellEnd"/>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auto</w:t>
      </w:r>
      <w:proofErr w:type="spellEnd"/>
      <w:r w:rsidRPr="0077723F">
        <w:rPr>
          <w:rFonts w:ascii="Consolas" w:eastAsia="Times New Roman" w:hAnsi="Consolas" w:cs="Courier"/>
          <w:color w:val="000000"/>
          <w:sz w:val="21"/>
          <w:szCs w:val="21"/>
          <w:bdr w:val="none" w:sz="0" w:space="0" w:color="auto" w:frame="1"/>
          <w:lang w:eastAsia="en-US"/>
        </w:rPr>
        <w:t xml:space="preserve"> x = </w:t>
      </w:r>
      <w:r w:rsidRPr="0077723F">
        <w:rPr>
          <w:rFonts w:ascii="Consolas" w:eastAsia="Times New Roman" w:hAnsi="Consolas" w:cs="Courier"/>
          <w:color w:val="800000"/>
          <w:sz w:val="21"/>
          <w:szCs w:val="21"/>
          <w:bdr w:val="none" w:sz="0" w:space="0" w:color="auto" w:frame="1"/>
          <w:lang w:eastAsia="en-US"/>
        </w:rPr>
        <w:t>1</w:t>
      </w:r>
      <w:r w:rsidRPr="0077723F">
        <w:rPr>
          <w:rFonts w:ascii="Consolas" w:eastAsia="Times New Roman" w:hAnsi="Consolas" w:cs="Courier"/>
          <w:color w:val="000000"/>
          <w:sz w:val="21"/>
          <w:szCs w:val="21"/>
          <w:bdr w:val="none" w:sz="0" w:space="0" w:color="auto" w:frame="1"/>
          <w:lang w:eastAsia="en-US"/>
        </w:rPr>
        <w:t>;</w:t>
      </w:r>
    </w:p>
    <w:p w14:paraId="42C8CC10"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for</w:t>
      </w:r>
      <w:proofErr w:type="spellEnd"/>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auto</w:t>
      </w:r>
      <w:proofErr w:type="spellEnd"/>
      <w:r w:rsidRPr="0077723F">
        <w:rPr>
          <w:rFonts w:ascii="Consolas" w:eastAsia="Times New Roman" w:hAnsi="Consolas" w:cs="Courier"/>
          <w:color w:val="000000"/>
          <w:sz w:val="21"/>
          <w:szCs w:val="21"/>
          <w:bdr w:val="none" w:sz="0" w:space="0" w:color="auto" w:frame="1"/>
          <w:lang w:eastAsia="en-US"/>
        </w:rPr>
        <w:t xml:space="preserve"> i = </w:t>
      </w:r>
      <w:r w:rsidRPr="0077723F">
        <w:rPr>
          <w:rFonts w:ascii="Consolas" w:eastAsia="Times New Roman" w:hAnsi="Consolas" w:cs="Courier"/>
          <w:color w:val="800000"/>
          <w:sz w:val="21"/>
          <w:szCs w:val="21"/>
          <w:bdr w:val="none" w:sz="0" w:space="0" w:color="auto" w:frame="1"/>
          <w:lang w:eastAsia="en-US"/>
        </w:rPr>
        <w:t>0</w:t>
      </w:r>
      <w:r w:rsidRPr="0077723F">
        <w:rPr>
          <w:rFonts w:ascii="Consolas" w:eastAsia="Times New Roman" w:hAnsi="Consolas" w:cs="Courier"/>
          <w:color w:val="000000"/>
          <w:sz w:val="21"/>
          <w:szCs w:val="21"/>
          <w:bdr w:val="none" w:sz="0" w:space="0" w:color="auto" w:frame="1"/>
          <w:lang w:eastAsia="en-US"/>
        </w:rPr>
        <w:t xml:space="preserve">; i &lt; </w:t>
      </w:r>
      <w:r w:rsidRPr="0077723F">
        <w:rPr>
          <w:rFonts w:ascii="Consolas" w:eastAsia="Times New Roman" w:hAnsi="Consolas" w:cs="Courier"/>
          <w:color w:val="800000"/>
          <w:sz w:val="21"/>
          <w:szCs w:val="21"/>
          <w:bdr w:val="none" w:sz="0" w:space="0" w:color="auto" w:frame="1"/>
          <w:lang w:eastAsia="en-US"/>
        </w:rPr>
        <w:t>800000000</w:t>
      </w:r>
      <w:r w:rsidRPr="0077723F">
        <w:rPr>
          <w:rFonts w:ascii="Consolas" w:eastAsia="Times New Roman" w:hAnsi="Consolas" w:cs="Courier"/>
          <w:color w:val="000000"/>
          <w:sz w:val="21"/>
          <w:szCs w:val="21"/>
          <w:bdr w:val="none" w:sz="0" w:space="0" w:color="auto" w:frame="1"/>
          <w:lang w:eastAsia="en-US"/>
        </w:rPr>
        <w:t xml:space="preserve"> / MAX_THREADS; ++i) {</w:t>
      </w:r>
    </w:p>
    <w:p w14:paraId="143F86C9"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x += i / </w:t>
      </w:r>
      <w:r w:rsidRPr="0077723F">
        <w:rPr>
          <w:rFonts w:ascii="Consolas" w:eastAsia="Times New Roman" w:hAnsi="Consolas" w:cs="Courier"/>
          <w:color w:val="800000"/>
          <w:sz w:val="21"/>
          <w:szCs w:val="21"/>
          <w:bdr w:val="none" w:sz="0" w:space="0" w:color="auto" w:frame="1"/>
          <w:lang w:eastAsia="en-US"/>
        </w:rPr>
        <w:t>3</w:t>
      </w:r>
      <w:r w:rsidRPr="0077723F">
        <w:rPr>
          <w:rFonts w:ascii="Consolas" w:eastAsia="Times New Roman" w:hAnsi="Consolas" w:cs="Courier"/>
          <w:color w:val="000000"/>
          <w:sz w:val="21"/>
          <w:szCs w:val="21"/>
          <w:bdr w:val="none" w:sz="0" w:space="0" w:color="auto" w:frame="1"/>
          <w:lang w:eastAsia="en-US"/>
        </w:rPr>
        <w:t>;</w:t>
      </w:r>
    </w:p>
    <w:p w14:paraId="360ED7B2" w14:textId="77777777"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
    <w:p w14:paraId="529E5CAA" w14:textId="56929986" w:rsid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bdr w:val="none" w:sz="0" w:space="0" w:color="auto" w:frame="1"/>
          <w:lang w:eastAsia="en-US"/>
        </w:rPr>
      </w:pPr>
      <w:r w:rsidRPr="0077723F">
        <w:rPr>
          <w:rFonts w:ascii="Consolas" w:eastAsia="Times New Roman" w:hAnsi="Consolas" w:cs="Courier"/>
          <w:color w:val="000000"/>
          <w:sz w:val="21"/>
          <w:szCs w:val="21"/>
          <w:bdr w:val="none" w:sz="0" w:space="0" w:color="auto" w:frame="1"/>
          <w:lang w:eastAsia="en-US"/>
        </w:rPr>
        <w:t xml:space="preserve">     </w:t>
      </w:r>
      <w:proofErr w:type="spellStart"/>
      <w:r w:rsidRPr="0077723F">
        <w:rPr>
          <w:rFonts w:ascii="Consolas" w:eastAsia="Times New Roman" w:hAnsi="Consolas" w:cs="Courier"/>
          <w:color w:val="00008B"/>
          <w:sz w:val="21"/>
          <w:szCs w:val="21"/>
          <w:bdr w:val="none" w:sz="0" w:space="0" w:color="auto" w:frame="1"/>
          <w:lang w:eastAsia="en-US"/>
        </w:rPr>
        <w:t>return</w:t>
      </w:r>
      <w:proofErr w:type="spellEnd"/>
      <w:r w:rsidRPr="0077723F">
        <w:rPr>
          <w:rFonts w:ascii="Consolas" w:eastAsia="Times New Roman" w:hAnsi="Consolas" w:cs="Courier"/>
          <w:color w:val="000000"/>
          <w:sz w:val="21"/>
          <w:szCs w:val="21"/>
          <w:bdr w:val="none" w:sz="0" w:space="0" w:color="auto" w:frame="1"/>
          <w:lang w:eastAsia="en-US"/>
        </w:rPr>
        <w:t xml:space="preserve"> </w:t>
      </w:r>
      <w:r w:rsidRPr="0077723F">
        <w:rPr>
          <w:rFonts w:ascii="Consolas" w:eastAsia="Times New Roman" w:hAnsi="Consolas" w:cs="Courier"/>
          <w:color w:val="800000"/>
          <w:sz w:val="21"/>
          <w:szCs w:val="21"/>
          <w:bdr w:val="none" w:sz="0" w:space="0" w:color="auto" w:frame="1"/>
          <w:lang w:eastAsia="en-US"/>
        </w:rPr>
        <w:t>0</w:t>
      </w:r>
      <w:r w:rsidR="00850174">
        <w:rPr>
          <w:rFonts w:ascii="Consolas" w:eastAsia="Times New Roman" w:hAnsi="Consolas" w:cs="Courier"/>
          <w:color w:val="000000"/>
          <w:sz w:val="21"/>
          <w:szCs w:val="21"/>
          <w:bdr w:val="none" w:sz="0" w:space="0" w:color="auto" w:frame="1"/>
          <w:lang w:eastAsia="en-US"/>
        </w:rPr>
        <w:t>;</w:t>
      </w:r>
    </w:p>
    <w:p w14:paraId="365DE64B" w14:textId="2055BCFA" w:rsidR="0077723F" w:rsidRPr="0077723F" w:rsidRDefault="0077723F" w:rsidP="007772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firstLine="0"/>
        <w:jc w:val="left"/>
        <w:textAlignment w:val="baseline"/>
        <w:rPr>
          <w:rFonts w:ascii="Consolas" w:eastAsia="Times New Roman" w:hAnsi="Consolas" w:cs="Courier"/>
          <w:color w:val="000000"/>
          <w:sz w:val="21"/>
          <w:szCs w:val="21"/>
          <w:lang w:eastAsia="en-US"/>
        </w:rPr>
      </w:pPr>
      <w:r w:rsidRPr="0077723F">
        <w:rPr>
          <w:rFonts w:ascii="Consolas" w:eastAsia="Times New Roman" w:hAnsi="Consolas" w:cs="Courier"/>
          <w:color w:val="000000"/>
          <w:sz w:val="21"/>
          <w:szCs w:val="21"/>
          <w:bdr w:val="none" w:sz="0" w:space="0" w:color="auto" w:frame="1"/>
          <w:lang w:eastAsia="en-US"/>
        </w:rPr>
        <w:t>}</w:t>
      </w:r>
    </w:p>
    <w:p w14:paraId="71569A57" w14:textId="38578994" w:rsidR="0077723F" w:rsidRDefault="001C1907" w:rsidP="0077723F">
      <w:r>
        <w:t xml:space="preserve">Запустив ее, например, на </w:t>
      </w:r>
      <w:r>
        <w:rPr>
          <w:lang w:val="en-US"/>
        </w:rPr>
        <w:t xml:space="preserve">Intel Core 2 Duo, MS Windows 7 c MAX_THREADS </w:t>
      </w:r>
      <w:r>
        <w:t>равным 4 и 50, можно наблюдать, задача, выполняемая в 4 потока завершиться позже, чем задача, выполняемая в 50 потоков – 7.1с против 5.8с.</w:t>
      </w:r>
      <w:r w:rsidR="005E3D88">
        <w:t xml:space="preserve"> Почему же так происходит?</w:t>
      </w:r>
    </w:p>
    <w:p w14:paraId="1B41700B" w14:textId="659A5AF6" w:rsidR="00C070BC" w:rsidRDefault="00735A55" w:rsidP="0077723F">
      <w:r>
        <w:t>Ниже приведены диаграммы с подробными результатами измерений.</w:t>
      </w:r>
    </w:p>
    <w:p w14:paraId="578E5837" w14:textId="39F36DE2" w:rsidR="00A70B72" w:rsidRDefault="00A70B72" w:rsidP="00A70B72">
      <w:pPr>
        <w:ind w:firstLine="0"/>
      </w:pPr>
      <w:r>
        <w:rPr>
          <w:noProof/>
          <w:lang w:val="en-US" w:eastAsia="en-US"/>
        </w:rPr>
        <w:drawing>
          <wp:inline distT="0" distB="0" distL="0" distR="0" wp14:anchorId="332A9CBE" wp14:editId="5FC59509">
            <wp:extent cx="2853553" cy="229514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49">
                      <a:extLst>
                        <a:ext uri="{28A0092B-C50C-407E-A947-70E740481C1C}">
                          <a14:useLocalDpi xmlns:a14="http://schemas.microsoft.com/office/drawing/2010/main" val="0"/>
                        </a:ext>
                      </a:extLst>
                    </a:blip>
                    <a:srcRect l="2889" r="6683" b="3882"/>
                    <a:stretch/>
                  </pic:blipFill>
                  <pic:spPr bwMode="auto">
                    <a:xfrm>
                      <a:off x="0" y="0"/>
                      <a:ext cx="2860006" cy="230033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A70B72">
        <w:t xml:space="preserve"> </w:t>
      </w:r>
      <w:r>
        <w:rPr>
          <w:noProof/>
          <w:lang w:val="en-US" w:eastAsia="en-US"/>
        </w:rPr>
        <w:drawing>
          <wp:inline distT="0" distB="0" distL="0" distR="0" wp14:anchorId="0BF92927" wp14:editId="2BAE4E01">
            <wp:extent cx="2998490" cy="2296753"/>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pic:cNvPicPr>
                      <a:picLocks noChangeAspect="1" noChangeArrowheads="1"/>
                    </pic:cNvPicPr>
                  </pic:nvPicPr>
                  <pic:blipFill rotWithShape="1">
                    <a:blip r:embed="rId50">
                      <a:extLst>
                        <a:ext uri="{28A0092B-C50C-407E-A947-70E740481C1C}">
                          <a14:useLocalDpi xmlns:a14="http://schemas.microsoft.com/office/drawing/2010/main" val="0"/>
                        </a:ext>
                      </a:extLst>
                    </a:blip>
                    <a:srcRect l="4209" t="1494" r="7667" b="6633"/>
                    <a:stretch/>
                  </pic:blipFill>
                  <pic:spPr bwMode="auto">
                    <a:xfrm>
                      <a:off x="0" y="0"/>
                      <a:ext cx="3001730" cy="2299235"/>
                    </a:xfrm>
                    <a:prstGeom prst="rect">
                      <a:avLst/>
                    </a:prstGeom>
                    <a:noFill/>
                    <a:ln>
                      <a:noFill/>
                    </a:ln>
                    <a:extLst>
                      <a:ext uri="{53640926-AAD7-44d8-BBD7-CCE9431645EC}">
                        <a14:shadowObscured xmlns:a14="http://schemas.microsoft.com/office/drawing/2010/main"/>
                      </a:ext>
                    </a:extLst>
                  </pic:spPr>
                </pic:pic>
              </a:graphicData>
            </a:graphic>
          </wp:inline>
        </w:drawing>
      </w:r>
    </w:p>
    <w:p w14:paraId="309480AF" w14:textId="4ACB5B5B" w:rsidR="00A70B72" w:rsidRDefault="00A70B72" w:rsidP="00A70B72">
      <w:pPr>
        <w:ind w:firstLine="0"/>
      </w:pPr>
      <w:r>
        <w:rPr>
          <w:noProof/>
          <w:lang w:val="en-US" w:eastAsia="en-US"/>
        </w:rPr>
        <w:drawing>
          <wp:inline distT="0" distB="0" distL="0" distR="0" wp14:anchorId="6594DF08" wp14:editId="6FA6915D">
            <wp:extent cx="2853008" cy="2328277"/>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rotWithShape="1">
                    <a:blip r:embed="rId51">
                      <a:extLst>
                        <a:ext uri="{28A0092B-C50C-407E-A947-70E740481C1C}">
                          <a14:useLocalDpi xmlns:a14="http://schemas.microsoft.com/office/drawing/2010/main" val="0"/>
                        </a:ext>
                      </a:extLst>
                    </a:blip>
                    <a:srcRect l="3589" r="7974" b="7079"/>
                    <a:stretch/>
                  </pic:blipFill>
                  <pic:spPr bwMode="auto">
                    <a:xfrm>
                      <a:off x="0" y="0"/>
                      <a:ext cx="2855614" cy="233040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val="en-US" w:eastAsia="en-US"/>
        </w:rPr>
        <w:drawing>
          <wp:inline distT="0" distB="0" distL="0" distR="0" wp14:anchorId="28DD8C2D" wp14:editId="1AB4E64D">
            <wp:extent cx="2998490" cy="232651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rotWithShape="1">
                    <a:blip r:embed="rId52">
                      <a:extLst>
                        <a:ext uri="{28A0092B-C50C-407E-A947-70E740481C1C}">
                          <a14:useLocalDpi xmlns:a14="http://schemas.microsoft.com/office/drawing/2010/main" val="0"/>
                        </a:ext>
                      </a:extLst>
                    </a:blip>
                    <a:srcRect l="5091" r="8023" b="1648"/>
                    <a:stretch/>
                  </pic:blipFill>
                  <pic:spPr bwMode="auto">
                    <a:xfrm>
                      <a:off x="0" y="0"/>
                      <a:ext cx="3004214" cy="2330951"/>
                    </a:xfrm>
                    <a:prstGeom prst="rect">
                      <a:avLst/>
                    </a:prstGeom>
                    <a:noFill/>
                    <a:ln>
                      <a:noFill/>
                    </a:ln>
                    <a:extLst>
                      <a:ext uri="{53640926-AAD7-44d8-BBD7-CCE9431645EC}">
                        <a14:shadowObscured xmlns:a14="http://schemas.microsoft.com/office/drawing/2010/main"/>
                      </a:ext>
                    </a:extLst>
                  </pic:spPr>
                </pic:pic>
              </a:graphicData>
            </a:graphic>
          </wp:inline>
        </w:drawing>
      </w:r>
    </w:p>
    <w:p w14:paraId="52B5549F" w14:textId="77777777" w:rsidR="00881E14" w:rsidRDefault="005A18F0" w:rsidP="00881E14">
      <w:pPr>
        <w:keepNext/>
        <w:ind w:firstLine="0"/>
      </w:pPr>
      <w:r>
        <w:rPr>
          <w:noProof/>
          <w:lang w:val="en-US" w:eastAsia="en-US"/>
        </w:rPr>
        <w:drawing>
          <wp:inline distT="0" distB="0" distL="0" distR="0" wp14:anchorId="6E1B6F54" wp14:editId="2E245CF1">
            <wp:extent cx="5938520" cy="362590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rotWithShape="1">
                    <a:blip r:embed="rId53">
                      <a:extLst>
                        <a:ext uri="{28A0092B-C50C-407E-A947-70E740481C1C}">
                          <a14:useLocalDpi xmlns:a14="http://schemas.microsoft.com/office/drawing/2010/main" val="0"/>
                        </a:ext>
                      </a:extLst>
                    </a:blip>
                    <a:srcRect l="4854" r="7914" b="6904"/>
                    <a:stretch/>
                  </pic:blipFill>
                  <pic:spPr bwMode="auto">
                    <a:xfrm>
                      <a:off x="0" y="0"/>
                      <a:ext cx="5948300" cy="3631873"/>
                    </a:xfrm>
                    <a:prstGeom prst="rect">
                      <a:avLst/>
                    </a:prstGeom>
                    <a:noFill/>
                    <a:ln>
                      <a:noFill/>
                    </a:ln>
                    <a:extLst>
                      <a:ext uri="{53640926-AAD7-44d8-BBD7-CCE9431645EC}">
                        <a14:shadowObscured xmlns:a14="http://schemas.microsoft.com/office/drawing/2010/main"/>
                      </a:ext>
                    </a:extLst>
                  </pic:spPr>
                </pic:pic>
              </a:graphicData>
            </a:graphic>
          </wp:inline>
        </w:drawing>
      </w:r>
    </w:p>
    <w:p w14:paraId="180C2A0A" w14:textId="47C02AB9" w:rsidR="005A18F0" w:rsidRDefault="00881E14" w:rsidP="00881E14">
      <w:pPr>
        <w:pStyle w:val="Caption"/>
        <w:jc w:val="both"/>
      </w:pPr>
      <w:r>
        <w:t xml:space="preserve">Рис. </w:t>
      </w:r>
      <w:fldSimple w:instr=" STYLEREF 1 \s ">
        <w:r>
          <w:rPr>
            <w:noProof/>
          </w:rPr>
          <w:t>2</w:t>
        </w:r>
      </w:fldSimple>
      <w:r>
        <w:t>.</w:t>
      </w:r>
      <w:fldSimple w:instr=" SEQ Рис. \* ARABIC \s 1 ">
        <w:r>
          <w:rPr>
            <w:noProof/>
          </w:rPr>
          <w:t>37</w:t>
        </w:r>
      </w:fldSimple>
      <w:r>
        <w:t xml:space="preserve">. Парадокс производительности, диаграммы </w:t>
      </w:r>
      <w:r w:rsidR="00CB77E3">
        <w:t>результатов</w:t>
      </w:r>
    </w:p>
    <w:p w14:paraId="58F33A7A" w14:textId="135A651E" w:rsidR="00881E14" w:rsidRDefault="0035618D" w:rsidP="00A70B72">
      <w:pPr>
        <w:ind w:firstLine="0"/>
      </w:pPr>
      <w:r>
        <w:t xml:space="preserve">Все тесты проведены с большим количеством испытаний. Диаграммы включают </w:t>
      </w:r>
      <w:r w:rsidR="00156B88">
        <w:t>японские</w:t>
      </w:r>
      <w:r>
        <w:t xml:space="preserve"> свечи и гистограмму.</w:t>
      </w:r>
    </w:p>
    <w:p w14:paraId="391F4B92" w14:textId="11F73E3C" w:rsidR="005E3D88" w:rsidRPr="001C1907" w:rsidRDefault="005E3D88" w:rsidP="005E3D88">
      <w:r>
        <w:t>Правильный ответ на поставленный вопрос связан с пониманием планирования потоков. Задача не выполнена, пока все потоки не завершат работу. В первом случае каждый поток должен выполнить че</w:t>
      </w:r>
      <w:bookmarkStart w:id="93" w:name="_GoBack"/>
      <w:bookmarkEnd w:id="93"/>
      <w:r>
        <w:t>тверть работы</w:t>
      </w:r>
      <w:r w:rsidR="00156B88">
        <w:t>, во втором – одну пятидесятую часть.</w:t>
      </w:r>
      <w:r>
        <w:t xml:space="preserve"> Т.к. рассматриваемый процесс работает в системе совместно с другими процессами, возникает </w:t>
      </w:r>
      <w:proofErr w:type="spellStart"/>
      <w:r>
        <w:t>рассинхронизация</w:t>
      </w:r>
      <w:proofErr w:type="spellEnd"/>
      <w:r>
        <w:t xml:space="preserve"> работы его потоков. </w:t>
      </w:r>
      <w:r w:rsidR="00156B88">
        <w:t>И, к</w:t>
      </w:r>
      <w:r>
        <w:t>ак только один из потоков</w:t>
      </w:r>
      <w:r w:rsidR="00156B88">
        <w:t xml:space="preserve"> в случае с 4-мя потоками</w:t>
      </w:r>
      <w:r>
        <w:t xml:space="preserve"> завершает работу, логическое ядро, на котором он исполнялся, начинает простаивать. </w:t>
      </w:r>
      <w:r w:rsidR="00156B88">
        <w:t xml:space="preserve">При завершении работы одного из 4-х последних потоков в случае 50-ти потоков возникает аналогичная ситуация. Но максимальный простой во втором случае будет короче. В следствии этого свеча </w:t>
      </w:r>
    </w:p>
    <w:p w14:paraId="7577370B" w14:textId="77777777" w:rsidR="00BD5C3F" w:rsidRPr="005D2F37" w:rsidRDefault="00BD5C3F" w:rsidP="00E5460D">
      <w:pPr>
        <w:pStyle w:val="Heading2"/>
      </w:pPr>
      <w:r w:rsidRPr="005D2F37">
        <w:br w:type="page"/>
      </w:r>
    </w:p>
    <w:p w14:paraId="7987A76A" w14:textId="77777777" w:rsidR="000953E2" w:rsidRDefault="000953E2" w:rsidP="000953E2">
      <w:pPr>
        <w:pStyle w:val="Heading1"/>
        <w:ind w:left="0"/>
      </w:pPr>
      <w:bookmarkStart w:id="94" w:name="_Toc326784301"/>
      <w:bookmarkStart w:id="95" w:name="_Toc231024528"/>
      <w:r w:rsidRPr="00AF2CBF">
        <w:lastRenderedPageBreak/>
        <w:t>Верификация и применение результатов разработки</w:t>
      </w:r>
      <w:bookmarkEnd w:id="94"/>
      <w:bookmarkEnd w:id="95"/>
    </w:p>
    <w:p w14:paraId="642E889D" w14:textId="77777777" w:rsidR="00024043" w:rsidRDefault="00547A7A" w:rsidP="00024043">
      <w:pPr>
        <w:pStyle w:val="Heading2"/>
      </w:pPr>
      <w:bookmarkStart w:id="96" w:name="_Toc231024529"/>
      <w:r>
        <w:t>Реализация гибридной модели</w:t>
      </w:r>
      <w:bookmarkEnd w:id="96"/>
    </w:p>
    <w:p w14:paraId="683BD9A8" w14:textId="77777777" w:rsidR="00DF5D19" w:rsidRPr="0032250D" w:rsidRDefault="00DF5D19" w:rsidP="00DF5D19">
      <w:pPr>
        <w:pStyle w:val="3"/>
      </w:pPr>
      <w:bookmarkStart w:id="97" w:name="_Toc231024530"/>
      <w:r>
        <w:rPr>
          <w:rFonts w:cs="Times New Roman"/>
          <w:lang w:val="ru-RU"/>
        </w:rPr>
        <w:t>Принцип инверсии контроля</w:t>
      </w:r>
      <w:bookmarkEnd w:id="97"/>
    </w:p>
    <w:p w14:paraId="5B19EE14" w14:textId="77777777" w:rsidR="0032250D" w:rsidRPr="00DF5D19" w:rsidRDefault="0032250D" w:rsidP="00DF5D19">
      <w:pPr>
        <w:pStyle w:val="3"/>
      </w:pPr>
      <w:bookmarkStart w:id="98" w:name="_Toc231024531"/>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8"/>
    </w:p>
    <w:p w14:paraId="0CCF4C43" w14:textId="77777777" w:rsidR="00547A7A" w:rsidRDefault="00547A7A" w:rsidP="00547A7A">
      <w:pPr>
        <w:pStyle w:val="Heading2"/>
      </w:pPr>
      <w:bookmarkStart w:id="99" w:name="_Toc231024532"/>
      <w:r>
        <w:t>Анализ работы полученной реализации</w:t>
      </w:r>
      <w:bookmarkEnd w:id="99"/>
    </w:p>
    <w:p w14:paraId="07AD5566" w14:textId="77777777" w:rsidR="00C2302B" w:rsidRPr="00C2302B" w:rsidRDefault="00C2302B" w:rsidP="00C2302B">
      <w:pPr>
        <w:pStyle w:val="3"/>
      </w:pPr>
      <w:bookmarkStart w:id="100" w:name="_Toc231024533"/>
      <w:r>
        <w:rPr>
          <w:lang w:val="ru-RU"/>
        </w:rPr>
        <w:t xml:space="preserve">Проверка совместимости </w:t>
      </w:r>
      <w:r>
        <w:t>API</w:t>
      </w:r>
      <w:bookmarkEnd w:id="100"/>
    </w:p>
    <w:p w14:paraId="1FB1E03B" w14:textId="77777777" w:rsidR="00ED173D" w:rsidRDefault="00ED173D" w:rsidP="00ED173D">
      <w:pPr>
        <w:pStyle w:val="Heading2"/>
        <w:numPr>
          <w:ilvl w:val="2"/>
          <w:numId w:val="1"/>
        </w:numPr>
      </w:pPr>
      <w:bookmarkStart w:id="101" w:name="_Toc231024534"/>
      <w:r>
        <w:t>Создание/удаление потоков</w:t>
      </w:r>
      <w:bookmarkEnd w:id="101"/>
    </w:p>
    <w:p w14:paraId="05F3F76D" w14:textId="77777777" w:rsidR="00813A14" w:rsidRPr="00FB0EC1" w:rsidRDefault="00813A14" w:rsidP="00813A14">
      <w:pPr>
        <w:pStyle w:val="3"/>
      </w:pPr>
      <w:bookmarkStart w:id="102" w:name="_Toc231024535"/>
      <w:r>
        <w:rPr>
          <w:lang w:val="ru-RU"/>
        </w:rPr>
        <w:t>Длительные вычисления</w:t>
      </w:r>
      <w:bookmarkEnd w:id="102"/>
    </w:p>
    <w:p w14:paraId="7B67C8B7" w14:textId="77777777" w:rsidR="00813A14" w:rsidRPr="00670F6A" w:rsidRDefault="00813A14" w:rsidP="00813A14">
      <w:pPr>
        <w:pStyle w:val="3"/>
      </w:pPr>
      <w:bookmarkStart w:id="103" w:name="_Toc231024536"/>
      <w:r>
        <w:rPr>
          <w:lang w:val="ru-RU"/>
        </w:rPr>
        <w:t>Примитивы синхронизации</w:t>
      </w:r>
      <w:bookmarkEnd w:id="103"/>
    </w:p>
    <w:p w14:paraId="578C168E" w14:textId="77777777" w:rsidR="00813A14" w:rsidRPr="00F11E01" w:rsidRDefault="00813A14" w:rsidP="00813A14">
      <w:pPr>
        <w:pStyle w:val="3"/>
      </w:pPr>
      <w:bookmarkStart w:id="104" w:name="_Toc231024537"/>
      <w:r>
        <w:rPr>
          <w:lang w:val="ru-RU"/>
        </w:rPr>
        <w:t>Чтение/запись</w:t>
      </w:r>
      <w:bookmarkEnd w:id="104"/>
    </w:p>
    <w:p w14:paraId="344A2C04" w14:textId="77777777" w:rsidR="00813A14" w:rsidRPr="00813A14" w:rsidRDefault="00813A14" w:rsidP="00813A14">
      <w:pPr>
        <w:pStyle w:val="3"/>
      </w:pPr>
      <w:bookmarkStart w:id="105" w:name="_Toc231024538"/>
      <w:r>
        <w:rPr>
          <w:lang w:val="ru-RU"/>
        </w:rPr>
        <w:t>Нагруженная среда выполнения</w:t>
      </w:r>
      <w:bookmarkEnd w:id="105"/>
    </w:p>
    <w:p w14:paraId="1C87548C" w14:textId="77777777" w:rsidR="00547A7A" w:rsidRPr="00547A7A" w:rsidRDefault="00547A7A" w:rsidP="00547A7A">
      <w:pPr>
        <w:pStyle w:val="Heading2"/>
      </w:pPr>
      <w:bookmarkStart w:id="106" w:name="_Toc231024539"/>
      <w:r>
        <w:t>Применение в реальных программных продуктах</w:t>
      </w:r>
      <w:bookmarkEnd w:id="106"/>
    </w:p>
    <w:p w14:paraId="0EC3301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7B549E49"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7118A2C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92A27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14101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5DAA3B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FC7495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11DC0AD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494C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2EF5BB6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42212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4A3988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1C26A6D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04D2273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99519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31DC0C7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61D7C9D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2E66F9F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3F8FA5A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7A3568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367FD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ED3D4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1F8AC64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29E46A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3ACA33E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67E6242B"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006D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2164B4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2F5D8F8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3357F83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50DA75C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7539CA3E"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0678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2A4ED8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2DC499C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A4CA40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193DDC5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00CA2FD1"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45109CE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960A88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C2E35FB"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3D9D074"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61EA5C5"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7DA81F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990FB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75FC881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73FDD0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6B43A27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1CBC1E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399D29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B8AA0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0B5F01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56C729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318C876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773411B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7968024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30844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634EA1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5A98ACA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2E24B4B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13500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1E601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2B58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67FA54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097D8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0C190A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0CD63CC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1461CF17"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D80E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5EB59A8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77F6837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71F26B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111CAE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075253BD" w14:textId="77777777" w:rsidR="00700F9D" w:rsidRDefault="00BA5CAB" w:rsidP="00327895">
      <w:r>
        <w:t xml:space="preserve"> Результаты измерений</w:t>
      </w:r>
    </w:p>
    <w:p w14:paraId="7C633DD7"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7B14FA58"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06486C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2379120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6B632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6B7427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F7D0AD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4919139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D4FD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7BFDA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4DD07CC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5250A28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7A772D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0EE01C1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105E9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938,4</w:t>
            </w:r>
          </w:p>
        </w:tc>
        <w:tc>
          <w:tcPr>
            <w:tcW w:w="1300" w:type="dxa"/>
            <w:tcBorders>
              <w:top w:val="nil"/>
              <w:left w:val="nil"/>
              <w:bottom w:val="single" w:sz="4" w:space="0" w:color="auto"/>
              <w:right w:val="single" w:sz="4" w:space="0" w:color="auto"/>
            </w:tcBorders>
            <w:shd w:val="clear" w:color="auto" w:fill="auto"/>
            <w:noWrap/>
            <w:vAlign w:val="bottom"/>
            <w:hideMark/>
          </w:tcPr>
          <w:p w14:paraId="2909BA8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754651B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5B9D6E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657685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672176C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A170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3A5D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40B3033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2E8F3A6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7C18BE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7AD9892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D7C52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5B26C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8F307E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3E8392B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589F85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13EE696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6FAE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0595B9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5BE6E9C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4A23FC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1F762EC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0C3FBC34"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3C4F7D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091375C"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E059EC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8A9611B"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4FF2BC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5B50F167"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23C5E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B6AD19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7BF705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4E90D35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2508B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3B271A8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49DC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B93694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113B97F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36410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7856F5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8D48CD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30F1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7EA6DF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62E8B0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13CA195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4B3C069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8C292A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2CF03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700890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13A7D71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28F2BC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32B21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435CC0F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8060D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1710F37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0059461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7BE2D8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4888CE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5863B685" w14:textId="77777777" w:rsidR="000953E2" w:rsidRDefault="00BA5CAB" w:rsidP="00327895">
      <w:r>
        <w:t>Результаты измерений</w:t>
      </w:r>
    </w:p>
    <w:p w14:paraId="045DF0A6" w14:textId="77777777" w:rsidR="000953E2" w:rsidRDefault="000953E2" w:rsidP="000953E2">
      <w:pPr>
        <w:ind w:hanging="709"/>
      </w:pPr>
      <w:r w:rsidRPr="000953E2">
        <w:rPr>
          <w:noProof/>
          <w:lang w:val="en-US" w:eastAsia="en-US"/>
        </w:rPr>
        <w:drawing>
          <wp:inline distT="0" distB="0" distL="0" distR="0" wp14:anchorId="2BBFED3F" wp14:editId="7CFD503E">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2E5CC19" w14:textId="77777777" w:rsidR="000953E2" w:rsidRPr="00E5460D" w:rsidRDefault="000953E2" w:rsidP="000953E2">
      <w:pPr>
        <w:ind w:hanging="709"/>
      </w:pPr>
      <w:proofErr w:type="spellStart"/>
      <w:r>
        <w:t>Figure</w:t>
      </w:r>
      <w:proofErr w:type="spellEnd"/>
      <w:r>
        <w:t xml:space="preserve"> </w:t>
      </w:r>
      <w:fldSimple w:instr=" SEQ Figure \* ARABIC ">
        <w:r w:rsidR="00C46737">
          <w:rPr>
            <w:noProof/>
          </w:rPr>
          <w:t>1</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w:t>
      </w:r>
      <w:proofErr w:type="spellStart"/>
      <w:r>
        <w:t>двухядерный</w:t>
      </w:r>
      <w:proofErr w:type="spellEnd"/>
      <w:r>
        <w:t xml:space="preserve"> процессор </w:t>
      </w:r>
      <w:r>
        <w:rPr>
          <w:lang w:val="en-US"/>
        </w:rPr>
        <w:t>Intel</w:t>
      </w:r>
      <w:r w:rsidRPr="00311544">
        <w:t xml:space="preserve"> </w:t>
      </w:r>
      <w:r>
        <w:rPr>
          <w:lang w:val="en-US"/>
        </w:rPr>
        <w:t>Core</w:t>
      </w:r>
      <w:r w:rsidRPr="00311544">
        <w:t xml:space="preserve"> </w:t>
      </w:r>
      <w:proofErr w:type="spellStart"/>
      <w:r>
        <w:rPr>
          <w:lang w:val="en-US"/>
        </w:rPr>
        <w:t>i</w:t>
      </w:r>
      <w:proofErr w:type="spellEnd"/>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64D3B2F9" w14:textId="77777777" w:rsidR="00267B1A" w:rsidRPr="00E5460D" w:rsidRDefault="00267B1A">
      <w:pPr>
        <w:spacing w:line="240" w:lineRule="auto"/>
        <w:ind w:firstLine="0"/>
        <w:jc w:val="left"/>
      </w:pPr>
      <w:r w:rsidRPr="00E5460D">
        <w:br w:type="page"/>
      </w:r>
    </w:p>
    <w:p w14:paraId="2885D6C5" w14:textId="77777777" w:rsidR="00267B1A" w:rsidRDefault="00A051DF">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C46737">
          <w:rPr>
            <w:noProof/>
            <w:webHidden/>
          </w:rPr>
          <w:t>30</w:t>
        </w:r>
        <w:r>
          <w:rPr>
            <w:noProof/>
            <w:webHidden/>
          </w:rPr>
          <w:fldChar w:fldCharType="end"/>
        </w:r>
      </w:hyperlink>
    </w:p>
    <w:p w14:paraId="318D1504" w14:textId="77777777" w:rsidR="00267B1A" w:rsidRDefault="00B90AB0">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A051DF">
          <w:rPr>
            <w:noProof/>
            <w:webHidden/>
          </w:rPr>
          <w:fldChar w:fldCharType="begin"/>
        </w:r>
        <w:r w:rsidR="00267B1A">
          <w:rPr>
            <w:noProof/>
            <w:webHidden/>
          </w:rPr>
          <w:instrText xml:space="preserve"> PAGEREF _Toc355546608 \h </w:instrText>
        </w:r>
        <w:r w:rsidR="00A051DF">
          <w:rPr>
            <w:noProof/>
            <w:webHidden/>
          </w:rPr>
        </w:r>
        <w:r w:rsidR="00A051DF">
          <w:rPr>
            <w:noProof/>
            <w:webHidden/>
          </w:rPr>
          <w:fldChar w:fldCharType="separate"/>
        </w:r>
        <w:r w:rsidR="00C46737">
          <w:rPr>
            <w:noProof/>
            <w:webHidden/>
          </w:rPr>
          <w:t>32</w:t>
        </w:r>
        <w:r w:rsidR="00A051DF">
          <w:rPr>
            <w:noProof/>
            <w:webHidden/>
          </w:rPr>
          <w:fldChar w:fldCharType="end"/>
        </w:r>
      </w:hyperlink>
    </w:p>
    <w:p w14:paraId="0C6BFEF1" w14:textId="77777777" w:rsidR="00267B1A" w:rsidRDefault="00B90AB0">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A051DF">
          <w:rPr>
            <w:noProof/>
            <w:webHidden/>
          </w:rPr>
          <w:fldChar w:fldCharType="begin"/>
        </w:r>
        <w:r w:rsidR="00267B1A">
          <w:rPr>
            <w:noProof/>
            <w:webHidden/>
          </w:rPr>
          <w:instrText xml:space="preserve"> PAGEREF _Toc355546609 \h </w:instrText>
        </w:r>
        <w:r w:rsidR="00A051DF">
          <w:rPr>
            <w:noProof/>
            <w:webHidden/>
          </w:rPr>
        </w:r>
        <w:r w:rsidR="00A051DF">
          <w:rPr>
            <w:noProof/>
            <w:webHidden/>
          </w:rPr>
          <w:fldChar w:fldCharType="separate"/>
        </w:r>
        <w:r w:rsidR="00C46737">
          <w:rPr>
            <w:noProof/>
            <w:webHidden/>
          </w:rPr>
          <w:t>40</w:t>
        </w:r>
        <w:r w:rsidR="00A051DF">
          <w:rPr>
            <w:noProof/>
            <w:webHidden/>
          </w:rPr>
          <w:fldChar w:fldCharType="end"/>
        </w:r>
      </w:hyperlink>
    </w:p>
    <w:p w14:paraId="262017C7" w14:textId="77777777" w:rsidR="00267B1A" w:rsidRPr="00267B1A" w:rsidRDefault="00A051DF" w:rsidP="000953E2">
      <w:pPr>
        <w:ind w:hanging="709"/>
        <w:rPr>
          <w:lang w:val="en-US"/>
        </w:rPr>
      </w:pPr>
      <w:r>
        <w:rPr>
          <w:lang w:val="en-US"/>
        </w:rPr>
        <w:fldChar w:fldCharType="end"/>
      </w:r>
    </w:p>
    <w:sectPr w:rsidR="00267B1A" w:rsidRPr="00267B1A" w:rsidSect="002F48E1">
      <w:footerReference w:type="default" r:id="rId55"/>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CFC49DF" w14:textId="77777777" w:rsidR="005E3D88" w:rsidRDefault="005E3D88">
      <w:pPr>
        <w:pStyle w:val="CommentText"/>
      </w:pPr>
      <w:r>
        <w:rPr>
          <w:rStyle w:val="CommentReference"/>
        </w:rPr>
        <w:annotationRef/>
      </w:r>
      <w:r w:rsidRPr="007B0E68">
        <w:t>http://en.wikipedia.org/wiki/System_call</w:t>
      </w:r>
    </w:p>
  </w:comment>
  <w:comment w:id="21" w:author="V S" w:date="2013-05-13T02:01:00Z" w:initials="VS">
    <w:p w14:paraId="15AAA07E" w14:textId="77777777" w:rsidR="005E3D88" w:rsidRDefault="005E3D88">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75" w:author="V S" w:date="2013-05-26T09:08:00Z" w:initials="VS">
    <w:p w14:paraId="4DDBC941" w14:textId="77777777" w:rsidR="005E3D88" w:rsidRDefault="005E3D88">
      <w:pPr>
        <w:pStyle w:val="CommentText"/>
      </w:pPr>
      <w:r>
        <w:rPr>
          <w:rStyle w:val="CommentReference"/>
        </w:rPr>
        <w:annotationRef/>
      </w:r>
      <w:r w:rsidRPr="00B838E3">
        <w:t>http://</w:t>
      </w:r>
      <w:r>
        <w:t xml:space="preserve"> </w:t>
      </w:r>
      <w:r w:rsidRPr="00B838E3">
        <w:t>state-threads.sourceforge.net/</w:t>
      </w:r>
      <w:proofErr w:type="spellStart"/>
      <w:r w:rsidRPr="00B838E3">
        <w:t>docs</w:t>
      </w:r>
      <w:proofErr w:type="spellEnd"/>
      <w:r w:rsidRPr="00B838E3">
        <w:t>/</w:t>
      </w:r>
      <w:proofErr w:type="spellStart"/>
      <w:r w:rsidRPr="00B838E3">
        <w:t>faq.html#uthreads</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96DB1" w14:textId="77777777" w:rsidR="005E3D88" w:rsidRDefault="005E3D88">
      <w:r>
        <w:separator/>
      </w:r>
    </w:p>
    <w:p w14:paraId="060217DD" w14:textId="77777777" w:rsidR="005E3D88" w:rsidRDefault="005E3D88"/>
  </w:endnote>
  <w:endnote w:type="continuationSeparator" w:id="0">
    <w:p w14:paraId="34F5352F" w14:textId="77777777" w:rsidR="005E3D88" w:rsidRDefault="005E3D88">
      <w:r>
        <w:continuationSeparator/>
      </w:r>
    </w:p>
    <w:p w14:paraId="3E061654" w14:textId="77777777" w:rsidR="005E3D88" w:rsidRDefault="005E3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55060A57" w14:textId="77777777" w:rsidR="005E3D88" w:rsidRDefault="005E3D88">
        <w:pPr>
          <w:pStyle w:val="Footer"/>
          <w:jc w:val="center"/>
        </w:pPr>
        <w:r>
          <w:fldChar w:fldCharType="begin"/>
        </w:r>
        <w:r>
          <w:instrText>PAGE   \* MERGEFORMAT</w:instrText>
        </w:r>
        <w:r>
          <w:fldChar w:fldCharType="separate"/>
        </w:r>
        <w:r w:rsidR="00156B88">
          <w:rPr>
            <w:noProof/>
          </w:rPr>
          <w:t>68</w:t>
        </w:r>
        <w:r>
          <w:rPr>
            <w:noProof/>
          </w:rPr>
          <w:fldChar w:fldCharType="end"/>
        </w:r>
      </w:p>
    </w:sdtContent>
  </w:sdt>
  <w:p w14:paraId="63C79EFE" w14:textId="77777777" w:rsidR="005E3D88" w:rsidRDefault="005E3D8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68CEF" w14:textId="77777777" w:rsidR="005E3D88" w:rsidRDefault="005E3D88">
      <w:r>
        <w:separator/>
      </w:r>
    </w:p>
    <w:p w14:paraId="55696BFD" w14:textId="77777777" w:rsidR="005E3D88" w:rsidRDefault="005E3D88"/>
  </w:footnote>
  <w:footnote w:type="continuationSeparator" w:id="0">
    <w:p w14:paraId="3F058946" w14:textId="77777777" w:rsidR="005E3D88" w:rsidRDefault="005E3D88">
      <w:r>
        <w:continuationSeparator/>
      </w:r>
    </w:p>
    <w:p w14:paraId="527024BC" w14:textId="77777777" w:rsidR="005E3D88" w:rsidRDefault="005E3D88"/>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57F4B"/>
    <w:rsid w:val="00060951"/>
    <w:rsid w:val="00060AA9"/>
    <w:rsid w:val="00063C9F"/>
    <w:rsid w:val="00064F69"/>
    <w:rsid w:val="00070D49"/>
    <w:rsid w:val="0007306D"/>
    <w:rsid w:val="00074DEE"/>
    <w:rsid w:val="000758D9"/>
    <w:rsid w:val="000806A3"/>
    <w:rsid w:val="00081C41"/>
    <w:rsid w:val="00086531"/>
    <w:rsid w:val="00086E64"/>
    <w:rsid w:val="00087713"/>
    <w:rsid w:val="00091ABD"/>
    <w:rsid w:val="00092FE7"/>
    <w:rsid w:val="00093C49"/>
    <w:rsid w:val="000953E2"/>
    <w:rsid w:val="000975A2"/>
    <w:rsid w:val="000A1072"/>
    <w:rsid w:val="000A402F"/>
    <w:rsid w:val="000A61DB"/>
    <w:rsid w:val="000A6F4C"/>
    <w:rsid w:val="000B007E"/>
    <w:rsid w:val="000B03C0"/>
    <w:rsid w:val="000B35A2"/>
    <w:rsid w:val="000B5C24"/>
    <w:rsid w:val="000B68FB"/>
    <w:rsid w:val="000B6D93"/>
    <w:rsid w:val="000C0331"/>
    <w:rsid w:val="000C2574"/>
    <w:rsid w:val="000C4E50"/>
    <w:rsid w:val="000C615A"/>
    <w:rsid w:val="000C6377"/>
    <w:rsid w:val="000C6B62"/>
    <w:rsid w:val="000D0CCC"/>
    <w:rsid w:val="000D496C"/>
    <w:rsid w:val="000D6DE6"/>
    <w:rsid w:val="000D7E82"/>
    <w:rsid w:val="000E36D8"/>
    <w:rsid w:val="000E6642"/>
    <w:rsid w:val="000E7A4C"/>
    <w:rsid w:val="000E7A9C"/>
    <w:rsid w:val="000F0573"/>
    <w:rsid w:val="000F1905"/>
    <w:rsid w:val="000F312B"/>
    <w:rsid w:val="000F7440"/>
    <w:rsid w:val="000F7772"/>
    <w:rsid w:val="00100734"/>
    <w:rsid w:val="001019AD"/>
    <w:rsid w:val="00106024"/>
    <w:rsid w:val="00110961"/>
    <w:rsid w:val="00111320"/>
    <w:rsid w:val="00112724"/>
    <w:rsid w:val="0012036C"/>
    <w:rsid w:val="0012269B"/>
    <w:rsid w:val="00132A85"/>
    <w:rsid w:val="00133C05"/>
    <w:rsid w:val="0013432E"/>
    <w:rsid w:val="001346EF"/>
    <w:rsid w:val="001357C7"/>
    <w:rsid w:val="001367E8"/>
    <w:rsid w:val="00142650"/>
    <w:rsid w:val="00144F7F"/>
    <w:rsid w:val="00146A71"/>
    <w:rsid w:val="00146D56"/>
    <w:rsid w:val="001503FE"/>
    <w:rsid w:val="00154CB9"/>
    <w:rsid w:val="001551C8"/>
    <w:rsid w:val="00156B88"/>
    <w:rsid w:val="00156FB6"/>
    <w:rsid w:val="00157BAA"/>
    <w:rsid w:val="0016086C"/>
    <w:rsid w:val="00160D4A"/>
    <w:rsid w:val="001616D4"/>
    <w:rsid w:val="00162BB6"/>
    <w:rsid w:val="00165EC0"/>
    <w:rsid w:val="001735A8"/>
    <w:rsid w:val="00174804"/>
    <w:rsid w:val="00174BA0"/>
    <w:rsid w:val="0017633C"/>
    <w:rsid w:val="001772C9"/>
    <w:rsid w:val="00180BA6"/>
    <w:rsid w:val="00185C50"/>
    <w:rsid w:val="001873AF"/>
    <w:rsid w:val="00187B2E"/>
    <w:rsid w:val="00191DFE"/>
    <w:rsid w:val="0019262E"/>
    <w:rsid w:val="00195A14"/>
    <w:rsid w:val="00197181"/>
    <w:rsid w:val="001A2CD8"/>
    <w:rsid w:val="001A3C6D"/>
    <w:rsid w:val="001A40E6"/>
    <w:rsid w:val="001A4B37"/>
    <w:rsid w:val="001A580E"/>
    <w:rsid w:val="001A74AF"/>
    <w:rsid w:val="001B2CDC"/>
    <w:rsid w:val="001B4242"/>
    <w:rsid w:val="001B43EE"/>
    <w:rsid w:val="001B4A9F"/>
    <w:rsid w:val="001B6F2D"/>
    <w:rsid w:val="001B6F82"/>
    <w:rsid w:val="001C13EF"/>
    <w:rsid w:val="001C1907"/>
    <w:rsid w:val="001C75AB"/>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25AE"/>
    <w:rsid w:val="0022357F"/>
    <w:rsid w:val="00226943"/>
    <w:rsid w:val="0022740E"/>
    <w:rsid w:val="0023022E"/>
    <w:rsid w:val="00235FDE"/>
    <w:rsid w:val="0024114F"/>
    <w:rsid w:val="00243707"/>
    <w:rsid w:val="00247C6B"/>
    <w:rsid w:val="002529CB"/>
    <w:rsid w:val="0025354A"/>
    <w:rsid w:val="002544BB"/>
    <w:rsid w:val="002550C1"/>
    <w:rsid w:val="0025793A"/>
    <w:rsid w:val="00263A98"/>
    <w:rsid w:val="00263D04"/>
    <w:rsid w:val="00263E65"/>
    <w:rsid w:val="002653ED"/>
    <w:rsid w:val="00267B1A"/>
    <w:rsid w:val="00270467"/>
    <w:rsid w:val="00270D06"/>
    <w:rsid w:val="002715A5"/>
    <w:rsid w:val="00274642"/>
    <w:rsid w:val="00277331"/>
    <w:rsid w:val="00281D9E"/>
    <w:rsid w:val="00282344"/>
    <w:rsid w:val="00283287"/>
    <w:rsid w:val="00283ECF"/>
    <w:rsid w:val="00284021"/>
    <w:rsid w:val="00284FE8"/>
    <w:rsid w:val="00286F18"/>
    <w:rsid w:val="002870FE"/>
    <w:rsid w:val="00290845"/>
    <w:rsid w:val="00292A54"/>
    <w:rsid w:val="00294377"/>
    <w:rsid w:val="00296084"/>
    <w:rsid w:val="002A0538"/>
    <w:rsid w:val="002A1958"/>
    <w:rsid w:val="002A3EDC"/>
    <w:rsid w:val="002A4109"/>
    <w:rsid w:val="002A5B4F"/>
    <w:rsid w:val="002A63DB"/>
    <w:rsid w:val="002A737B"/>
    <w:rsid w:val="002A7BD4"/>
    <w:rsid w:val="002A7FED"/>
    <w:rsid w:val="002B0C0A"/>
    <w:rsid w:val="002B171C"/>
    <w:rsid w:val="002B1835"/>
    <w:rsid w:val="002B21DE"/>
    <w:rsid w:val="002B3340"/>
    <w:rsid w:val="002B64D3"/>
    <w:rsid w:val="002C653F"/>
    <w:rsid w:val="002D0913"/>
    <w:rsid w:val="002D27C2"/>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4993"/>
    <w:rsid w:val="002F532D"/>
    <w:rsid w:val="002F573B"/>
    <w:rsid w:val="00301024"/>
    <w:rsid w:val="00301C42"/>
    <w:rsid w:val="003050ED"/>
    <w:rsid w:val="00311544"/>
    <w:rsid w:val="00312698"/>
    <w:rsid w:val="00312DD5"/>
    <w:rsid w:val="0031434A"/>
    <w:rsid w:val="0031774B"/>
    <w:rsid w:val="0031786A"/>
    <w:rsid w:val="00317BC3"/>
    <w:rsid w:val="0032070E"/>
    <w:rsid w:val="00320AA2"/>
    <w:rsid w:val="0032250D"/>
    <w:rsid w:val="00322928"/>
    <w:rsid w:val="00323715"/>
    <w:rsid w:val="00325E98"/>
    <w:rsid w:val="00327895"/>
    <w:rsid w:val="00330941"/>
    <w:rsid w:val="00332993"/>
    <w:rsid w:val="003330B0"/>
    <w:rsid w:val="00333A67"/>
    <w:rsid w:val="003357CA"/>
    <w:rsid w:val="00335E91"/>
    <w:rsid w:val="0033685D"/>
    <w:rsid w:val="00336D24"/>
    <w:rsid w:val="0033718A"/>
    <w:rsid w:val="00344676"/>
    <w:rsid w:val="0034774A"/>
    <w:rsid w:val="00350FF2"/>
    <w:rsid w:val="00351816"/>
    <w:rsid w:val="00352CA9"/>
    <w:rsid w:val="0035386E"/>
    <w:rsid w:val="00353EC5"/>
    <w:rsid w:val="00353F1C"/>
    <w:rsid w:val="0035451B"/>
    <w:rsid w:val="003555ED"/>
    <w:rsid w:val="0035618D"/>
    <w:rsid w:val="003565FE"/>
    <w:rsid w:val="00356629"/>
    <w:rsid w:val="00360D24"/>
    <w:rsid w:val="00365825"/>
    <w:rsid w:val="003764CF"/>
    <w:rsid w:val="003773A9"/>
    <w:rsid w:val="00377D61"/>
    <w:rsid w:val="003824F7"/>
    <w:rsid w:val="00382D9F"/>
    <w:rsid w:val="0038306C"/>
    <w:rsid w:val="00387296"/>
    <w:rsid w:val="003907F8"/>
    <w:rsid w:val="003912B7"/>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39F6"/>
    <w:rsid w:val="003C5806"/>
    <w:rsid w:val="003C686A"/>
    <w:rsid w:val="003D2AD4"/>
    <w:rsid w:val="003D3B66"/>
    <w:rsid w:val="003D4230"/>
    <w:rsid w:val="003D47CF"/>
    <w:rsid w:val="003D523E"/>
    <w:rsid w:val="003D60A4"/>
    <w:rsid w:val="003D7B4B"/>
    <w:rsid w:val="003D7FC9"/>
    <w:rsid w:val="003E08B5"/>
    <w:rsid w:val="003E178A"/>
    <w:rsid w:val="003E3043"/>
    <w:rsid w:val="003E674D"/>
    <w:rsid w:val="003E748B"/>
    <w:rsid w:val="003F0397"/>
    <w:rsid w:val="003F1BCC"/>
    <w:rsid w:val="003F1DC8"/>
    <w:rsid w:val="003F64D8"/>
    <w:rsid w:val="003F715D"/>
    <w:rsid w:val="00400B75"/>
    <w:rsid w:val="00400CB1"/>
    <w:rsid w:val="00403A5B"/>
    <w:rsid w:val="00404AC8"/>
    <w:rsid w:val="004063B1"/>
    <w:rsid w:val="004108CE"/>
    <w:rsid w:val="00413260"/>
    <w:rsid w:val="0041498A"/>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081D"/>
    <w:rsid w:val="004519A5"/>
    <w:rsid w:val="00453A63"/>
    <w:rsid w:val="00454ABE"/>
    <w:rsid w:val="00462638"/>
    <w:rsid w:val="004674DE"/>
    <w:rsid w:val="00470AAE"/>
    <w:rsid w:val="00471B47"/>
    <w:rsid w:val="004739D6"/>
    <w:rsid w:val="004774EA"/>
    <w:rsid w:val="00480204"/>
    <w:rsid w:val="0048153F"/>
    <w:rsid w:val="00484042"/>
    <w:rsid w:val="004849D6"/>
    <w:rsid w:val="0048584E"/>
    <w:rsid w:val="00485F63"/>
    <w:rsid w:val="00486AB4"/>
    <w:rsid w:val="004907D2"/>
    <w:rsid w:val="00492C55"/>
    <w:rsid w:val="00494436"/>
    <w:rsid w:val="00495431"/>
    <w:rsid w:val="004A1EE6"/>
    <w:rsid w:val="004A2644"/>
    <w:rsid w:val="004A2842"/>
    <w:rsid w:val="004A50A9"/>
    <w:rsid w:val="004A64C2"/>
    <w:rsid w:val="004B3E50"/>
    <w:rsid w:val="004B4203"/>
    <w:rsid w:val="004B469A"/>
    <w:rsid w:val="004B5152"/>
    <w:rsid w:val="004B52F4"/>
    <w:rsid w:val="004B6D0A"/>
    <w:rsid w:val="004C44A8"/>
    <w:rsid w:val="004C4C1F"/>
    <w:rsid w:val="004C5B17"/>
    <w:rsid w:val="004C758A"/>
    <w:rsid w:val="004D22EC"/>
    <w:rsid w:val="004D523F"/>
    <w:rsid w:val="004D5AA8"/>
    <w:rsid w:val="004D5D1C"/>
    <w:rsid w:val="004D5D82"/>
    <w:rsid w:val="004D7195"/>
    <w:rsid w:val="004D7945"/>
    <w:rsid w:val="004E1456"/>
    <w:rsid w:val="004E148E"/>
    <w:rsid w:val="004E15A5"/>
    <w:rsid w:val="004E1E83"/>
    <w:rsid w:val="004E6AE3"/>
    <w:rsid w:val="004F0783"/>
    <w:rsid w:val="004F3026"/>
    <w:rsid w:val="004F3394"/>
    <w:rsid w:val="004F39B8"/>
    <w:rsid w:val="004F41BC"/>
    <w:rsid w:val="004F5ED6"/>
    <w:rsid w:val="00501C0C"/>
    <w:rsid w:val="00501FC9"/>
    <w:rsid w:val="005023F9"/>
    <w:rsid w:val="00503536"/>
    <w:rsid w:val="005042C0"/>
    <w:rsid w:val="005046F7"/>
    <w:rsid w:val="00504BAC"/>
    <w:rsid w:val="00504E75"/>
    <w:rsid w:val="00507E16"/>
    <w:rsid w:val="00507F03"/>
    <w:rsid w:val="00512E7C"/>
    <w:rsid w:val="0051473E"/>
    <w:rsid w:val="00514EAF"/>
    <w:rsid w:val="00515359"/>
    <w:rsid w:val="00520795"/>
    <w:rsid w:val="00521098"/>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0D11"/>
    <w:rsid w:val="00563BB6"/>
    <w:rsid w:val="005664B5"/>
    <w:rsid w:val="00566999"/>
    <w:rsid w:val="00566F0E"/>
    <w:rsid w:val="00570427"/>
    <w:rsid w:val="00581F01"/>
    <w:rsid w:val="00582BAC"/>
    <w:rsid w:val="00584C53"/>
    <w:rsid w:val="00585F36"/>
    <w:rsid w:val="0059241D"/>
    <w:rsid w:val="00593101"/>
    <w:rsid w:val="0059457A"/>
    <w:rsid w:val="00594EA9"/>
    <w:rsid w:val="00597076"/>
    <w:rsid w:val="005A0D8E"/>
    <w:rsid w:val="005A18F0"/>
    <w:rsid w:val="005A66EE"/>
    <w:rsid w:val="005A7084"/>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3D88"/>
    <w:rsid w:val="005E47FE"/>
    <w:rsid w:val="005E6060"/>
    <w:rsid w:val="005E667B"/>
    <w:rsid w:val="005E6C10"/>
    <w:rsid w:val="005F0A6F"/>
    <w:rsid w:val="005F12DC"/>
    <w:rsid w:val="005F16DB"/>
    <w:rsid w:val="005F2523"/>
    <w:rsid w:val="005F44F3"/>
    <w:rsid w:val="005F485D"/>
    <w:rsid w:val="005F5921"/>
    <w:rsid w:val="005F714C"/>
    <w:rsid w:val="005F7594"/>
    <w:rsid w:val="006013A4"/>
    <w:rsid w:val="00601803"/>
    <w:rsid w:val="00602BEC"/>
    <w:rsid w:val="006032E7"/>
    <w:rsid w:val="00604C82"/>
    <w:rsid w:val="00605A4C"/>
    <w:rsid w:val="006132ED"/>
    <w:rsid w:val="00622702"/>
    <w:rsid w:val="006237F1"/>
    <w:rsid w:val="00626509"/>
    <w:rsid w:val="0062685E"/>
    <w:rsid w:val="006301F1"/>
    <w:rsid w:val="0063133E"/>
    <w:rsid w:val="006320C8"/>
    <w:rsid w:val="00633449"/>
    <w:rsid w:val="00634AC6"/>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58F4"/>
    <w:rsid w:val="0066622B"/>
    <w:rsid w:val="00666F1F"/>
    <w:rsid w:val="0066729B"/>
    <w:rsid w:val="00670E28"/>
    <w:rsid w:val="00670F6A"/>
    <w:rsid w:val="0067149F"/>
    <w:rsid w:val="00671D80"/>
    <w:rsid w:val="00673E5D"/>
    <w:rsid w:val="00674B39"/>
    <w:rsid w:val="00674CA2"/>
    <w:rsid w:val="00690064"/>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0757"/>
    <w:rsid w:val="006D21AD"/>
    <w:rsid w:val="006D5A6E"/>
    <w:rsid w:val="006D721A"/>
    <w:rsid w:val="006E12A8"/>
    <w:rsid w:val="006E1DCA"/>
    <w:rsid w:val="006E25FC"/>
    <w:rsid w:val="006E2E41"/>
    <w:rsid w:val="006E3899"/>
    <w:rsid w:val="006E3B87"/>
    <w:rsid w:val="006E48A7"/>
    <w:rsid w:val="006F0D68"/>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3B7"/>
    <w:rsid w:val="007317AB"/>
    <w:rsid w:val="00732D04"/>
    <w:rsid w:val="00732DF6"/>
    <w:rsid w:val="00733362"/>
    <w:rsid w:val="00734479"/>
    <w:rsid w:val="00735A55"/>
    <w:rsid w:val="00736993"/>
    <w:rsid w:val="00737643"/>
    <w:rsid w:val="00740338"/>
    <w:rsid w:val="007426CD"/>
    <w:rsid w:val="007431A3"/>
    <w:rsid w:val="007463ED"/>
    <w:rsid w:val="007531E9"/>
    <w:rsid w:val="007542FC"/>
    <w:rsid w:val="007550A5"/>
    <w:rsid w:val="00756022"/>
    <w:rsid w:val="00762946"/>
    <w:rsid w:val="00765AA9"/>
    <w:rsid w:val="00767161"/>
    <w:rsid w:val="00767BB7"/>
    <w:rsid w:val="0077356E"/>
    <w:rsid w:val="00773C7E"/>
    <w:rsid w:val="00773EE3"/>
    <w:rsid w:val="0077557A"/>
    <w:rsid w:val="0077723F"/>
    <w:rsid w:val="00777469"/>
    <w:rsid w:val="00780605"/>
    <w:rsid w:val="007829F8"/>
    <w:rsid w:val="00785221"/>
    <w:rsid w:val="0078676B"/>
    <w:rsid w:val="00791FFD"/>
    <w:rsid w:val="00793736"/>
    <w:rsid w:val="00794443"/>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5409"/>
    <w:rsid w:val="007C6F88"/>
    <w:rsid w:val="007D052F"/>
    <w:rsid w:val="007D09B8"/>
    <w:rsid w:val="007D1FC3"/>
    <w:rsid w:val="007D4C92"/>
    <w:rsid w:val="007D55A2"/>
    <w:rsid w:val="007D5C5B"/>
    <w:rsid w:val="007D66B6"/>
    <w:rsid w:val="007D7167"/>
    <w:rsid w:val="007F028C"/>
    <w:rsid w:val="007F2A84"/>
    <w:rsid w:val="007F495E"/>
    <w:rsid w:val="008004CE"/>
    <w:rsid w:val="0080238B"/>
    <w:rsid w:val="00803875"/>
    <w:rsid w:val="00804613"/>
    <w:rsid w:val="008057DF"/>
    <w:rsid w:val="00813230"/>
    <w:rsid w:val="00813A14"/>
    <w:rsid w:val="00814C79"/>
    <w:rsid w:val="008168E2"/>
    <w:rsid w:val="00817334"/>
    <w:rsid w:val="008216D9"/>
    <w:rsid w:val="00824E80"/>
    <w:rsid w:val="00825939"/>
    <w:rsid w:val="0082605E"/>
    <w:rsid w:val="00832CAF"/>
    <w:rsid w:val="00835341"/>
    <w:rsid w:val="0084320E"/>
    <w:rsid w:val="00845CE1"/>
    <w:rsid w:val="00846740"/>
    <w:rsid w:val="0084719F"/>
    <w:rsid w:val="00850174"/>
    <w:rsid w:val="008523C7"/>
    <w:rsid w:val="00854A3B"/>
    <w:rsid w:val="00856FD5"/>
    <w:rsid w:val="00862E2E"/>
    <w:rsid w:val="00863298"/>
    <w:rsid w:val="00864BAB"/>
    <w:rsid w:val="00865286"/>
    <w:rsid w:val="008739D3"/>
    <w:rsid w:val="00875570"/>
    <w:rsid w:val="00875D53"/>
    <w:rsid w:val="00881E14"/>
    <w:rsid w:val="0088366E"/>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13B"/>
    <w:rsid w:val="008B230E"/>
    <w:rsid w:val="008B45F4"/>
    <w:rsid w:val="008B5CE7"/>
    <w:rsid w:val="008C0B27"/>
    <w:rsid w:val="008C1744"/>
    <w:rsid w:val="008C1896"/>
    <w:rsid w:val="008C6174"/>
    <w:rsid w:val="008C7862"/>
    <w:rsid w:val="008D0AD6"/>
    <w:rsid w:val="008D1FD1"/>
    <w:rsid w:val="008D3B54"/>
    <w:rsid w:val="008D51E6"/>
    <w:rsid w:val="008D5D5E"/>
    <w:rsid w:val="008D743F"/>
    <w:rsid w:val="008E2089"/>
    <w:rsid w:val="008E3E93"/>
    <w:rsid w:val="008E43A2"/>
    <w:rsid w:val="008E5E50"/>
    <w:rsid w:val="008E6371"/>
    <w:rsid w:val="008E64E3"/>
    <w:rsid w:val="008F033A"/>
    <w:rsid w:val="008F17A8"/>
    <w:rsid w:val="008F2DAA"/>
    <w:rsid w:val="008F39CE"/>
    <w:rsid w:val="008F51C2"/>
    <w:rsid w:val="008F5E2C"/>
    <w:rsid w:val="008F5F72"/>
    <w:rsid w:val="008F60DE"/>
    <w:rsid w:val="00901297"/>
    <w:rsid w:val="00902343"/>
    <w:rsid w:val="00903D89"/>
    <w:rsid w:val="00911567"/>
    <w:rsid w:val="00912B38"/>
    <w:rsid w:val="009139EE"/>
    <w:rsid w:val="009148C3"/>
    <w:rsid w:val="00915768"/>
    <w:rsid w:val="009160C4"/>
    <w:rsid w:val="00920035"/>
    <w:rsid w:val="00922BC0"/>
    <w:rsid w:val="0092313E"/>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3A92"/>
    <w:rsid w:val="0096425A"/>
    <w:rsid w:val="00966A0D"/>
    <w:rsid w:val="00967B08"/>
    <w:rsid w:val="00970B71"/>
    <w:rsid w:val="00974395"/>
    <w:rsid w:val="00974AFC"/>
    <w:rsid w:val="00974E2E"/>
    <w:rsid w:val="00976061"/>
    <w:rsid w:val="00976645"/>
    <w:rsid w:val="00977F0B"/>
    <w:rsid w:val="009801E2"/>
    <w:rsid w:val="00982B3D"/>
    <w:rsid w:val="009871A4"/>
    <w:rsid w:val="009900C9"/>
    <w:rsid w:val="00994A13"/>
    <w:rsid w:val="009960BB"/>
    <w:rsid w:val="00996741"/>
    <w:rsid w:val="009968B0"/>
    <w:rsid w:val="009970D5"/>
    <w:rsid w:val="009A0B8C"/>
    <w:rsid w:val="009A2099"/>
    <w:rsid w:val="009A4044"/>
    <w:rsid w:val="009A4245"/>
    <w:rsid w:val="009A509A"/>
    <w:rsid w:val="009A5437"/>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3E4A"/>
    <w:rsid w:val="009F5C30"/>
    <w:rsid w:val="009F617E"/>
    <w:rsid w:val="009F78AA"/>
    <w:rsid w:val="00A02D87"/>
    <w:rsid w:val="00A03226"/>
    <w:rsid w:val="00A03C6D"/>
    <w:rsid w:val="00A0499A"/>
    <w:rsid w:val="00A051DF"/>
    <w:rsid w:val="00A06DA8"/>
    <w:rsid w:val="00A10E35"/>
    <w:rsid w:val="00A11A4A"/>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3348"/>
    <w:rsid w:val="00A44488"/>
    <w:rsid w:val="00A457B9"/>
    <w:rsid w:val="00A45B3B"/>
    <w:rsid w:val="00A47A5C"/>
    <w:rsid w:val="00A47CA0"/>
    <w:rsid w:val="00A504F4"/>
    <w:rsid w:val="00A50703"/>
    <w:rsid w:val="00A521BA"/>
    <w:rsid w:val="00A547D2"/>
    <w:rsid w:val="00A568D8"/>
    <w:rsid w:val="00A569DC"/>
    <w:rsid w:val="00A57356"/>
    <w:rsid w:val="00A6150A"/>
    <w:rsid w:val="00A6528D"/>
    <w:rsid w:val="00A665DF"/>
    <w:rsid w:val="00A67CA2"/>
    <w:rsid w:val="00A67F53"/>
    <w:rsid w:val="00A70B72"/>
    <w:rsid w:val="00A72191"/>
    <w:rsid w:val="00A7398C"/>
    <w:rsid w:val="00A7471C"/>
    <w:rsid w:val="00A74C95"/>
    <w:rsid w:val="00A75133"/>
    <w:rsid w:val="00A755C6"/>
    <w:rsid w:val="00A76049"/>
    <w:rsid w:val="00A80329"/>
    <w:rsid w:val="00A80390"/>
    <w:rsid w:val="00A82994"/>
    <w:rsid w:val="00A841BC"/>
    <w:rsid w:val="00A92476"/>
    <w:rsid w:val="00A956C7"/>
    <w:rsid w:val="00A9646E"/>
    <w:rsid w:val="00A9686B"/>
    <w:rsid w:val="00A972A0"/>
    <w:rsid w:val="00AA40A6"/>
    <w:rsid w:val="00AA42E7"/>
    <w:rsid w:val="00AA4F8D"/>
    <w:rsid w:val="00AA502F"/>
    <w:rsid w:val="00AA57B0"/>
    <w:rsid w:val="00AA5DD9"/>
    <w:rsid w:val="00AA6A95"/>
    <w:rsid w:val="00AB0B5F"/>
    <w:rsid w:val="00AB1CE7"/>
    <w:rsid w:val="00AB1F60"/>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E70D6"/>
    <w:rsid w:val="00AF2CBF"/>
    <w:rsid w:val="00AF314D"/>
    <w:rsid w:val="00AF327C"/>
    <w:rsid w:val="00AF3BB2"/>
    <w:rsid w:val="00AF64D7"/>
    <w:rsid w:val="00B0063F"/>
    <w:rsid w:val="00B01A57"/>
    <w:rsid w:val="00B0282A"/>
    <w:rsid w:val="00B0335D"/>
    <w:rsid w:val="00B05EDB"/>
    <w:rsid w:val="00B064DD"/>
    <w:rsid w:val="00B0718C"/>
    <w:rsid w:val="00B07882"/>
    <w:rsid w:val="00B10FD9"/>
    <w:rsid w:val="00B112EB"/>
    <w:rsid w:val="00B11B16"/>
    <w:rsid w:val="00B148F6"/>
    <w:rsid w:val="00B14E90"/>
    <w:rsid w:val="00B1788D"/>
    <w:rsid w:val="00B17EE7"/>
    <w:rsid w:val="00B20666"/>
    <w:rsid w:val="00B23A9A"/>
    <w:rsid w:val="00B2641E"/>
    <w:rsid w:val="00B32F44"/>
    <w:rsid w:val="00B334D3"/>
    <w:rsid w:val="00B336FC"/>
    <w:rsid w:val="00B33FC4"/>
    <w:rsid w:val="00B34D4D"/>
    <w:rsid w:val="00B35C44"/>
    <w:rsid w:val="00B36615"/>
    <w:rsid w:val="00B4032A"/>
    <w:rsid w:val="00B40AE0"/>
    <w:rsid w:val="00B4196A"/>
    <w:rsid w:val="00B41C6F"/>
    <w:rsid w:val="00B42206"/>
    <w:rsid w:val="00B431E8"/>
    <w:rsid w:val="00B4381C"/>
    <w:rsid w:val="00B44211"/>
    <w:rsid w:val="00B46680"/>
    <w:rsid w:val="00B47632"/>
    <w:rsid w:val="00B4779C"/>
    <w:rsid w:val="00B5121F"/>
    <w:rsid w:val="00B51833"/>
    <w:rsid w:val="00B52DA8"/>
    <w:rsid w:val="00B577EE"/>
    <w:rsid w:val="00B57CDF"/>
    <w:rsid w:val="00B60670"/>
    <w:rsid w:val="00B6099C"/>
    <w:rsid w:val="00B60F40"/>
    <w:rsid w:val="00B70221"/>
    <w:rsid w:val="00B7102C"/>
    <w:rsid w:val="00B734B4"/>
    <w:rsid w:val="00B7385A"/>
    <w:rsid w:val="00B73E77"/>
    <w:rsid w:val="00B74E88"/>
    <w:rsid w:val="00B75BD1"/>
    <w:rsid w:val="00B77308"/>
    <w:rsid w:val="00B8174A"/>
    <w:rsid w:val="00B838E3"/>
    <w:rsid w:val="00B83E6D"/>
    <w:rsid w:val="00B8541D"/>
    <w:rsid w:val="00B87344"/>
    <w:rsid w:val="00B90AB0"/>
    <w:rsid w:val="00B9332C"/>
    <w:rsid w:val="00B9786B"/>
    <w:rsid w:val="00BA055B"/>
    <w:rsid w:val="00BA168B"/>
    <w:rsid w:val="00BA21BB"/>
    <w:rsid w:val="00BA5CAB"/>
    <w:rsid w:val="00BA71F1"/>
    <w:rsid w:val="00BA7421"/>
    <w:rsid w:val="00BB11BA"/>
    <w:rsid w:val="00BB21E3"/>
    <w:rsid w:val="00BB263B"/>
    <w:rsid w:val="00BC1EFF"/>
    <w:rsid w:val="00BC3CCF"/>
    <w:rsid w:val="00BC5CBD"/>
    <w:rsid w:val="00BC7C06"/>
    <w:rsid w:val="00BD0FB7"/>
    <w:rsid w:val="00BD18C0"/>
    <w:rsid w:val="00BD1BF0"/>
    <w:rsid w:val="00BD46F0"/>
    <w:rsid w:val="00BD54D2"/>
    <w:rsid w:val="00BD5AA9"/>
    <w:rsid w:val="00BD5C3F"/>
    <w:rsid w:val="00BD6FE8"/>
    <w:rsid w:val="00BD78D4"/>
    <w:rsid w:val="00BE2A8E"/>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0BC"/>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6737"/>
    <w:rsid w:val="00C47273"/>
    <w:rsid w:val="00C514B8"/>
    <w:rsid w:val="00C514D3"/>
    <w:rsid w:val="00C51E9F"/>
    <w:rsid w:val="00C52AEA"/>
    <w:rsid w:val="00C56B60"/>
    <w:rsid w:val="00C56D79"/>
    <w:rsid w:val="00C629D0"/>
    <w:rsid w:val="00C62EE4"/>
    <w:rsid w:val="00C64017"/>
    <w:rsid w:val="00C66376"/>
    <w:rsid w:val="00C717E3"/>
    <w:rsid w:val="00C7370C"/>
    <w:rsid w:val="00C77F5D"/>
    <w:rsid w:val="00C8077F"/>
    <w:rsid w:val="00C821EE"/>
    <w:rsid w:val="00C839A4"/>
    <w:rsid w:val="00C83FA3"/>
    <w:rsid w:val="00C87937"/>
    <w:rsid w:val="00CA07DB"/>
    <w:rsid w:val="00CA0C7E"/>
    <w:rsid w:val="00CA592B"/>
    <w:rsid w:val="00CA7198"/>
    <w:rsid w:val="00CA78BB"/>
    <w:rsid w:val="00CB10DE"/>
    <w:rsid w:val="00CB1F30"/>
    <w:rsid w:val="00CB47F7"/>
    <w:rsid w:val="00CB77E3"/>
    <w:rsid w:val="00CC0330"/>
    <w:rsid w:val="00CC0AE4"/>
    <w:rsid w:val="00CC563B"/>
    <w:rsid w:val="00CC6906"/>
    <w:rsid w:val="00CD06F7"/>
    <w:rsid w:val="00CD2EB5"/>
    <w:rsid w:val="00CD3AAE"/>
    <w:rsid w:val="00CD5862"/>
    <w:rsid w:val="00CD596D"/>
    <w:rsid w:val="00CE2404"/>
    <w:rsid w:val="00CE4B54"/>
    <w:rsid w:val="00CE5150"/>
    <w:rsid w:val="00CE6CD7"/>
    <w:rsid w:val="00CE70CC"/>
    <w:rsid w:val="00CF1E87"/>
    <w:rsid w:val="00CF2FDB"/>
    <w:rsid w:val="00CF40C3"/>
    <w:rsid w:val="00D000F2"/>
    <w:rsid w:val="00D029F2"/>
    <w:rsid w:val="00D0405C"/>
    <w:rsid w:val="00D04171"/>
    <w:rsid w:val="00D07B0E"/>
    <w:rsid w:val="00D1524B"/>
    <w:rsid w:val="00D16E73"/>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41BD"/>
    <w:rsid w:val="00D6560B"/>
    <w:rsid w:val="00D66C7D"/>
    <w:rsid w:val="00D7049F"/>
    <w:rsid w:val="00D774FE"/>
    <w:rsid w:val="00D7772F"/>
    <w:rsid w:val="00D84881"/>
    <w:rsid w:val="00D85FA2"/>
    <w:rsid w:val="00D908E3"/>
    <w:rsid w:val="00D91CCD"/>
    <w:rsid w:val="00D93221"/>
    <w:rsid w:val="00DA0062"/>
    <w:rsid w:val="00DA0642"/>
    <w:rsid w:val="00DA2172"/>
    <w:rsid w:val="00DA3A20"/>
    <w:rsid w:val="00DA4EA5"/>
    <w:rsid w:val="00DA622F"/>
    <w:rsid w:val="00DB0FAD"/>
    <w:rsid w:val="00DB6905"/>
    <w:rsid w:val="00DB6A0C"/>
    <w:rsid w:val="00DB723C"/>
    <w:rsid w:val="00DC2609"/>
    <w:rsid w:val="00DC3464"/>
    <w:rsid w:val="00DC4317"/>
    <w:rsid w:val="00DC5F8A"/>
    <w:rsid w:val="00DD2324"/>
    <w:rsid w:val="00DD29DF"/>
    <w:rsid w:val="00DD3119"/>
    <w:rsid w:val="00DD6D66"/>
    <w:rsid w:val="00DE0269"/>
    <w:rsid w:val="00DE14D4"/>
    <w:rsid w:val="00DE27D9"/>
    <w:rsid w:val="00DE3516"/>
    <w:rsid w:val="00DE6C6A"/>
    <w:rsid w:val="00DE7508"/>
    <w:rsid w:val="00DF0DC9"/>
    <w:rsid w:val="00DF1924"/>
    <w:rsid w:val="00DF1F1C"/>
    <w:rsid w:val="00DF29D4"/>
    <w:rsid w:val="00DF52A5"/>
    <w:rsid w:val="00DF5D19"/>
    <w:rsid w:val="00DF61C6"/>
    <w:rsid w:val="00DF67E7"/>
    <w:rsid w:val="00DF702A"/>
    <w:rsid w:val="00DF74A4"/>
    <w:rsid w:val="00E00672"/>
    <w:rsid w:val="00E022DF"/>
    <w:rsid w:val="00E03169"/>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55CF7"/>
    <w:rsid w:val="00E57197"/>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4EF0"/>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569C"/>
    <w:rsid w:val="00EE6147"/>
    <w:rsid w:val="00EF3C2C"/>
    <w:rsid w:val="00EF4745"/>
    <w:rsid w:val="00F01979"/>
    <w:rsid w:val="00F04D35"/>
    <w:rsid w:val="00F065D8"/>
    <w:rsid w:val="00F07175"/>
    <w:rsid w:val="00F10576"/>
    <w:rsid w:val="00F11E01"/>
    <w:rsid w:val="00F13EC3"/>
    <w:rsid w:val="00F1418E"/>
    <w:rsid w:val="00F15801"/>
    <w:rsid w:val="00F16133"/>
    <w:rsid w:val="00F168B9"/>
    <w:rsid w:val="00F25D0F"/>
    <w:rsid w:val="00F37953"/>
    <w:rsid w:val="00F44507"/>
    <w:rsid w:val="00F45349"/>
    <w:rsid w:val="00F514AF"/>
    <w:rsid w:val="00F54A3F"/>
    <w:rsid w:val="00F5524E"/>
    <w:rsid w:val="00F56227"/>
    <w:rsid w:val="00F563A6"/>
    <w:rsid w:val="00F56E0B"/>
    <w:rsid w:val="00F6078A"/>
    <w:rsid w:val="00F60851"/>
    <w:rsid w:val="00F702BD"/>
    <w:rsid w:val="00F715F5"/>
    <w:rsid w:val="00F723F5"/>
    <w:rsid w:val="00F75031"/>
    <w:rsid w:val="00F76E9C"/>
    <w:rsid w:val="00F80368"/>
    <w:rsid w:val="00F8099B"/>
    <w:rsid w:val="00F80B93"/>
    <w:rsid w:val="00F85D23"/>
    <w:rsid w:val="00F902C6"/>
    <w:rsid w:val="00F9172B"/>
    <w:rsid w:val="00F91F85"/>
    <w:rsid w:val="00F95182"/>
    <w:rsid w:val="00F97E11"/>
    <w:rsid w:val="00FA0A98"/>
    <w:rsid w:val="00FA2B0A"/>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86D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next w:val="BodyText"/>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 w:type="paragraph" w:styleId="BodyText">
    <w:name w:val="Body Text"/>
    <w:basedOn w:val="Normal"/>
    <w:link w:val="BodyTextChar"/>
    <w:rsid w:val="00A9686B"/>
    <w:pPr>
      <w:spacing w:after="120"/>
    </w:pPr>
  </w:style>
  <w:style w:type="character" w:customStyle="1" w:styleId="BodyTextChar">
    <w:name w:val="Body Text Char"/>
    <w:basedOn w:val="DefaultParagraphFont"/>
    <w:link w:val="BodyText"/>
    <w:rsid w:val="00A9686B"/>
    <w:rPr>
      <w:rFonts w:eastAsia="Calibri"/>
      <w:sz w:val="28"/>
      <w:szCs w:val="24"/>
    </w:rPr>
  </w:style>
  <w:style w:type="paragraph" w:styleId="Revision">
    <w:name w:val="Revision"/>
    <w:hidden/>
    <w:uiPriority w:val="99"/>
    <w:semiHidden/>
    <w:rsid w:val="00B90AB0"/>
    <w:rPr>
      <w:rFonts w:eastAsia="Calibri"/>
      <w:sz w:val="28"/>
      <w:szCs w:val="24"/>
    </w:rPr>
  </w:style>
  <w:style w:type="paragraph" w:styleId="HTMLPreformatted">
    <w:name w:val="HTML Preformatted"/>
    <w:basedOn w:val="Normal"/>
    <w:link w:val="HTMLPreformattedChar"/>
    <w:uiPriority w:val="99"/>
    <w:unhideWhenUsed/>
    <w:rsid w:val="00777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w:eastAsia="Times New Roman" w:hAnsi="Courier" w:cs="Courier"/>
      <w:sz w:val="20"/>
      <w:szCs w:val="20"/>
      <w:lang w:eastAsia="en-US"/>
    </w:rPr>
  </w:style>
  <w:style w:type="character" w:customStyle="1" w:styleId="HTMLPreformattedChar">
    <w:name w:val="HTML Preformatted Char"/>
    <w:basedOn w:val="DefaultParagraphFont"/>
    <w:link w:val="HTMLPreformatted"/>
    <w:uiPriority w:val="99"/>
    <w:rsid w:val="0077723F"/>
    <w:rPr>
      <w:rFonts w:ascii="Courier" w:hAnsi="Courier" w:cs="Courier"/>
      <w:lang w:eastAsia="en-US"/>
    </w:rPr>
  </w:style>
  <w:style w:type="character" w:customStyle="1" w:styleId="pln">
    <w:name w:val="pln"/>
    <w:basedOn w:val="DefaultParagraphFont"/>
    <w:rsid w:val="0077723F"/>
  </w:style>
  <w:style w:type="character" w:customStyle="1" w:styleId="typ">
    <w:name w:val="typ"/>
    <w:basedOn w:val="DefaultParagraphFont"/>
    <w:rsid w:val="0077723F"/>
  </w:style>
  <w:style w:type="character" w:customStyle="1" w:styleId="pun">
    <w:name w:val="pun"/>
    <w:basedOn w:val="DefaultParagraphFont"/>
    <w:rsid w:val="0077723F"/>
  </w:style>
  <w:style w:type="character" w:customStyle="1" w:styleId="kwd">
    <w:name w:val="kwd"/>
    <w:basedOn w:val="DefaultParagraphFont"/>
    <w:rsid w:val="0077723F"/>
  </w:style>
  <w:style w:type="character" w:customStyle="1" w:styleId="lit">
    <w:name w:val="lit"/>
    <w:basedOn w:val="DefaultParagraphFont"/>
    <w:rsid w:val="0077723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1269658180">
          <w:marLeft w:val="0"/>
          <w:marRight w:val="0"/>
          <w:marTop w:val="0"/>
          <w:marBottom w:val="0"/>
          <w:divBdr>
            <w:top w:val="none" w:sz="0" w:space="0" w:color="auto"/>
            <w:left w:val="none" w:sz="0" w:space="0" w:color="auto"/>
            <w:bottom w:val="none" w:sz="0" w:space="0" w:color="auto"/>
            <w:right w:val="none" w:sz="0" w:space="0" w:color="auto"/>
          </w:divBdr>
        </w:div>
        <w:div w:id="21239129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271939878">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59512320">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36589886">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1102334343">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2879637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glossaryDocument" Target="glossary/document.xml"/><Relationship Id="rId58"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sourceforge.net/projects/state-threads/" TargetMode="External"/><Relationship Id="rId46" Type="http://schemas.openxmlformats.org/officeDocument/2006/relationships/hyperlink" Target="http://www.spec.org/osg/web99/" TargetMode="External"/><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image" Target="media/image17.emf"/><Relationship Id="rId27" Type="http://schemas.openxmlformats.org/officeDocument/2006/relationships/image" Target="media/image18.emf"/><Relationship Id="rId28" Type="http://schemas.openxmlformats.org/officeDocument/2006/relationships/image" Target="media/image19.emf"/><Relationship Id="rId29"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90E"/>
    <w:rsid w:val="00B3690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90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9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D2ABD-21AE-CB43-9359-DD6B7488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458</TotalTime>
  <Pages>72</Pages>
  <Words>11554</Words>
  <Characters>65864</Characters>
  <Application>Microsoft Macintosh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77264</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Максим Васильев</dc:creator>
  <cp:keywords/>
  <dc:description/>
  <cp:lastModifiedBy>V S</cp:lastModifiedBy>
  <cp:revision>56</cp:revision>
  <cp:lastPrinted>2013-05-24T10:21:00Z</cp:lastPrinted>
  <dcterms:created xsi:type="dcterms:W3CDTF">2013-05-24T10:21:00Z</dcterms:created>
  <dcterms:modified xsi:type="dcterms:W3CDTF">2013-05-27T01:17:00Z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